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332894" w14:textId="77777777" w:rsidR="005D10C6" w:rsidRDefault="00DB5401">
      <w:pPr>
        <w:pStyle w:val="Figure"/>
        <w:tabs>
          <w:tab w:val="right" w:pos="9360"/>
        </w:tabs>
        <w:spacing w:before="0" w:after="240"/>
        <w:jc w:val="left"/>
        <w:rPr>
          <w:rStyle w:val="ProgramNameChar"/>
          <w:sz w:val="32"/>
          <w:szCs w:val="32"/>
        </w:rPr>
      </w:pPr>
      <w:r>
        <w:rPr>
          <w:rStyle w:val="ProgramNameChar"/>
          <w:sz w:val="32"/>
          <w:szCs w:val="32"/>
        </w:rPr>
        <w:t>Prepared for:</w:t>
      </w:r>
    </w:p>
    <w:p w14:paraId="36A877D1" w14:textId="77777777" w:rsidR="005D10C6" w:rsidRDefault="00C6037E">
      <w:pPr>
        <w:pStyle w:val="CustomerProgram"/>
        <w:spacing w:after="240"/>
        <w:rPr>
          <w:rStyle w:val="ProgramNameChar"/>
          <w:b/>
          <w:color w:val="1F497D" w:themeColor="text2"/>
        </w:rPr>
      </w:pPr>
      <w:r>
        <w:rPr>
          <w:rStyle w:val="ProgramNameChar"/>
          <w:b/>
          <w:color w:val="1F497D" w:themeColor="text2"/>
        </w:rPr>
        <w:t>Federal Communications Commission</w:t>
      </w:r>
    </w:p>
    <w:p w14:paraId="7809580A" w14:textId="77777777" w:rsidR="005D10C6" w:rsidRDefault="00DB5401">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14:paraId="19836854" w14:textId="30340A91" w:rsidR="005D10C6" w:rsidRDefault="00C6037E">
      <w:pPr>
        <w:pStyle w:val="CustomerProgram"/>
        <w:spacing w:before="760"/>
      </w:pPr>
      <w:r>
        <w:t xml:space="preserve">Contract No. </w:t>
      </w:r>
      <w:r w:rsidR="005007E9">
        <w:t>75FMC18D0047</w:t>
      </w:r>
    </w:p>
    <w:p w14:paraId="6146192F" w14:textId="60B8E038" w:rsidR="005D10C6" w:rsidRDefault="00DB5401">
      <w:pPr>
        <w:pStyle w:val="CustomerProgram"/>
        <w:spacing w:before="120" w:after="360"/>
      </w:pPr>
      <w:r>
        <w:rPr>
          <w:rStyle w:val="CustomerProgramChar"/>
          <w:b/>
        </w:rPr>
        <w:t xml:space="preserve">Task Order No. </w:t>
      </w:r>
      <w:r w:rsidR="005007E9">
        <w:rPr>
          <w:rStyle w:val="CustomerProgramChar"/>
          <w:b/>
        </w:rPr>
        <w:t>273FCC19F0144</w:t>
      </w:r>
    </w:p>
    <w:p w14:paraId="59410287" w14:textId="77777777" w:rsidR="005D10C6" w:rsidRDefault="00C6037E">
      <w:pPr>
        <w:pStyle w:val="DocTitle"/>
        <w:ind w:left="0"/>
        <w:rPr>
          <w:rStyle w:val="CustomerProgramChar"/>
          <w:sz w:val="36"/>
        </w:rPr>
      </w:pPr>
      <w:r>
        <w:t>Video Access Technology Reference Platform (VATRP) Release Documentation</w:t>
      </w:r>
    </w:p>
    <w:p w14:paraId="2E0AE8CF" w14:textId="36D18B23" w:rsidR="005D10C6" w:rsidRDefault="00C6037E">
      <w:pPr>
        <w:pStyle w:val="Version"/>
      </w:pPr>
      <w:r>
        <w:t xml:space="preserve">Version </w:t>
      </w:r>
      <w:r w:rsidR="00DB5401">
        <w:t>1</w:t>
      </w:r>
      <w:r>
        <w:t>.</w:t>
      </w:r>
      <w:r w:rsidR="00215E2A">
        <w:t>1</w:t>
      </w:r>
    </w:p>
    <w:p w14:paraId="73921906" w14:textId="2C154273" w:rsidR="005D10C6" w:rsidRDefault="00215E2A">
      <w:pPr>
        <w:pStyle w:val="PubDate"/>
      </w:pPr>
      <w:r>
        <w:t>July 31</w:t>
      </w:r>
      <w:r w:rsidR="00C6037E">
        <w:t>, 2019</w:t>
      </w:r>
    </w:p>
    <w:p w14:paraId="46D6F47D" w14:textId="77777777" w:rsidR="005D10C6" w:rsidRDefault="00DB5401">
      <w:pPr>
        <w:pStyle w:val="Disclaimer"/>
        <w:spacing w:before="480"/>
      </w:pPr>
      <w:r>
        <w:t>The views, opinions, and/or findings contained in this report are those of The MITRE Corporation and should not be construed as official government position, policy, or decision unless so designated by other documentation.</w:t>
      </w:r>
    </w:p>
    <w:p w14:paraId="13BC4D8F" w14:textId="77777777" w:rsidR="00F43944" w:rsidRPr="00F43944" w:rsidRDefault="00F43944">
      <w:pPr>
        <w:pStyle w:val="Disclaimer"/>
        <w:spacing w:before="120"/>
        <w:rPr>
          <w:rFonts w:ascii="Calibri" w:hAnsi="Calibri" w:cs="Calibri"/>
          <w:b/>
          <w:bCs/>
          <w:sz w:val="24"/>
          <w:szCs w:val="24"/>
        </w:rPr>
      </w:pPr>
      <w:r w:rsidRPr="00F43944">
        <w:rPr>
          <w:rFonts w:ascii="Calibri" w:hAnsi="Calibri" w:cs="Calibri"/>
          <w:b/>
          <w:bCs/>
          <w:sz w:val="24"/>
          <w:szCs w:val="24"/>
        </w:rPr>
        <w:t>Approved for Public Release; Distribution Unlimited. Public Release Case Number 19-2187</w:t>
      </w:r>
    </w:p>
    <w:p w14:paraId="030A18C1" w14:textId="470E8976" w:rsidR="005D10C6" w:rsidRDefault="00C6037E">
      <w:pPr>
        <w:pStyle w:val="Disclaimer"/>
        <w:spacing w:before="120"/>
      </w:pPr>
      <w:r>
        <w:t>© 2019</w:t>
      </w:r>
      <w:r w:rsidR="00DB5401">
        <w:t xml:space="preserve">, The MITRE Corporation. All </w:t>
      </w:r>
      <w:r>
        <w:t>rights r</w:t>
      </w:r>
      <w:r w:rsidR="00DB5401">
        <w:t>eserved.</w:t>
      </w:r>
    </w:p>
    <w:p w14:paraId="35644BC0" w14:textId="77777777" w:rsidR="005D10C6" w:rsidRDefault="005D10C6">
      <w:pPr>
        <w:sectPr w:rsidR="005D10C6">
          <w:headerReference w:type="default" r:id="rId11"/>
          <w:footerReference w:type="default" r:id="rId12"/>
          <w:headerReference w:type="first" r:id="rId13"/>
          <w:pgSz w:w="12240" w:h="15840" w:code="1"/>
          <w:pgMar w:top="1440" w:right="1440" w:bottom="1440" w:left="1440" w:header="504" w:footer="504" w:gutter="0"/>
          <w:pgNumType w:fmt="lowerRoman" w:start="1"/>
          <w:cols w:space="720"/>
          <w:titlePg/>
        </w:sectPr>
      </w:pPr>
    </w:p>
    <w:p w14:paraId="63BAE1F6" w14:textId="77777777" w:rsidR="005D10C6" w:rsidRDefault="00DB5401">
      <w:pPr>
        <w:pStyle w:val="FrontMatterHeader"/>
      </w:pPr>
      <w:bookmarkStart w:id="0" w:name="_Toc510936870"/>
      <w:r>
        <w:lastRenderedPageBreak/>
        <w:t>Record of Changes</w:t>
      </w:r>
    </w:p>
    <w:tbl>
      <w:tblPr>
        <w:tblW w:w="5000" w:type="pct"/>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date of publication, author/owner, and description of changes."/>
      </w:tblPr>
      <w:tblGrid>
        <w:gridCol w:w="1216"/>
        <w:gridCol w:w="2112"/>
        <w:gridCol w:w="2395"/>
        <w:gridCol w:w="3631"/>
      </w:tblGrid>
      <w:tr w:rsidR="00870A2B" w14:paraId="3B50F3DF" w14:textId="77777777" w:rsidTr="008C76E3">
        <w:trPr>
          <w:cantSplit/>
          <w:trHeight w:val="432"/>
          <w:tblHeader/>
        </w:trPr>
        <w:tc>
          <w:tcPr>
            <w:tcW w:w="650" w:type="pct"/>
            <w:shd w:val="clear" w:color="auto" w:fill="C6D9F1" w:themeFill="text2" w:themeFillTint="33"/>
            <w:vAlign w:val="center"/>
          </w:tcPr>
          <w:p w14:paraId="137B89B7" w14:textId="77777777" w:rsidR="005D10C6" w:rsidRDefault="00DB5401">
            <w:pPr>
              <w:pStyle w:val="TableColumnHeading"/>
            </w:pPr>
            <w:r>
              <w:t>Version</w:t>
            </w:r>
          </w:p>
        </w:tc>
        <w:tc>
          <w:tcPr>
            <w:tcW w:w="1129" w:type="pct"/>
            <w:shd w:val="clear" w:color="auto" w:fill="C6D9F1" w:themeFill="text2" w:themeFillTint="33"/>
            <w:vAlign w:val="center"/>
          </w:tcPr>
          <w:p w14:paraId="055EE1D0" w14:textId="77777777" w:rsidR="005D10C6" w:rsidRDefault="00DB5401">
            <w:pPr>
              <w:pStyle w:val="TableColumnHeading"/>
            </w:pPr>
            <w:r>
              <w:t>Date</w:t>
            </w:r>
          </w:p>
        </w:tc>
        <w:tc>
          <w:tcPr>
            <w:tcW w:w="1280" w:type="pct"/>
            <w:shd w:val="clear" w:color="auto" w:fill="C6D9F1" w:themeFill="text2" w:themeFillTint="33"/>
            <w:vAlign w:val="center"/>
          </w:tcPr>
          <w:p w14:paraId="2409A21C" w14:textId="77777777" w:rsidR="005D10C6" w:rsidRDefault="00DB5401">
            <w:pPr>
              <w:pStyle w:val="TableColumnHeading"/>
            </w:pPr>
            <w:r>
              <w:t>Author / Owner</w:t>
            </w:r>
          </w:p>
        </w:tc>
        <w:tc>
          <w:tcPr>
            <w:tcW w:w="1941" w:type="pct"/>
            <w:shd w:val="clear" w:color="auto" w:fill="C6D9F1" w:themeFill="text2" w:themeFillTint="33"/>
            <w:vAlign w:val="center"/>
          </w:tcPr>
          <w:p w14:paraId="209CD2D5" w14:textId="77777777" w:rsidR="005D10C6" w:rsidRDefault="00DB5401">
            <w:pPr>
              <w:pStyle w:val="TableColumnHeading"/>
            </w:pPr>
            <w:r>
              <w:t>Description of Change</w:t>
            </w:r>
          </w:p>
        </w:tc>
      </w:tr>
      <w:tr w:rsidR="00870A2B" w14:paraId="24D9A6DF" w14:textId="77777777" w:rsidTr="008C76E3">
        <w:trPr>
          <w:cantSplit/>
        </w:trPr>
        <w:tc>
          <w:tcPr>
            <w:tcW w:w="650" w:type="pct"/>
            <w:shd w:val="clear" w:color="000080" w:fill="FFFFFF"/>
          </w:tcPr>
          <w:p w14:paraId="2BA87839" w14:textId="77777777" w:rsidR="001758AE" w:rsidRDefault="001758AE" w:rsidP="001758AE">
            <w:pPr>
              <w:pStyle w:val="TableTextCenter"/>
            </w:pPr>
            <w:r>
              <w:t>1.0</w:t>
            </w:r>
          </w:p>
        </w:tc>
        <w:tc>
          <w:tcPr>
            <w:tcW w:w="1129" w:type="pct"/>
            <w:shd w:val="clear" w:color="000080" w:fill="FFFFFF"/>
          </w:tcPr>
          <w:p w14:paraId="7918DDBF" w14:textId="77777777" w:rsidR="001758AE" w:rsidRDefault="001758AE" w:rsidP="001758AE">
            <w:pPr>
              <w:pStyle w:val="TableText"/>
            </w:pPr>
            <w:r>
              <w:t>January 2, 2019</w:t>
            </w:r>
          </w:p>
        </w:tc>
        <w:tc>
          <w:tcPr>
            <w:tcW w:w="1280" w:type="pct"/>
            <w:shd w:val="clear" w:color="000080" w:fill="FFFFFF"/>
          </w:tcPr>
          <w:p w14:paraId="49FFEDAF" w14:textId="222F1340" w:rsidR="001758AE" w:rsidRDefault="008F698B" w:rsidP="001758AE">
            <w:pPr>
              <w:pStyle w:val="TableText"/>
            </w:pPr>
            <w:r>
              <w:t>Health FFRDC</w:t>
            </w:r>
          </w:p>
        </w:tc>
        <w:tc>
          <w:tcPr>
            <w:tcW w:w="1941" w:type="pct"/>
            <w:shd w:val="clear" w:color="000080" w:fill="FFFFFF"/>
          </w:tcPr>
          <w:p w14:paraId="7A4E31CE" w14:textId="77777777" w:rsidR="001758AE" w:rsidRDefault="001758AE" w:rsidP="001758AE">
            <w:pPr>
              <w:pStyle w:val="TableText"/>
            </w:pPr>
            <w:r>
              <w:t>Additional information corresponding to v1.0 release, including an updated test plan. Version 1.0 for publication by Sponsor.</w:t>
            </w:r>
          </w:p>
        </w:tc>
      </w:tr>
      <w:tr w:rsidR="00870A2B" w14:paraId="57B53874" w14:textId="77777777" w:rsidTr="008C76E3">
        <w:trPr>
          <w:cantSplit/>
        </w:trPr>
        <w:tc>
          <w:tcPr>
            <w:tcW w:w="650" w:type="pct"/>
            <w:shd w:val="clear" w:color="000080" w:fill="FFFFFF"/>
          </w:tcPr>
          <w:p w14:paraId="4CE37661" w14:textId="745FDA89" w:rsidR="005D10C6" w:rsidRDefault="00986FAF">
            <w:pPr>
              <w:pStyle w:val="TableTextCenter"/>
            </w:pPr>
            <w:r>
              <w:t>1.1</w:t>
            </w:r>
          </w:p>
        </w:tc>
        <w:tc>
          <w:tcPr>
            <w:tcW w:w="1129" w:type="pct"/>
            <w:shd w:val="clear" w:color="000080" w:fill="FFFFFF"/>
          </w:tcPr>
          <w:p w14:paraId="4D413803" w14:textId="4B1FEB95" w:rsidR="005D10C6" w:rsidRDefault="00986FAF">
            <w:pPr>
              <w:pStyle w:val="TableText"/>
            </w:pPr>
            <w:r>
              <w:t>July 31, 2019</w:t>
            </w:r>
          </w:p>
        </w:tc>
        <w:tc>
          <w:tcPr>
            <w:tcW w:w="1280" w:type="pct"/>
            <w:shd w:val="clear" w:color="000080" w:fill="FFFFFF"/>
          </w:tcPr>
          <w:p w14:paraId="5A0E9D96" w14:textId="030236FA" w:rsidR="005D10C6" w:rsidRDefault="008F698B">
            <w:pPr>
              <w:pStyle w:val="TableText"/>
            </w:pPr>
            <w:r>
              <w:t>Health FFRDC</w:t>
            </w:r>
          </w:p>
        </w:tc>
        <w:tc>
          <w:tcPr>
            <w:tcW w:w="1941" w:type="pct"/>
            <w:shd w:val="clear" w:color="000080" w:fill="FFFFFF"/>
          </w:tcPr>
          <w:p w14:paraId="7DC05CCE" w14:textId="1F25BA86" w:rsidR="005D10C6" w:rsidRDefault="00986FAF">
            <w:pPr>
              <w:pStyle w:val="TableText"/>
            </w:pPr>
            <w:r>
              <w:t>Additional information corresponding to v1.1 release, including an updated test plan and record of known and resolved issues. Version 1.1 for publication by Sponsor.</w:t>
            </w:r>
          </w:p>
        </w:tc>
      </w:tr>
      <w:tr w:rsidR="00870A2B" w14:paraId="21A9CBD6" w14:textId="77777777" w:rsidTr="008C76E3">
        <w:trPr>
          <w:cantSplit/>
          <w:trHeight w:val="350"/>
        </w:trPr>
        <w:tc>
          <w:tcPr>
            <w:tcW w:w="650" w:type="pct"/>
            <w:shd w:val="clear" w:color="000080" w:fill="FFFFFF"/>
          </w:tcPr>
          <w:p w14:paraId="5E43B073" w14:textId="77777777" w:rsidR="005D10C6" w:rsidRDefault="005D10C6">
            <w:pPr>
              <w:pStyle w:val="TableTextCenter"/>
            </w:pPr>
          </w:p>
        </w:tc>
        <w:tc>
          <w:tcPr>
            <w:tcW w:w="1129" w:type="pct"/>
            <w:shd w:val="clear" w:color="000080" w:fill="FFFFFF"/>
          </w:tcPr>
          <w:p w14:paraId="65D524B6" w14:textId="77777777" w:rsidR="005D10C6" w:rsidRDefault="005D10C6">
            <w:pPr>
              <w:pStyle w:val="TableText"/>
            </w:pPr>
          </w:p>
        </w:tc>
        <w:tc>
          <w:tcPr>
            <w:tcW w:w="1280" w:type="pct"/>
            <w:shd w:val="clear" w:color="000080" w:fill="FFFFFF"/>
          </w:tcPr>
          <w:p w14:paraId="3CEE3A67" w14:textId="77777777" w:rsidR="005D10C6" w:rsidRDefault="005D10C6">
            <w:pPr>
              <w:pStyle w:val="TableText"/>
            </w:pPr>
          </w:p>
        </w:tc>
        <w:tc>
          <w:tcPr>
            <w:tcW w:w="1941" w:type="pct"/>
            <w:shd w:val="clear" w:color="000080" w:fill="FFFFFF"/>
          </w:tcPr>
          <w:p w14:paraId="1A43448E" w14:textId="77777777" w:rsidR="005D10C6" w:rsidRDefault="005D10C6">
            <w:pPr>
              <w:pStyle w:val="TableText"/>
            </w:pPr>
          </w:p>
        </w:tc>
      </w:tr>
      <w:tr w:rsidR="00870A2B" w14:paraId="4A4722E4" w14:textId="77777777" w:rsidTr="008C76E3">
        <w:trPr>
          <w:cantSplit/>
        </w:trPr>
        <w:tc>
          <w:tcPr>
            <w:tcW w:w="650" w:type="pct"/>
            <w:shd w:val="clear" w:color="000080" w:fill="FFFFFF"/>
          </w:tcPr>
          <w:p w14:paraId="09FD98D4" w14:textId="77777777" w:rsidR="005D10C6" w:rsidRDefault="005D10C6">
            <w:pPr>
              <w:pStyle w:val="TableTextCenter"/>
            </w:pPr>
          </w:p>
        </w:tc>
        <w:tc>
          <w:tcPr>
            <w:tcW w:w="1129" w:type="pct"/>
            <w:shd w:val="clear" w:color="000080" w:fill="FFFFFF"/>
          </w:tcPr>
          <w:p w14:paraId="60DCA673" w14:textId="77777777" w:rsidR="005D10C6" w:rsidRDefault="005D10C6">
            <w:pPr>
              <w:pStyle w:val="TableText"/>
            </w:pPr>
          </w:p>
        </w:tc>
        <w:tc>
          <w:tcPr>
            <w:tcW w:w="1280" w:type="pct"/>
            <w:shd w:val="clear" w:color="000080" w:fill="FFFFFF"/>
          </w:tcPr>
          <w:p w14:paraId="0BEA74C7" w14:textId="77777777" w:rsidR="005D10C6" w:rsidRDefault="005D10C6">
            <w:pPr>
              <w:pStyle w:val="TableText"/>
            </w:pPr>
          </w:p>
        </w:tc>
        <w:tc>
          <w:tcPr>
            <w:tcW w:w="1941" w:type="pct"/>
            <w:shd w:val="clear" w:color="000080" w:fill="FFFFFF"/>
          </w:tcPr>
          <w:p w14:paraId="3C8EB875" w14:textId="77777777" w:rsidR="005D10C6" w:rsidRDefault="005D10C6">
            <w:pPr>
              <w:pStyle w:val="TableText"/>
            </w:pPr>
          </w:p>
        </w:tc>
      </w:tr>
    </w:tbl>
    <w:p w14:paraId="26125C1F" w14:textId="77777777" w:rsidR="005D10C6" w:rsidRDefault="005D10C6">
      <w:pPr>
        <w:pStyle w:val="LineSpacer"/>
      </w:pPr>
    </w:p>
    <w:p w14:paraId="2964DC31" w14:textId="77777777" w:rsidR="005D10C6" w:rsidRDefault="005D10C6"/>
    <w:p w14:paraId="1D600FDB" w14:textId="77777777" w:rsidR="005D10C6" w:rsidRDefault="005D10C6">
      <w:pPr>
        <w:sectPr w:rsidR="005D10C6">
          <w:headerReference w:type="first" r:id="rId14"/>
          <w:footerReference w:type="first" r:id="rId15"/>
          <w:pgSz w:w="12240" w:h="15840" w:code="1"/>
          <w:pgMar w:top="1440" w:right="1440" w:bottom="1440" w:left="1440" w:header="504" w:footer="504" w:gutter="0"/>
          <w:pgNumType w:fmt="lowerRoman" w:start="1"/>
          <w:cols w:space="720"/>
          <w:titlePg/>
        </w:sectPr>
      </w:pPr>
    </w:p>
    <w:p w14:paraId="094D060D" w14:textId="77777777" w:rsidR="005D10C6" w:rsidRDefault="00DB5401">
      <w:pPr>
        <w:pStyle w:val="ESHeading1"/>
      </w:pPr>
      <w:r>
        <w:lastRenderedPageBreak/>
        <w:t>Executive Summary</w:t>
      </w:r>
      <w:bookmarkEnd w:id="0"/>
    </w:p>
    <w:p w14:paraId="655A6EE8" w14:textId="6037B7F4" w:rsidR="00EB6838" w:rsidRDefault="00EB6838" w:rsidP="00EB6838">
      <w:r>
        <w:t xml:space="preserve">The Federal Communications Commission (FCC) Telecommunications Relay Service (TRS) Center of Expertise (COE) Project promotes the Commission’s goal to foster innovations that advance functionally equivalent telecommunication services for members of the d/Deaf or hard of hearing community. The project helps ensure that the TRS employs improved technology for persons who are d/Deaf, hard of hearing, DeafBlind, and/or have speech disabilities. </w:t>
      </w:r>
      <w:r w:rsidR="008C76E3">
        <w:t xml:space="preserve">The </w:t>
      </w:r>
      <w:r>
        <w:t xml:space="preserve">MITRE </w:t>
      </w:r>
      <w:r w:rsidR="008C76E3">
        <w:t xml:space="preserve">Corporation (MITRE) </w:t>
      </w:r>
      <w:r>
        <w:t xml:space="preserve">is using d/Deaf as an umbrella term to describe individuals who are deaf in the audiological sense, as well as those who identify as culturally Deaf. While not all people identify with solely one or the other, MITRE is using </w:t>
      </w:r>
      <w:r w:rsidR="008C76E3">
        <w:t>“</w:t>
      </w:r>
      <w:r>
        <w:t>big-D</w:t>
      </w:r>
      <w:r w:rsidR="008C76E3">
        <w:t>”</w:t>
      </w:r>
      <w:r>
        <w:t xml:space="preserve"> Deaf to describe individuals who identify primarily as members of an ethno-linguistic culture (or linguistic and cultural minority) and </w:t>
      </w:r>
      <w:r w:rsidR="008C76E3">
        <w:t>“</w:t>
      </w:r>
      <w:r>
        <w:t>little-d</w:t>
      </w:r>
      <w:r w:rsidR="008C76E3">
        <w:t>”</w:t>
      </w:r>
      <w:r>
        <w:t xml:space="preserve"> deaf to describe individuals who primarily identify as deaf in the medical or audiological sense.</w:t>
      </w:r>
    </w:p>
    <w:p w14:paraId="595D98FD" w14:textId="055DF93F" w:rsidR="00EB6838" w:rsidRDefault="00EB6838" w:rsidP="00EB6838">
      <w:r>
        <w:t>At the FCC’s request, MITRE independently assesses voice telephone services, video access services, and Internet Protocol (IP) Captioned Telephone Service (CTS); improvements to TRS efficiency; solutions for direct communication between persons with who are d/Deaf, hard of hearing, DeafBlind, or who have speech disabilities using telecommunication technologies; and the effectiveness, efficiency, and consumer response to delivering TRS.</w:t>
      </w:r>
    </w:p>
    <w:p w14:paraId="68C534FF" w14:textId="73CC9BDF" w:rsidR="00EB6838" w:rsidRDefault="00420029" w:rsidP="00EB6838">
      <w:r>
        <w:t>T</w:t>
      </w:r>
      <w:r w:rsidRPr="00420029">
        <w:t>he</w:t>
      </w:r>
      <w:r>
        <w:t xml:space="preserve"> Centers for Medicare &amp; Medicaid Services (</w:t>
      </w:r>
      <w:r w:rsidRPr="00420029">
        <w:t>CMS</w:t>
      </w:r>
      <w:r>
        <w:t>)</w:t>
      </w:r>
      <w:r w:rsidRPr="00420029">
        <w:t xml:space="preserve"> Alliance to Modernize Healthcare federally funded research and development center </w:t>
      </w:r>
      <w:r w:rsidR="00A57203">
        <w:t xml:space="preserve">(FFRDC) </w:t>
      </w:r>
      <w:r w:rsidR="00EB6838">
        <w:t xml:space="preserve">is the first FFRDC dedicated to strengthening the nation’s healthcare system. </w:t>
      </w:r>
      <w:r w:rsidR="00A57203">
        <w:t xml:space="preserve">This FFRDC is referred to as the Health FFRDC. </w:t>
      </w:r>
      <w:r w:rsidR="00EB6838">
        <w:t>MITRE, an objective not-for-profit organization, operates the Health FFRDC in partnership with CMS and all HHS agencies to implement innovative ideas to solve our nation’s toughest health problems.</w:t>
      </w:r>
    </w:p>
    <w:p w14:paraId="6513BF0C" w14:textId="4B4CFB44" w:rsidR="005D10C6" w:rsidRDefault="001758AE" w:rsidP="001758AE">
      <w:r>
        <w:t xml:space="preserve">At the FCC’s request, </w:t>
      </w:r>
      <w:r w:rsidR="00EB6838">
        <w:t xml:space="preserve">the Health FFRDC </w:t>
      </w:r>
      <w:r>
        <w:t>developed a Video Access Technology Reference Platform (VATRP) in support of the FCC’s Accessible Communications for Everyone (ACE) program. This platform was developed in accordance with the Relay User Equipment (RUE) Specification to serve as a standards-based test platform for interoperability. Table ES-1 presents the new VATRP features for this release.</w:t>
      </w:r>
    </w:p>
    <w:p w14:paraId="419510D7" w14:textId="77777777" w:rsidR="005D10C6" w:rsidRDefault="001758AE">
      <w:pPr>
        <w:pStyle w:val="ESTableCaption"/>
      </w:pPr>
      <w:r>
        <w:t>Table ES-1. New VATRP Features</w:t>
      </w:r>
    </w:p>
    <w:tbl>
      <w:tblPr>
        <w:tblStyle w:val="TableGrid"/>
        <w:tblW w:w="9311"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ES-1: New VATRP Features"/>
        <w:tblDescription w:val="This three-column table presents the version number, release date, and description of new feature or capability in each VATRP release."/>
      </w:tblPr>
      <w:tblGrid>
        <w:gridCol w:w="1080"/>
        <w:gridCol w:w="2162"/>
        <w:gridCol w:w="6069"/>
      </w:tblGrid>
      <w:tr w:rsidR="00870A2B" w:rsidRPr="00ED355F" w14:paraId="4DAA25F9" w14:textId="77777777" w:rsidTr="00BE36B4">
        <w:trPr>
          <w:cantSplit/>
          <w:trHeight w:val="432"/>
          <w:tblHeader/>
        </w:trPr>
        <w:tc>
          <w:tcPr>
            <w:tcW w:w="1080" w:type="dxa"/>
            <w:shd w:val="clear" w:color="auto" w:fill="C6D9F1"/>
            <w:vAlign w:val="center"/>
            <w:hideMark/>
          </w:tcPr>
          <w:p w14:paraId="0EB3EE03" w14:textId="77777777" w:rsidR="001758AE" w:rsidRPr="001758AE" w:rsidRDefault="001758AE" w:rsidP="001758AE">
            <w:pPr>
              <w:pStyle w:val="TableColumnHeading"/>
            </w:pPr>
            <w:r w:rsidRPr="001758AE">
              <w:t>Version</w:t>
            </w:r>
          </w:p>
        </w:tc>
        <w:tc>
          <w:tcPr>
            <w:tcW w:w="2162" w:type="dxa"/>
            <w:shd w:val="clear" w:color="auto" w:fill="C6D9F1"/>
            <w:vAlign w:val="center"/>
            <w:hideMark/>
          </w:tcPr>
          <w:p w14:paraId="27BE9DC4" w14:textId="77777777" w:rsidR="001758AE" w:rsidRPr="001758AE" w:rsidRDefault="001758AE" w:rsidP="001758AE">
            <w:pPr>
              <w:pStyle w:val="TableColumnHeading"/>
            </w:pPr>
            <w:r w:rsidRPr="001758AE">
              <w:t>Release Date</w:t>
            </w:r>
          </w:p>
        </w:tc>
        <w:tc>
          <w:tcPr>
            <w:tcW w:w="6069" w:type="dxa"/>
            <w:shd w:val="clear" w:color="auto" w:fill="C6D9F1"/>
            <w:vAlign w:val="center"/>
            <w:hideMark/>
          </w:tcPr>
          <w:p w14:paraId="56B73647" w14:textId="77777777" w:rsidR="001758AE" w:rsidRPr="001758AE" w:rsidRDefault="001758AE" w:rsidP="001758AE">
            <w:pPr>
              <w:pStyle w:val="TableColumnHeading"/>
            </w:pPr>
            <w:r w:rsidRPr="001758AE">
              <w:t>New Feature or Capability</w:t>
            </w:r>
          </w:p>
        </w:tc>
      </w:tr>
      <w:tr w:rsidR="001758AE" w:rsidRPr="007D7255" w14:paraId="70DEB295" w14:textId="77777777" w:rsidTr="00BE36B4">
        <w:trPr>
          <w:cantSplit/>
          <w:trHeight w:val="1156"/>
        </w:trPr>
        <w:tc>
          <w:tcPr>
            <w:tcW w:w="1080" w:type="dxa"/>
            <w:hideMark/>
          </w:tcPr>
          <w:p w14:paraId="137F95AE" w14:textId="77777777" w:rsidR="001758AE" w:rsidRPr="00ED355F" w:rsidRDefault="001758AE" w:rsidP="003C6625">
            <w:pPr>
              <w:pStyle w:val="TableTextCenter"/>
            </w:pPr>
            <w:r w:rsidRPr="00ED355F">
              <w:t>0.1</w:t>
            </w:r>
          </w:p>
        </w:tc>
        <w:tc>
          <w:tcPr>
            <w:tcW w:w="2162" w:type="dxa"/>
            <w:hideMark/>
          </w:tcPr>
          <w:p w14:paraId="209DEDFC" w14:textId="77777777" w:rsidR="001758AE" w:rsidRPr="00ED355F" w:rsidRDefault="001758AE" w:rsidP="003C6625">
            <w:pPr>
              <w:pStyle w:val="TableText"/>
            </w:pPr>
            <w:r w:rsidRPr="00ED355F">
              <w:t>December 3, 2018</w:t>
            </w:r>
          </w:p>
        </w:tc>
        <w:tc>
          <w:tcPr>
            <w:tcW w:w="6069" w:type="dxa"/>
            <w:hideMark/>
          </w:tcPr>
          <w:p w14:paraId="65BF91BE" w14:textId="77777777" w:rsidR="001758AE" w:rsidRDefault="001758AE" w:rsidP="003C6625">
            <w:pPr>
              <w:pStyle w:val="TableBullet"/>
            </w:pPr>
            <w:r w:rsidRPr="007D7255">
              <w:t>One stage dial-around</w:t>
            </w:r>
          </w:p>
          <w:p w14:paraId="014724E2" w14:textId="675A6AE5" w:rsidR="001758AE" w:rsidRDefault="00742E61" w:rsidP="003C6625">
            <w:pPr>
              <w:pStyle w:val="TableBullet"/>
            </w:pPr>
            <w:r>
              <w:t>Session Initiation Protocol (</w:t>
            </w:r>
            <w:r w:rsidR="001758AE" w:rsidRPr="007D7255">
              <w:t>SIP</w:t>
            </w:r>
            <w:r>
              <w:t>)</w:t>
            </w:r>
            <w:r w:rsidR="001758AE" w:rsidRPr="007D7255">
              <w:t xml:space="preserve"> over </w:t>
            </w:r>
            <w:r>
              <w:t>Transport Layer Security (</w:t>
            </w:r>
            <w:r w:rsidR="001758AE" w:rsidRPr="007D7255">
              <w:t>TLS</w:t>
            </w:r>
            <w:r>
              <w:t>)</w:t>
            </w:r>
            <w:r w:rsidR="001758AE" w:rsidRPr="007D7255">
              <w:t xml:space="preserve"> encryption</w:t>
            </w:r>
          </w:p>
          <w:p w14:paraId="215E9312" w14:textId="77777777" w:rsidR="001758AE" w:rsidRDefault="001758AE" w:rsidP="003C6625">
            <w:pPr>
              <w:pStyle w:val="TableBullet"/>
            </w:pPr>
            <w:r w:rsidRPr="007D7255">
              <w:t>Changed application logo from “ACE” to “VATRP”</w:t>
            </w:r>
          </w:p>
          <w:p w14:paraId="443CF062" w14:textId="77777777" w:rsidR="001758AE" w:rsidRPr="007D7255" w:rsidRDefault="001758AE" w:rsidP="003C6625">
            <w:pPr>
              <w:pStyle w:val="TableBullet"/>
            </w:pPr>
            <w:r w:rsidRPr="007D7255">
              <w:t>Registration patches for Proxy server and configurable port</w:t>
            </w:r>
          </w:p>
        </w:tc>
      </w:tr>
      <w:tr w:rsidR="001758AE" w:rsidRPr="007D7255" w14:paraId="69D624B1" w14:textId="77777777" w:rsidTr="00BE36B4">
        <w:trPr>
          <w:cantSplit/>
          <w:trHeight w:val="1156"/>
        </w:trPr>
        <w:tc>
          <w:tcPr>
            <w:tcW w:w="1080" w:type="dxa"/>
          </w:tcPr>
          <w:p w14:paraId="2A75F185" w14:textId="77777777" w:rsidR="001758AE" w:rsidRPr="00ED355F" w:rsidRDefault="001758AE" w:rsidP="003C6625">
            <w:pPr>
              <w:pStyle w:val="TableTextCenter"/>
            </w:pPr>
            <w:r>
              <w:t>1.0</w:t>
            </w:r>
          </w:p>
        </w:tc>
        <w:tc>
          <w:tcPr>
            <w:tcW w:w="2162" w:type="dxa"/>
          </w:tcPr>
          <w:p w14:paraId="09BF4AAB" w14:textId="77777777" w:rsidR="001758AE" w:rsidRPr="00ED355F" w:rsidRDefault="001758AE" w:rsidP="003C6625">
            <w:pPr>
              <w:pStyle w:val="TableText"/>
            </w:pPr>
            <w:r>
              <w:t>January 2, 2019</w:t>
            </w:r>
          </w:p>
        </w:tc>
        <w:tc>
          <w:tcPr>
            <w:tcW w:w="6069" w:type="dxa"/>
          </w:tcPr>
          <w:p w14:paraId="0AA04350" w14:textId="77777777" w:rsidR="001758AE" w:rsidRDefault="001758AE" w:rsidP="003C6625">
            <w:pPr>
              <w:pStyle w:val="TableBullet"/>
            </w:pPr>
            <w:r>
              <w:t>Adaptive Rate Control</w:t>
            </w:r>
          </w:p>
          <w:p w14:paraId="41430896" w14:textId="5581E84E" w:rsidR="001758AE" w:rsidRDefault="001758AE" w:rsidP="003C6625">
            <w:pPr>
              <w:pStyle w:val="TableBullet"/>
            </w:pPr>
            <w:r>
              <w:t xml:space="preserve">Patch for </w:t>
            </w:r>
            <w:r w:rsidR="00FC54FA">
              <w:t xml:space="preserve">Datagram Transport Layer Security </w:t>
            </w:r>
            <w:r w:rsidR="00742E61">
              <w:t>(</w:t>
            </w:r>
            <w:r>
              <w:t>DTLS</w:t>
            </w:r>
            <w:r w:rsidR="00742E61">
              <w:t>)</w:t>
            </w:r>
            <w:r>
              <w:t xml:space="preserve"> support and for calls placed using an unsupported encryption</w:t>
            </w:r>
          </w:p>
          <w:p w14:paraId="43AD48FF" w14:textId="77777777" w:rsidR="001758AE" w:rsidRPr="007D7255" w:rsidRDefault="001758AE" w:rsidP="003C6625">
            <w:pPr>
              <w:pStyle w:val="TableBullet"/>
            </w:pPr>
            <w:r>
              <w:t>Additional test cases in the test plan</w:t>
            </w:r>
          </w:p>
        </w:tc>
      </w:tr>
      <w:tr w:rsidR="00986FAF" w:rsidRPr="007D7255" w14:paraId="637439E0" w14:textId="77777777" w:rsidTr="00BE36B4">
        <w:trPr>
          <w:cantSplit/>
          <w:trHeight w:val="895"/>
        </w:trPr>
        <w:tc>
          <w:tcPr>
            <w:tcW w:w="1080" w:type="dxa"/>
          </w:tcPr>
          <w:p w14:paraId="61D9BF0B" w14:textId="51E00450" w:rsidR="00986FAF" w:rsidRDefault="00986FAF" w:rsidP="003C6625">
            <w:pPr>
              <w:pStyle w:val="TableTextCenter"/>
            </w:pPr>
            <w:r>
              <w:t>1.1</w:t>
            </w:r>
          </w:p>
        </w:tc>
        <w:tc>
          <w:tcPr>
            <w:tcW w:w="2162" w:type="dxa"/>
          </w:tcPr>
          <w:p w14:paraId="798305E6" w14:textId="31C5BB0F" w:rsidR="00986FAF" w:rsidRDefault="00986FAF" w:rsidP="003C6625">
            <w:pPr>
              <w:pStyle w:val="TableText"/>
            </w:pPr>
            <w:r>
              <w:t>July 31, 2019</w:t>
            </w:r>
          </w:p>
        </w:tc>
        <w:tc>
          <w:tcPr>
            <w:tcW w:w="6069" w:type="dxa"/>
          </w:tcPr>
          <w:p w14:paraId="709AEB45" w14:textId="042C4195" w:rsidR="00986FAF" w:rsidRDefault="00742E61" w:rsidP="003C6625">
            <w:pPr>
              <w:pStyle w:val="TableBullet"/>
            </w:pPr>
            <w:r>
              <w:t>Network Address Translation (</w:t>
            </w:r>
            <w:r w:rsidR="00986FAF">
              <w:t>NAT</w:t>
            </w:r>
            <w:r>
              <w:t>)</w:t>
            </w:r>
            <w:r w:rsidR="00986FAF">
              <w:t xml:space="preserve"> Traversal</w:t>
            </w:r>
          </w:p>
          <w:p w14:paraId="54F1C862" w14:textId="6CB5592A" w:rsidR="00C7275D" w:rsidRDefault="00C7275D" w:rsidP="003C6625">
            <w:pPr>
              <w:pStyle w:val="TableBullet"/>
            </w:pPr>
            <w:r>
              <w:t>Video quality features (PLI, PFU, FIR)</w:t>
            </w:r>
          </w:p>
          <w:p w14:paraId="328640E4" w14:textId="304AA2FE" w:rsidR="00C7275D" w:rsidRDefault="00C7275D" w:rsidP="00C7275D">
            <w:pPr>
              <w:pStyle w:val="TableBullet"/>
            </w:pPr>
            <w:r>
              <w:t>Patches for DTLS, xCard, anonymous calls, config file loading</w:t>
            </w:r>
          </w:p>
        </w:tc>
      </w:tr>
    </w:tbl>
    <w:p w14:paraId="2156F074" w14:textId="77777777" w:rsidR="005D10C6" w:rsidRDefault="005D10C6">
      <w:pPr>
        <w:sectPr w:rsidR="005D10C6">
          <w:headerReference w:type="default" r:id="rId16"/>
          <w:footerReference w:type="default" r:id="rId17"/>
          <w:headerReference w:type="first" r:id="rId18"/>
          <w:footerReference w:type="first" r:id="rId19"/>
          <w:pgSz w:w="12240" w:h="15840" w:code="1"/>
          <w:pgMar w:top="1440" w:right="1440" w:bottom="1440" w:left="1440" w:header="504" w:footer="504" w:gutter="0"/>
          <w:pgNumType w:fmt="lowerRoman"/>
          <w:cols w:space="720"/>
          <w:titlePg/>
        </w:sectPr>
      </w:pPr>
    </w:p>
    <w:p w14:paraId="1F5366E3" w14:textId="77777777" w:rsidR="005D10C6" w:rsidRDefault="00DB5401">
      <w:pPr>
        <w:pStyle w:val="FrontMatterHeader"/>
      </w:pPr>
      <w:r>
        <w:lastRenderedPageBreak/>
        <w:t>Table of Contents</w:t>
      </w:r>
    </w:p>
    <w:p w14:paraId="4F8C3A72" w14:textId="3B7C4F21" w:rsidR="005D7E13" w:rsidRDefault="00DB5401">
      <w:pPr>
        <w:pStyle w:val="TOC1"/>
        <w:rPr>
          <w:rFonts w:asciiTheme="minorHAnsi" w:eastAsiaTheme="minorEastAsia" w:hAnsiTheme="minorHAnsi" w:cstheme="minorBidi"/>
          <w:b w:val="0"/>
          <w:sz w:val="22"/>
          <w:szCs w:val="22"/>
          <w:lang w:eastAsia="zh-CN"/>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hyperlink w:anchor="_Toc14265933" w:history="1">
        <w:r w:rsidR="005D7E13" w:rsidRPr="006E3797">
          <w:rPr>
            <w:rStyle w:val="Hyperlink"/>
          </w:rPr>
          <w:t>1.</w:t>
        </w:r>
        <w:r w:rsidR="005D7E13">
          <w:rPr>
            <w:rFonts w:asciiTheme="minorHAnsi" w:eastAsiaTheme="minorEastAsia" w:hAnsiTheme="minorHAnsi" w:cstheme="minorBidi"/>
            <w:b w:val="0"/>
            <w:sz w:val="22"/>
            <w:szCs w:val="22"/>
            <w:lang w:eastAsia="zh-CN"/>
          </w:rPr>
          <w:tab/>
        </w:r>
        <w:r w:rsidR="005D7E13" w:rsidRPr="006E3797">
          <w:rPr>
            <w:rStyle w:val="Hyperlink"/>
          </w:rPr>
          <w:t>Introduction</w:t>
        </w:r>
        <w:r w:rsidR="005D7E13">
          <w:rPr>
            <w:webHidden/>
          </w:rPr>
          <w:tab/>
        </w:r>
        <w:r w:rsidR="005D7E13">
          <w:rPr>
            <w:webHidden/>
          </w:rPr>
          <w:fldChar w:fldCharType="begin"/>
        </w:r>
        <w:r w:rsidR="005D7E13">
          <w:rPr>
            <w:webHidden/>
          </w:rPr>
          <w:instrText xml:space="preserve"> PAGEREF _Toc14265933 \h </w:instrText>
        </w:r>
        <w:r w:rsidR="005D7E13">
          <w:rPr>
            <w:webHidden/>
          </w:rPr>
        </w:r>
        <w:r w:rsidR="005D7E13">
          <w:rPr>
            <w:webHidden/>
          </w:rPr>
          <w:fldChar w:fldCharType="separate"/>
        </w:r>
        <w:r w:rsidR="005D7E13">
          <w:rPr>
            <w:webHidden/>
          </w:rPr>
          <w:t>1</w:t>
        </w:r>
        <w:r w:rsidR="005D7E13">
          <w:rPr>
            <w:webHidden/>
          </w:rPr>
          <w:fldChar w:fldCharType="end"/>
        </w:r>
      </w:hyperlink>
    </w:p>
    <w:p w14:paraId="51AB13AF" w14:textId="3B3C2615" w:rsidR="005D7E13" w:rsidRDefault="008C3E38">
      <w:pPr>
        <w:pStyle w:val="TOC2"/>
        <w:rPr>
          <w:rFonts w:asciiTheme="minorHAnsi" w:eastAsiaTheme="minorEastAsia" w:hAnsiTheme="minorHAnsi" w:cstheme="minorBidi"/>
          <w:sz w:val="22"/>
          <w:szCs w:val="22"/>
          <w:lang w:eastAsia="zh-CN"/>
        </w:rPr>
      </w:pPr>
      <w:hyperlink w:anchor="_Toc14265934" w:history="1">
        <w:r w:rsidR="005D7E13" w:rsidRPr="006E3797">
          <w:rPr>
            <w:rStyle w:val="Hyperlink"/>
          </w:rPr>
          <w:t>1.1</w:t>
        </w:r>
        <w:r w:rsidR="005D7E13">
          <w:rPr>
            <w:rFonts w:asciiTheme="minorHAnsi" w:eastAsiaTheme="minorEastAsia" w:hAnsiTheme="minorHAnsi" w:cstheme="minorBidi"/>
            <w:sz w:val="22"/>
            <w:szCs w:val="22"/>
            <w:lang w:eastAsia="zh-CN"/>
          </w:rPr>
          <w:tab/>
        </w:r>
        <w:r w:rsidR="005D7E13" w:rsidRPr="006E3797">
          <w:rPr>
            <w:rStyle w:val="Hyperlink"/>
          </w:rPr>
          <w:t>Background</w:t>
        </w:r>
        <w:r w:rsidR="005D7E13">
          <w:rPr>
            <w:webHidden/>
          </w:rPr>
          <w:tab/>
        </w:r>
        <w:r w:rsidR="005D7E13">
          <w:rPr>
            <w:webHidden/>
          </w:rPr>
          <w:fldChar w:fldCharType="begin"/>
        </w:r>
        <w:r w:rsidR="005D7E13">
          <w:rPr>
            <w:webHidden/>
          </w:rPr>
          <w:instrText xml:space="preserve"> PAGEREF _Toc14265934 \h </w:instrText>
        </w:r>
        <w:r w:rsidR="005D7E13">
          <w:rPr>
            <w:webHidden/>
          </w:rPr>
        </w:r>
        <w:r w:rsidR="005D7E13">
          <w:rPr>
            <w:webHidden/>
          </w:rPr>
          <w:fldChar w:fldCharType="separate"/>
        </w:r>
        <w:r w:rsidR="005D7E13">
          <w:rPr>
            <w:webHidden/>
          </w:rPr>
          <w:t>1</w:t>
        </w:r>
        <w:r w:rsidR="005D7E13">
          <w:rPr>
            <w:webHidden/>
          </w:rPr>
          <w:fldChar w:fldCharType="end"/>
        </w:r>
      </w:hyperlink>
    </w:p>
    <w:p w14:paraId="2B1F0C79" w14:textId="7356C7D3" w:rsidR="005D7E13" w:rsidRDefault="008C3E38">
      <w:pPr>
        <w:pStyle w:val="TOC2"/>
        <w:rPr>
          <w:rFonts w:asciiTheme="minorHAnsi" w:eastAsiaTheme="minorEastAsia" w:hAnsiTheme="minorHAnsi" w:cstheme="minorBidi"/>
          <w:sz w:val="22"/>
          <w:szCs w:val="22"/>
          <w:lang w:eastAsia="zh-CN"/>
        </w:rPr>
      </w:pPr>
      <w:hyperlink w:anchor="_Toc14265935" w:history="1">
        <w:r w:rsidR="005D7E13" w:rsidRPr="006E3797">
          <w:rPr>
            <w:rStyle w:val="Hyperlink"/>
          </w:rPr>
          <w:t>1.2</w:t>
        </w:r>
        <w:r w:rsidR="005D7E13">
          <w:rPr>
            <w:rFonts w:asciiTheme="minorHAnsi" w:eastAsiaTheme="minorEastAsia" w:hAnsiTheme="minorHAnsi" w:cstheme="minorBidi"/>
            <w:sz w:val="22"/>
            <w:szCs w:val="22"/>
            <w:lang w:eastAsia="zh-CN"/>
          </w:rPr>
          <w:tab/>
        </w:r>
        <w:r w:rsidR="005D7E13" w:rsidRPr="006E3797">
          <w:rPr>
            <w:rStyle w:val="Hyperlink"/>
          </w:rPr>
          <w:t>Purpose and Scope</w:t>
        </w:r>
        <w:r w:rsidR="005D7E13">
          <w:rPr>
            <w:webHidden/>
          </w:rPr>
          <w:tab/>
        </w:r>
        <w:r w:rsidR="005D7E13">
          <w:rPr>
            <w:webHidden/>
          </w:rPr>
          <w:fldChar w:fldCharType="begin"/>
        </w:r>
        <w:r w:rsidR="005D7E13">
          <w:rPr>
            <w:webHidden/>
          </w:rPr>
          <w:instrText xml:space="preserve"> PAGEREF _Toc14265935 \h </w:instrText>
        </w:r>
        <w:r w:rsidR="005D7E13">
          <w:rPr>
            <w:webHidden/>
          </w:rPr>
        </w:r>
        <w:r w:rsidR="005D7E13">
          <w:rPr>
            <w:webHidden/>
          </w:rPr>
          <w:fldChar w:fldCharType="separate"/>
        </w:r>
        <w:r w:rsidR="005D7E13">
          <w:rPr>
            <w:webHidden/>
          </w:rPr>
          <w:t>1</w:t>
        </w:r>
        <w:r w:rsidR="005D7E13">
          <w:rPr>
            <w:webHidden/>
          </w:rPr>
          <w:fldChar w:fldCharType="end"/>
        </w:r>
      </w:hyperlink>
    </w:p>
    <w:p w14:paraId="612E4703" w14:textId="5EA72EDC" w:rsidR="005D7E13" w:rsidRDefault="008C3E38">
      <w:pPr>
        <w:pStyle w:val="TOC1"/>
        <w:rPr>
          <w:rFonts w:asciiTheme="minorHAnsi" w:eastAsiaTheme="minorEastAsia" w:hAnsiTheme="minorHAnsi" w:cstheme="minorBidi"/>
          <w:b w:val="0"/>
          <w:sz w:val="22"/>
          <w:szCs w:val="22"/>
          <w:lang w:eastAsia="zh-CN"/>
        </w:rPr>
      </w:pPr>
      <w:hyperlink w:anchor="_Toc14265936" w:history="1">
        <w:r w:rsidR="005D7E13" w:rsidRPr="006E3797">
          <w:rPr>
            <w:rStyle w:val="Hyperlink"/>
          </w:rPr>
          <w:t>2.</w:t>
        </w:r>
        <w:r w:rsidR="005D7E13">
          <w:rPr>
            <w:rFonts w:asciiTheme="minorHAnsi" w:eastAsiaTheme="minorEastAsia" w:hAnsiTheme="minorHAnsi" w:cstheme="minorBidi"/>
            <w:b w:val="0"/>
            <w:sz w:val="22"/>
            <w:szCs w:val="22"/>
            <w:lang w:eastAsia="zh-CN"/>
          </w:rPr>
          <w:tab/>
        </w:r>
        <w:r w:rsidR="005D7E13" w:rsidRPr="006E3797">
          <w:rPr>
            <w:rStyle w:val="Hyperlink"/>
          </w:rPr>
          <w:t>Release Notes</w:t>
        </w:r>
        <w:r w:rsidR="005D7E13">
          <w:rPr>
            <w:webHidden/>
          </w:rPr>
          <w:tab/>
        </w:r>
        <w:r w:rsidR="005D7E13">
          <w:rPr>
            <w:webHidden/>
          </w:rPr>
          <w:fldChar w:fldCharType="begin"/>
        </w:r>
        <w:r w:rsidR="005D7E13">
          <w:rPr>
            <w:webHidden/>
          </w:rPr>
          <w:instrText xml:space="preserve"> PAGEREF _Toc14265936 \h </w:instrText>
        </w:r>
        <w:r w:rsidR="005D7E13">
          <w:rPr>
            <w:webHidden/>
          </w:rPr>
        </w:r>
        <w:r w:rsidR="005D7E13">
          <w:rPr>
            <w:webHidden/>
          </w:rPr>
          <w:fldChar w:fldCharType="separate"/>
        </w:r>
        <w:r w:rsidR="005D7E13">
          <w:rPr>
            <w:webHidden/>
          </w:rPr>
          <w:t>2</w:t>
        </w:r>
        <w:r w:rsidR="005D7E13">
          <w:rPr>
            <w:webHidden/>
          </w:rPr>
          <w:fldChar w:fldCharType="end"/>
        </w:r>
      </w:hyperlink>
    </w:p>
    <w:p w14:paraId="47671BC0" w14:textId="253B5916" w:rsidR="005D7E13" w:rsidRDefault="008C3E38">
      <w:pPr>
        <w:pStyle w:val="TOC2"/>
        <w:rPr>
          <w:rFonts w:asciiTheme="minorHAnsi" w:eastAsiaTheme="minorEastAsia" w:hAnsiTheme="minorHAnsi" w:cstheme="minorBidi"/>
          <w:sz w:val="22"/>
          <w:szCs w:val="22"/>
          <w:lang w:eastAsia="zh-CN"/>
        </w:rPr>
      </w:pPr>
      <w:hyperlink w:anchor="_Toc14265937" w:history="1">
        <w:r w:rsidR="005D7E13" w:rsidRPr="006E3797">
          <w:rPr>
            <w:rStyle w:val="Hyperlink"/>
          </w:rPr>
          <w:t>2.1</w:t>
        </w:r>
        <w:r w:rsidR="005D7E13">
          <w:rPr>
            <w:rFonts w:asciiTheme="minorHAnsi" w:eastAsiaTheme="minorEastAsia" w:hAnsiTheme="minorHAnsi" w:cstheme="minorBidi"/>
            <w:sz w:val="22"/>
            <w:szCs w:val="22"/>
            <w:lang w:eastAsia="zh-CN"/>
          </w:rPr>
          <w:tab/>
        </w:r>
        <w:r w:rsidR="005D7E13" w:rsidRPr="006E3797">
          <w:rPr>
            <w:rStyle w:val="Hyperlink"/>
          </w:rPr>
          <w:t>Release History</w:t>
        </w:r>
        <w:r w:rsidR="005D7E13">
          <w:rPr>
            <w:webHidden/>
          </w:rPr>
          <w:tab/>
        </w:r>
        <w:r w:rsidR="005D7E13">
          <w:rPr>
            <w:webHidden/>
          </w:rPr>
          <w:fldChar w:fldCharType="begin"/>
        </w:r>
        <w:r w:rsidR="005D7E13">
          <w:rPr>
            <w:webHidden/>
          </w:rPr>
          <w:instrText xml:space="preserve"> PAGEREF _Toc14265937 \h </w:instrText>
        </w:r>
        <w:r w:rsidR="005D7E13">
          <w:rPr>
            <w:webHidden/>
          </w:rPr>
        </w:r>
        <w:r w:rsidR="005D7E13">
          <w:rPr>
            <w:webHidden/>
          </w:rPr>
          <w:fldChar w:fldCharType="separate"/>
        </w:r>
        <w:r w:rsidR="005D7E13">
          <w:rPr>
            <w:webHidden/>
          </w:rPr>
          <w:t>2</w:t>
        </w:r>
        <w:r w:rsidR="005D7E13">
          <w:rPr>
            <w:webHidden/>
          </w:rPr>
          <w:fldChar w:fldCharType="end"/>
        </w:r>
      </w:hyperlink>
    </w:p>
    <w:p w14:paraId="59A07089" w14:textId="72D25980" w:rsidR="005D7E13" w:rsidRDefault="008C3E38">
      <w:pPr>
        <w:pStyle w:val="TOC2"/>
        <w:rPr>
          <w:rFonts w:asciiTheme="minorHAnsi" w:eastAsiaTheme="minorEastAsia" w:hAnsiTheme="minorHAnsi" w:cstheme="minorBidi"/>
          <w:sz w:val="22"/>
          <w:szCs w:val="22"/>
          <w:lang w:eastAsia="zh-CN"/>
        </w:rPr>
      </w:pPr>
      <w:hyperlink w:anchor="_Toc14265938" w:history="1">
        <w:r w:rsidR="005D7E13" w:rsidRPr="006E3797">
          <w:rPr>
            <w:rStyle w:val="Hyperlink"/>
          </w:rPr>
          <w:t>2.2</w:t>
        </w:r>
        <w:r w:rsidR="005D7E13">
          <w:rPr>
            <w:rFonts w:asciiTheme="minorHAnsi" w:eastAsiaTheme="minorEastAsia" w:hAnsiTheme="minorHAnsi" w:cstheme="minorBidi"/>
            <w:sz w:val="22"/>
            <w:szCs w:val="22"/>
            <w:lang w:eastAsia="zh-CN"/>
          </w:rPr>
          <w:tab/>
        </w:r>
        <w:r w:rsidR="005D7E13" w:rsidRPr="006E3797">
          <w:rPr>
            <w:rStyle w:val="Hyperlink"/>
          </w:rPr>
          <w:t>Known Issues</w:t>
        </w:r>
        <w:r w:rsidR="005D7E13">
          <w:rPr>
            <w:webHidden/>
          </w:rPr>
          <w:tab/>
        </w:r>
        <w:r w:rsidR="005D7E13">
          <w:rPr>
            <w:webHidden/>
          </w:rPr>
          <w:fldChar w:fldCharType="begin"/>
        </w:r>
        <w:r w:rsidR="005D7E13">
          <w:rPr>
            <w:webHidden/>
          </w:rPr>
          <w:instrText xml:space="preserve"> PAGEREF _Toc14265938 \h </w:instrText>
        </w:r>
        <w:r w:rsidR="005D7E13">
          <w:rPr>
            <w:webHidden/>
          </w:rPr>
        </w:r>
        <w:r w:rsidR="005D7E13">
          <w:rPr>
            <w:webHidden/>
          </w:rPr>
          <w:fldChar w:fldCharType="separate"/>
        </w:r>
        <w:r w:rsidR="005D7E13">
          <w:rPr>
            <w:webHidden/>
          </w:rPr>
          <w:t>3</w:t>
        </w:r>
        <w:r w:rsidR="005D7E13">
          <w:rPr>
            <w:webHidden/>
          </w:rPr>
          <w:fldChar w:fldCharType="end"/>
        </w:r>
      </w:hyperlink>
    </w:p>
    <w:p w14:paraId="7B0A2529" w14:textId="4DEB112C" w:rsidR="005D7E13" w:rsidRDefault="008C3E38">
      <w:pPr>
        <w:pStyle w:val="TOC2"/>
        <w:rPr>
          <w:rFonts w:asciiTheme="minorHAnsi" w:eastAsiaTheme="minorEastAsia" w:hAnsiTheme="minorHAnsi" w:cstheme="minorBidi"/>
          <w:sz w:val="22"/>
          <w:szCs w:val="22"/>
          <w:lang w:eastAsia="zh-CN"/>
        </w:rPr>
      </w:pPr>
      <w:hyperlink w:anchor="_Toc14265939" w:history="1">
        <w:r w:rsidR="005D7E13" w:rsidRPr="006E3797">
          <w:rPr>
            <w:rStyle w:val="Hyperlink"/>
          </w:rPr>
          <w:t>2.3</w:t>
        </w:r>
        <w:r w:rsidR="005D7E13">
          <w:rPr>
            <w:rFonts w:asciiTheme="minorHAnsi" w:eastAsiaTheme="minorEastAsia" w:hAnsiTheme="minorHAnsi" w:cstheme="minorBidi"/>
            <w:sz w:val="22"/>
            <w:szCs w:val="22"/>
            <w:lang w:eastAsia="zh-CN"/>
          </w:rPr>
          <w:tab/>
        </w:r>
        <w:r w:rsidR="005D7E13" w:rsidRPr="006E3797">
          <w:rPr>
            <w:rStyle w:val="Hyperlink"/>
          </w:rPr>
          <w:t>Resolved Issues</w:t>
        </w:r>
        <w:r w:rsidR="005D7E13">
          <w:rPr>
            <w:webHidden/>
          </w:rPr>
          <w:tab/>
        </w:r>
        <w:r w:rsidR="005D7E13">
          <w:rPr>
            <w:webHidden/>
          </w:rPr>
          <w:fldChar w:fldCharType="begin"/>
        </w:r>
        <w:r w:rsidR="005D7E13">
          <w:rPr>
            <w:webHidden/>
          </w:rPr>
          <w:instrText xml:space="preserve"> PAGEREF _Toc14265939 \h </w:instrText>
        </w:r>
        <w:r w:rsidR="005D7E13">
          <w:rPr>
            <w:webHidden/>
          </w:rPr>
        </w:r>
        <w:r w:rsidR="005D7E13">
          <w:rPr>
            <w:webHidden/>
          </w:rPr>
          <w:fldChar w:fldCharType="separate"/>
        </w:r>
        <w:r w:rsidR="005D7E13">
          <w:rPr>
            <w:webHidden/>
          </w:rPr>
          <w:t>3</w:t>
        </w:r>
        <w:r w:rsidR="005D7E13">
          <w:rPr>
            <w:webHidden/>
          </w:rPr>
          <w:fldChar w:fldCharType="end"/>
        </w:r>
      </w:hyperlink>
    </w:p>
    <w:p w14:paraId="4F409D97" w14:textId="541C84B8" w:rsidR="005D7E13" w:rsidRDefault="008C3E38">
      <w:pPr>
        <w:pStyle w:val="TOC1"/>
        <w:rPr>
          <w:rFonts w:asciiTheme="minorHAnsi" w:eastAsiaTheme="minorEastAsia" w:hAnsiTheme="minorHAnsi" w:cstheme="minorBidi"/>
          <w:b w:val="0"/>
          <w:sz w:val="22"/>
          <w:szCs w:val="22"/>
          <w:lang w:eastAsia="zh-CN"/>
        </w:rPr>
      </w:pPr>
      <w:hyperlink w:anchor="_Toc14265940" w:history="1">
        <w:r w:rsidR="005D7E13" w:rsidRPr="006E3797">
          <w:rPr>
            <w:rStyle w:val="Hyperlink"/>
          </w:rPr>
          <w:t>3.</w:t>
        </w:r>
        <w:r w:rsidR="005D7E13">
          <w:rPr>
            <w:rFonts w:asciiTheme="minorHAnsi" w:eastAsiaTheme="minorEastAsia" w:hAnsiTheme="minorHAnsi" w:cstheme="minorBidi"/>
            <w:b w:val="0"/>
            <w:sz w:val="22"/>
            <w:szCs w:val="22"/>
            <w:lang w:eastAsia="zh-CN"/>
          </w:rPr>
          <w:tab/>
        </w:r>
        <w:r w:rsidR="005D7E13" w:rsidRPr="006E3797">
          <w:rPr>
            <w:rStyle w:val="Hyperlink"/>
          </w:rPr>
          <w:t>Installation Guide</w:t>
        </w:r>
        <w:r w:rsidR="005D7E13">
          <w:rPr>
            <w:webHidden/>
          </w:rPr>
          <w:tab/>
        </w:r>
        <w:r w:rsidR="005D7E13">
          <w:rPr>
            <w:webHidden/>
          </w:rPr>
          <w:fldChar w:fldCharType="begin"/>
        </w:r>
        <w:r w:rsidR="005D7E13">
          <w:rPr>
            <w:webHidden/>
          </w:rPr>
          <w:instrText xml:space="preserve"> PAGEREF _Toc14265940 \h </w:instrText>
        </w:r>
        <w:r w:rsidR="005D7E13">
          <w:rPr>
            <w:webHidden/>
          </w:rPr>
        </w:r>
        <w:r w:rsidR="005D7E13">
          <w:rPr>
            <w:webHidden/>
          </w:rPr>
          <w:fldChar w:fldCharType="separate"/>
        </w:r>
        <w:r w:rsidR="005D7E13">
          <w:rPr>
            <w:webHidden/>
          </w:rPr>
          <w:t>5</w:t>
        </w:r>
        <w:r w:rsidR="005D7E13">
          <w:rPr>
            <w:webHidden/>
          </w:rPr>
          <w:fldChar w:fldCharType="end"/>
        </w:r>
      </w:hyperlink>
    </w:p>
    <w:p w14:paraId="7CEA81E5" w14:textId="78681CB7" w:rsidR="005D7E13" w:rsidRDefault="008C3E38">
      <w:pPr>
        <w:pStyle w:val="TOC2"/>
        <w:rPr>
          <w:rFonts w:asciiTheme="minorHAnsi" w:eastAsiaTheme="minorEastAsia" w:hAnsiTheme="minorHAnsi" w:cstheme="minorBidi"/>
          <w:sz w:val="22"/>
          <w:szCs w:val="22"/>
          <w:lang w:eastAsia="zh-CN"/>
        </w:rPr>
      </w:pPr>
      <w:hyperlink w:anchor="_Toc14265941" w:history="1">
        <w:r w:rsidR="005D7E13" w:rsidRPr="006E3797">
          <w:rPr>
            <w:rStyle w:val="Hyperlink"/>
          </w:rPr>
          <w:t>3.1</w:t>
        </w:r>
        <w:r w:rsidR="005D7E13">
          <w:rPr>
            <w:rFonts w:asciiTheme="minorHAnsi" w:eastAsiaTheme="minorEastAsia" w:hAnsiTheme="minorHAnsi" w:cstheme="minorBidi"/>
            <w:sz w:val="22"/>
            <w:szCs w:val="22"/>
            <w:lang w:eastAsia="zh-CN"/>
          </w:rPr>
          <w:tab/>
        </w:r>
        <w:r w:rsidR="005D7E13" w:rsidRPr="006E3797">
          <w:rPr>
            <w:rStyle w:val="Hyperlink"/>
          </w:rPr>
          <w:t>Quick Installation</w:t>
        </w:r>
        <w:r w:rsidR="005D7E13">
          <w:rPr>
            <w:webHidden/>
          </w:rPr>
          <w:tab/>
        </w:r>
        <w:r w:rsidR="005D7E13">
          <w:rPr>
            <w:webHidden/>
          </w:rPr>
          <w:fldChar w:fldCharType="begin"/>
        </w:r>
        <w:r w:rsidR="005D7E13">
          <w:rPr>
            <w:webHidden/>
          </w:rPr>
          <w:instrText xml:space="preserve"> PAGEREF _Toc14265941 \h </w:instrText>
        </w:r>
        <w:r w:rsidR="005D7E13">
          <w:rPr>
            <w:webHidden/>
          </w:rPr>
        </w:r>
        <w:r w:rsidR="005D7E13">
          <w:rPr>
            <w:webHidden/>
          </w:rPr>
          <w:fldChar w:fldCharType="separate"/>
        </w:r>
        <w:r w:rsidR="005D7E13">
          <w:rPr>
            <w:webHidden/>
          </w:rPr>
          <w:t>5</w:t>
        </w:r>
        <w:r w:rsidR="005D7E13">
          <w:rPr>
            <w:webHidden/>
          </w:rPr>
          <w:fldChar w:fldCharType="end"/>
        </w:r>
      </w:hyperlink>
    </w:p>
    <w:p w14:paraId="4B861870" w14:textId="1C46DBF6" w:rsidR="005D7E13" w:rsidRDefault="008C3E38">
      <w:pPr>
        <w:pStyle w:val="TOC2"/>
        <w:rPr>
          <w:rFonts w:asciiTheme="minorHAnsi" w:eastAsiaTheme="minorEastAsia" w:hAnsiTheme="minorHAnsi" w:cstheme="minorBidi"/>
          <w:sz w:val="22"/>
          <w:szCs w:val="22"/>
          <w:lang w:eastAsia="zh-CN"/>
        </w:rPr>
      </w:pPr>
      <w:hyperlink w:anchor="_Toc14265942" w:history="1">
        <w:r w:rsidR="005D7E13" w:rsidRPr="006E3797">
          <w:rPr>
            <w:rStyle w:val="Hyperlink"/>
          </w:rPr>
          <w:t>3.2</w:t>
        </w:r>
        <w:r w:rsidR="005D7E13">
          <w:rPr>
            <w:rFonts w:asciiTheme="minorHAnsi" w:eastAsiaTheme="minorEastAsia" w:hAnsiTheme="minorHAnsi" w:cstheme="minorBidi"/>
            <w:sz w:val="22"/>
            <w:szCs w:val="22"/>
            <w:lang w:eastAsia="zh-CN"/>
          </w:rPr>
          <w:tab/>
        </w:r>
        <w:r w:rsidR="005D7E13" w:rsidRPr="006E3797">
          <w:rPr>
            <w:rStyle w:val="Hyperlink"/>
          </w:rPr>
          <w:t>Installation from Source Code</w:t>
        </w:r>
        <w:r w:rsidR="005D7E13">
          <w:rPr>
            <w:webHidden/>
          </w:rPr>
          <w:tab/>
        </w:r>
        <w:r w:rsidR="005D7E13">
          <w:rPr>
            <w:webHidden/>
          </w:rPr>
          <w:fldChar w:fldCharType="begin"/>
        </w:r>
        <w:r w:rsidR="005D7E13">
          <w:rPr>
            <w:webHidden/>
          </w:rPr>
          <w:instrText xml:space="preserve"> PAGEREF _Toc14265942 \h </w:instrText>
        </w:r>
        <w:r w:rsidR="005D7E13">
          <w:rPr>
            <w:webHidden/>
          </w:rPr>
        </w:r>
        <w:r w:rsidR="005D7E13">
          <w:rPr>
            <w:webHidden/>
          </w:rPr>
          <w:fldChar w:fldCharType="separate"/>
        </w:r>
        <w:r w:rsidR="005D7E13">
          <w:rPr>
            <w:webHidden/>
          </w:rPr>
          <w:t>6</w:t>
        </w:r>
        <w:r w:rsidR="005D7E13">
          <w:rPr>
            <w:webHidden/>
          </w:rPr>
          <w:fldChar w:fldCharType="end"/>
        </w:r>
      </w:hyperlink>
    </w:p>
    <w:p w14:paraId="72647067" w14:textId="26359D3A" w:rsidR="005D7E13" w:rsidRDefault="008C3E38">
      <w:pPr>
        <w:pStyle w:val="TOC3"/>
        <w:rPr>
          <w:rFonts w:asciiTheme="minorHAnsi" w:eastAsiaTheme="minorEastAsia" w:hAnsiTheme="minorHAnsi" w:cstheme="minorBidi"/>
          <w:noProof/>
          <w:sz w:val="22"/>
          <w:szCs w:val="22"/>
          <w:lang w:eastAsia="zh-CN"/>
        </w:rPr>
      </w:pPr>
      <w:hyperlink w:anchor="_Toc14265943" w:history="1">
        <w:r w:rsidR="005D7E13" w:rsidRPr="006E3797">
          <w:rPr>
            <w:rStyle w:val="Hyperlink"/>
            <w:noProof/>
          </w:rPr>
          <w:t>3.2.1</w:t>
        </w:r>
        <w:r w:rsidR="005D7E13">
          <w:rPr>
            <w:rFonts w:asciiTheme="minorHAnsi" w:eastAsiaTheme="minorEastAsia" w:hAnsiTheme="minorHAnsi" w:cstheme="minorBidi"/>
            <w:noProof/>
            <w:sz w:val="22"/>
            <w:szCs w:val="22"/>
            <w:lang w:eastAsia="zh-CN"/>
          </w:rPr>
          <w:tab/>
        </w:r>
        <w:r w:rsidR="005D7E13" w:rsidRPr="006E3797">
          <w:rPr>
            <w:rStyle w:val="Hyperlink"/>
            <w:noProof/>
          </w:rPr>
          <w:t>Installing Microsoft Visual Studio</w:t>
        </w:r>
        <w:r w:rsidR="005D7E13">
          <w:rPr>
            <w:noProof/>
            <w:webHidden/>
          </w:rPr>
          <w:tab/>
        </w:r>
        <w:r w:rsidR="005D7E13">
          <w:rPr>
            <w:noProof/>
            <w:webHidden/>
          </w:rPr>
          <w:fldChar w:fldCharType="begin"/>
        </w:r>
        <w:r w:rsidR="005D7E13">
          <w:rPr>
            <w:noProof/>
            <w:webHidden/>
          </w:rPr>
          <w:instrText xml:space="preserve"> PAGEREF _Toc14265943 \h </w:instrText>
        </w:r>
        <w:r w:rsidR="005D7E13">
          <w:rPr>
            <w:noProof/>
            <w:webHidden/>
          </w:rPr>
        </w:r>
        <w:r w:rsidR="005D7E13">
          <w:rPr>
            <w:noProof/>
            <w:webHidden/>
          </w:rPr>
          <w:fldChar w:fldCharType="separate"/>
        </w:r>
        <w:r w:rsidR="005D7E13">
          <w:rPr>
            <w:noProof/>
            <w:webHidden/>
          </w:rPr>
          <w:t>6</w:t>
        </w:r>
        <w:r w:rsidR="005D7E13">
          <w:rPr>
            <w:noProof/>
            <w:webHidden/>
          </w:rPr>
          <w:fldChar w:fldCharType="end"/>
        </w:r>
      </w:hyperlink>
    </w:p>
    <w:p w14:paraId="123918F4" w14:textId="3BFD36C9" w:rsidR="005D7E13" w:rsidRDefault="008C3E38">
      <w:pPr>
        <w:pStyle w:val="TOC3"/>
        <w:rPr>
          <w:rFonts w:asciiTheme="minorHAnsi" w:eastAsiaTheme="minorEastAsia" w:hAnsiTheme="minorHAnsi" w:cstheme="minorBidi"/>
          <w:noProof/>
          <w:sz w:val="22"/>
          <w:szCs w:val="22"/>
          <w:lang w:eastAsia="zh-CN"/>
        </w:rPr>
      </w:pPr>
      <w:hyperlink w:anchor="_Toc14265944" w:history="1">
        <w:r w:rsidR="005D7E13" w:rsidRPr="006E3797">
          <w:rPr>
            <w:rStyle w:val="Hyperlink"/>
            <w:noProof/>
          </w:rPr>
          <w:t>3.2.2</w:t>
        </w:r>
        <w:r w:rsidR="005D7E13">
          <w:rPr>
            <w:rFonts w:asciiTheme="minorHAnsi" w:eastAsiaTheme="minorEastAsia" w:hAnsiTheme="minorHAnsi" w:cstheme="minorBidi"/>
            <w:noProof/>
            <w:sz w:val="22"/>
            <w:szCs w:val="22"/>
            <w:lang w:eastAsia="zh-CN"/>
          </w:rPr>
          <w:tab/>
        </w:r>
        <w:r w:rsidR="005D7E13" w:rsidRPr="006E3797">
          <w:rPr>
            <w:rStyle w:val="Hyperlink"/>
            <w:noProof/>
          </w:rPr>
          <w:t>Building the VATRP</w:t>
        </w:r>
        <w:r w:rsidR="005D7E13">
          <w:rPr>
            <w:noProof/>
            <w:webHidden/>
          </w:rPr>
          <w:tab/>
        </w:r>
        <w:r w:rsidR="005D7E13">
          <w:rPr>
            <w:noProof/>
            <w:webHidden/>
          </w:rPr>
          <w:fldChar w:fldCharType="begin"/>
        </w:r>
        <w:r w:rsidR="005D7E13">
          <w:rPr>
            <w:noProof/>
            <w:webHidden/>
          </w:rPr>
          <w:instrText xml:space="preserve"> PAGEREF _Toc14265944 \h </w:instrText>
        </w:r>
        <w:r w:rsidR="005D7E13">
          <w:rPr>
            <w:noProof/>
            <w:webHidden/>
          </w:rPr>
        </w:r>
        <w:r w:rsidR="005D7E13">
          <w:rPr>
            <w:noProof/>
            <w:webHidden/>
          </w:rPr>
          <w:fldChar w:fldCharType="separate"/>
        </w:r>
        <w:r w:rsidR="005D7E13">
          <w:rPr>
            <w:noProof/>
            <w:webHidden/>
          </w:rPr>
          <w:t>6</w:t>
        </w:r>
        <w:r w:rsidR="005D7E13">
          <w:rPr>
            <w:noProof/>
            <w:webHidden/>
          </w:rPr>
          <w:fldChar w:fldCharType="end"/>
        </w:r>
      </w:hyperlink>
    </w:p>
    <w:p w14:paraId="337F1418" w14:textId="4ED3424C" w:rsidR="005D7E13" w:rsidRDefault="008C3E38">
      <w:pPr>
        <w:pStyle w:val="TOC1"/>
        <w:rPr>
          <w:rFonts w:asciiTheme="minorHAnsi" w:eastAsiaTheme="minorEastAsia" w:hAnsiTheme="minorHAnsi" w:cstheme="minorBidi"/>
          <w:b w:val="0"/>
          <w:sz w:val="22"/>
          <w:szCs w:val="22"/>
          <w:lang w:eastAsia="zh-CN"/>
        </w:rPr>
      </w:pPr>
      <w:hyperlink w:anchor="_Toc14265945" w:history="1">
        <w:r w:rsidR="005D7E13" w:rsidRPr="006E3797">
          <w:rPr>
            <w:rStyle w:val="Hyperlink"/>
          </w:rPr>
          <w:t>4.</w:t>
        </w:r>
        <w:r w:rsidR="005D7E13">
          <w:rPr>
            <w:rFonts w:asciiTheme="minorHAnsi" w:eastAsiaTheme="minorEastAsia" w:hAnsiTheme="minorHAnsi" w:cstheme="minorBidi"/>
            <w:b w:val="0"/>
            <w:sz w:val="22"/>
            <w:szCs w:val="22"/>
            <w:lang w:eastAsia="zh-CN"/>
          </w:rPr>
          <w:tab/>
        </w:r>
        <w:r w:rsidR="005D7E13" w:rsidRPr="006E3797">
          <w:rPr>
            <w:rStyle w:val="Hyperlink"/>
          </w:rPr>
          <w:t>User Guide</w:t>
        </w:r>
        <w:r w:rsidR="005D7E13">
          <w:rPr>
            <w:webHidden/>
          </w:rPr>
          <w:tab/>
        </w:r>
        <w:r w:rsidR="005D7E13">
          <w:rPr>
            <w:webHidden/>
          </w:rPr>
          <w:fldChar w:fldCharType="begin"/>
        </w:r>
        <w:r w:rsidR="005D7E13">
          <w:rPr>
            <w:webHidden/>
          </w:rPr>
          <w:instrText xml:space="preserve"> PAGEREF _Toc14265945 \h </w:instrText>
        </w:r>
        <w:r w:rsidR="005D7E13">
          <w:rPr>
            <w:webHidden/>
          </w:rPr>
        </w:r>
        <w:r w:rsidR="005D7E13">
          <w:rPr>
            <w:webHidden/>
          </w:rPr>
          <w:fldChar w:fldCharType="separate"/>
        </w:r>
        <w:r w:rsidR="005D7E13">
          <w:rPr>
            <w:webHidden/>
          </w:rPr>
          <w:t>8</w:t>
        </w:r>
        <w:r w:rsidR="005D7E13">
          <w:rPr>
            <w:webHidden/>
          </w:rPr>
          <w:fldChar w:fldCharType="end"/>
        </w:r>
      </w:hyperlink>
    </w:p>
    <w:p w14:paraId="2D32B330" w14:textId="0C4EE052" w:rsidR="005D7E13" w:rsidRDefault="008C3E38">
      <w:pPr>
        <w:pStyle w:val="TOC2"/>
        <w:rPr>
          <w:rFonts w:asciiTheme="minorHAnsi" w:eastAsiaTheme="minorEastAsia" w:hAnsiTheme="minorHAnsi" w:cstheme="minorBidi"/>
          <w:sz w:val="22"/>
          <w:szCs w:val="22"/>
          <w:lang w:eastAsia="zh-CN"/>
        </w:rPr>
      </w:pPr>
      <w:hyperlink w:anchor="_Toc14265946" w:history="1">
        <w:r w:rsidR="005D7E13" w:rsidRPr="006E3797">
          <w:rPr>
            <w:rStyle w:val="Hyperlink"/>
          </w:rPr>
          <w:t>4.1</w:t>
        </w:r>
        <w:r w:rsidR="005D7E13">
          <w:rPr>
            <w:rFonts w:asciiTheme="minorHAnsi" w:eastAsiaTheme="minorEastAsia" w:hAnsiTheme="minorHAnsi" w:cstheme="minorBidi"/>
            <w:sz w:val="22"/>
            <w:szCs w:val="22"/>
            <w:lang w:eastAsia="zh-CN"/>
          </w:rPr>
          <w:tab/>
        </w:r>
        <w:r w:rsidR="005D7E13" w:rsidRPr="006E3797">
          <w:rPr>
            <w:rStyle w:val="Hyperlink"/>
          </w:rPr>
          <w:t>Registration</w:t>
        </w:r>
        <w:r w:rsidR="005D7E13">
          <w:rPr>
            <w:webHidden/>
          </w:rPr>
          <w:tab/>
        </w:r>
        <w:r w:rsidR="005D7E13">
          <w:rPr>
            <w:webHidden/>
          </w:rPr>
          <w:fldChar w:fldCharType="begin"/>
        </w:r>
        <w:r w:rsidR="005D7E13">
          <w:rPr>
            <w:webHidden/>
          </w:rPr>
          <w:instrText xml:space="preserve"> PAGEREF _Toc14265946 \h </w:instrText>
        </w:r>
        <w:r w:rsidR="005D7E13">
          <w:rPr>
            <w:webHidden/>
          </w:rPr>
        </w:r>
        <w:r w:rsidR="005D7E13">
          <w:rPr>
            <w:webHidden/>
          </w:rPr>
          <w:fldChar w:fldCharType="separate"/>
        </w:r>
        <w:r w:rsidR="005D7E13">
          <w:rPr>
            <w:webHidden/>
          </w:rPr>
          <w:t>8</w:t>
        </w:r>
        <w:r w:rsidR="005D7E13">
          <w:rPr>
            <w:webHidden/>
          </w:rPr>
          <w:fldChar w:fldCharType="end"/>
        </w:r>
      </w:hyperlink>
    </w:p>
    <w:p w14:paraId="0D110372" w14:textId="093603D1" w:rsidR="005D7E13" w:rsidRDefault="008C3E38">
      <w:pPr>
        <w:pStyle w:val="TOC2"/>
        <w:rPr>
          <w:rFonts w:asciiTheme="minorHAnsi" w:eastAsiaTheme="minorEastAsia" w:hAnsiTheme="minorHAnsi" w:cstheme="minorBidi"/>
          <w:sz w:val="22"/>
          <w:szCs w:val="22"/>
          <w:lang w:eastAsia="zh-CN"/>
        </w:rPr>
      </w:pPr>
      <w:hyperlink w:anchor="_Toc14265947" w:history="1">
        <w:r w:rsidR="005D7E13" w:rsidRPr="006E3797">
          <w:rPr>
            <w:rStyle w:val="Hyperlink"/>
          </w:rPr>
          <w:t>4.2</w:t>
        </w:r>
        <w:r w:rsidR="005D7E13">
          <w:rPr>
            <w:rFonts w:asciiTheme="minorHAnsi" w:eastAsiaTheme="minorEastAsia" w:hAnsiTheme="minorHAnsi" w:cstheme="minorBidi"/>
            <w:sz w:val="22"/>
            <w:szCs w:val="22"/>
            <w:lang w:eastAsia="zh-CN"/>
          </w:rPr>
          <w:tab/>
        </w:r>
        <w:r w:rsidR="005D7E13" w:rsidRPr="006E3797">
          <w:rPr>
            <w:rStyle w:val="Hyperlink"/>
          </w:rPr>
          <w:t>Placing a Call</w:t>
        </w:r>
        <w:r w:rsidR="005D7E13">
          <w:rPr>
            <w:webHidden/>
          </w:rPr>
          <w:tab/>
        </w:r>
        <w:r w:rsidR="005D7E13">
          <w:rPr>
            <w:webHidden/>
          </w:rPr>
          <w:fldChar w:fldCharType="begin"/>
        </w:r>
        <w:r w:rsidR="005D7E13">
          <w:rPr>
            <w:webHidden/>
          </w:rPr>
          <w:instrText xml:space="preserve"> PAGEREF _Toc14265947 \h </w:instrText>
        </w:r>
        <w:r w:rsidR="005D7E13">
          <w:rPr>
            <w:webHidden/>
          </w:rPr>
        </w:r>
        <w:r w:rsidR="005D7E13">
          <w:rPr>
            <w:webHidden/>
          </w:rPr>
          <w:fldChar w:fldCharType="separate"/>
        </w:r>
        <w:r w:rsidR="005D7E13">
          <w:rPr>
            <w:webHidden/>
          </w:rPr>
          <w:t>10</w:t>
        </w:r>
        <w:r w:rsidR="005D7E13">
          <w:rPr>
            <w:webHidden/>
          </w:rPr>
          <w:fldChar w:fldCharType="end"/>
        </w:r>
      </w:hyperlink>
    </w:p>
    <w:p w14:paraId="60BDD912" w14:textId="72125558" w:rsidR="005D7E13" w:rsidRDefault="008C3E38">
      <w:pPr>
        <w:pStyle w:val="TOC3"/>
        <w:rPr>
          <w:rFonts w:asciiTheme="minorHAnsi" w:eastAsiaTheme="minorEastAsia" w:hAnsiTheme="minorHAnsi" w:cstheme="minorBidi"/>
          <w:noProof/>
          <w:sz w:val="22"/>
          <w:szCs w:val="22"/>
          <w:lang w:eastAsia="zh-CN"/>
        </w:rPr>
      </w:pPr>
      <w:hyperlink w:anchor="_Toc14265948" w:history="1">
        <w:r w:rsidR="005D7E13" w:rsidRPr="006E3797">
          <w:rPr>
            <w:rStyle w:val="Hyperlink"/>
            <w:noProof/>
          </w:rPr>
          <w:t>4.2.1</w:t>
        </w:r>
        <w:r w:rsidR="005D7E13">
          <w:rPr>
            <w:rFonts w:asciiTheme="minorHAnsi" w:eastAsiaTheme="minorEastAsia" w:hAnsiTheme="minorHAnsi" w:cstheme="minorBidi"/>
            <w:noProof/>
            <w:sz w:val="22"/>
            <w:szCs w:val="22"/>
            <w:lang w:eastAsia="zh-CN"/>
          </w:rPr>
          <w:tab/>
        </w:r>
        <w:r w:rsidR="005D7E13" w:rsidRPr="006E3797">
          <w:rPr>
            <w:rStyle w:val="Hyperlink"/>
            <w:noProof/>
          </w:rPr>
          <w:t>Placing an Encrypted Call</w:t>
        </w:r>
        <w:r w:rsidR="005D7E13">
          <w:rPr>
            <w:noProof/>
            <w:webHidden/>
          </w:rPr>
          <w:tab/>
        </w:r>
        <w:r w:rsidR="005D7E13">
          <w:rPr>
            <w:noProof/>
            <w:webHidden/>
          </w:rPr>
          <w:fldChar w:fldCharType="begin"/>
        </w:r>
        <w:r w:rsidR="005D7E13">
          <w:rPr>
            <w:noProof/>
            <w:webHidden/>
          </w:rPr>
          <w:instrText xml:space="preserve"> PAGEREF _Toc14265948 \h </w:instrText>
        </w:r>
        <w:r w:rsidR="005D7E13">
          <w:rPr>
            <w:noProof/>
            <w:webHidden/>
          </w:rPr>
        </w:r>
        <w:r w:rsidR="005D7E13">
          <w:rPr>
            <w:noProof/>
            <w:webHidden/>
          </w:rPr>
          <w:fldChar w:fldCharType="separate"/>
        </w:r>
        <w:r w:rsidR="005D7E13">
          <w:rPr>
            <w:noProof/>
            <w:webHidden/>
          </w:rPr>
          <w:t>10</w:t>
        </w:r>
        <w:r w:rsidR="005D7E13">
          <w:rPr>
            <w:noProof/>
            <w:webHidden/>
          </w:rPr>
          <w:fldChar w:fldCharType="end"/>
        </w:r>
      </w:hyperlink>
    </w:p>
    <w:p w14:paraId="6E3D6B44" w14:textId="0715B73F" w:rsidR="005D7E13" w:rsidRDefault="008C3E38">
      <w:pPr>
        <w:pStyle w:val="TOC2"/>
        <w:rPr>
          <w:rFonts w:asciiTheme="minorHAnsi" w:eastAsiaTheme="minorEastAsia" w:hAnsiTheme="minorHAnsi" w:cstheme="minorBidi"/>
          <w:sz w:val="22"/>
          <w:szCs w:val="22"/>
          <w:lang w:eastAsia="zh-CN"/>
        </w:rPr>
      </w:pPr>
      <w:hyperlink w:anchor="_Toc14265949" w:history="1">
        <w:r w:rsidR="005D7E13" w:rsidRPr="006E3797">
          <w:rPr>
            <w:rStyle w:val="Hyperlink"/>
          </w:rPr>
          <w:t>4.3</w:t>
        </w:r>
        <w:r w:rsidR="005D7E13">
          <w:rPr>
            <w:rFonts w:asciiTheme="minorHAnsi" w:eastAsiaTheme="minorEastAsia" w:hAnsiTheme="minorHAnsi" w:cstheme="minorBidi"/>
            <w:sz w:val="22"/>
            <w:szCs w:val="22"/>
            <w:lang w:eastAsia="zh-CN"/>
          </w:rPr>
          <w:tab/>
        </w:r>
        <w:r w:rsidR="005D7E13" w:rsidRPr="006E3797">
          <w:rPr>
            <w:rStyle w:val="Hyperlink"/>
          </w:rPr>
          <w:t>Features</w:t>
        </w:r>
        <w:r w:rsidR="005D7E13">
          <w:rPr>
            <w:webHidden/>
          </w:rPr>
          <w:tab/>
        </w:r>
        <w:r w:rsidR="005D7E13">
          <w:rPr>
            <w:webHidden/>
          </w:rPr>
          <w:fldChar w:fldCharType="begin"/>
        </w:r>
        <w:r w:rsidR="005D7E13">
          <w:rPr>
            <w:webHidden/>
          </w:rPr>
          <w:instrText xml:space="preserve"> PAGEREF _Toc14265949 \h </w:instrText>
        </w:r>
        <w:r w:rsidR="005D7E13">
          <w:rPr>
            <w:webHidden/>
          </w:rPr>
        </w:r>
        <w:r w:rsidR="005D7E13">
          <w:rPr>
            <w:webHidden/>
          </w:rPr>
          <w:fldChar w:fldCharType="separate"/>
        </w:r>
        <w:r w:rsidR="005D7E13">
          <w:rPr>
            <w:webHidden/>
          </w:rPr>
          <w:t>12</w:t>
        </w:r>
        <w:r w:rsidR="005D7E13">
          <w:rPr>
            <w:webHidden/>
          </w:rPr>
          <w:fldChar w:fldCharType="end"/>
        </w:r>
      </w:hyperlink>
    </w:p>
    <w:p w14:paraId="454906D7" w14:textId="2FCCF8C6" w:rsidR="005D7E13" w:rsidRDefault="008C3E38">
      <w:pPr>
        <w:pStyle w:val="TOC3"/>
        <w:rPr>
          <w:rFonts w:asciiTheme="minorHAnsi" w:eastAsiaTheme="minorEastAsia" w:hAnsiTheme="minorHAnsi" w:cstheme="minorBidi"/>
          <w:noProof/>
          <w:sz w:val="22"/>
          <w:szCs w:val="22"/>
          <w:lang w:eastAsia="zh-CN"/>
        </w:rPr>
      </w:pPr>
      <w:hyperlink w:anchor="_Toc14265950" w:history="1">
        <w:r w:rsidR="005D7E13" w:rsidRPr="006E3797">
          <w:rPr>
            <w:rStyle w:val="Hyperlink"/>
            <w:noProof/>
          </w:rPr>
          <w:t>4.3.1</w:t>
        </w:r>
        <w:r w:rsidR="005D7E13">
          <w:rPr>
            <w:rFonts w:asciiTheme="minorHAnsi" w:eastAsiaTheme="minorEastAsia" w:hAnsiTheme="minorHAnsi" w:cstheme="minorBidi"/>
            <w:noProof/>
            <w:sz w:val="22"/>
            <w:szCs w:val="22"/>
            <w:lang w:eastAsia="zh-CN"/>
          </w:rPr>
          <w:tab/>
        </w:r>
        <w:r w:rsidR="005D7E13" w:rsidRPr="006E3797">
          <w:rPr>
            <w:rStyle w:val="Hyperlink"/>
            <w:noProof/>
          </w:rPr>
          <w:t>Real-Time Text</w:t>
        </w:r>
        <w:r w:rsidR="005D7E13">
          <w:rPr>
            <w:noProof/>
            <w:webHidden/>
          </w:rPr>
          <w:tab/>
        </w:r>
        <w:r w:rsidR="005D7E13">
          <w:rPr>
            <w:noProof/>
            <w:webHidden/>
          </w:rPr>
          <w:fldChar w:fldCharType="begin"/>
        </w:r>
        <w:r w:rsidR="005D7E13">
          <w:rPr>
            <w:noProof/>
            <w:webHidden/>
          </w:rPr>
          <w:instrText xml:space="preserve"> PAGEREF _Toc14265950 \h </w:instrText>
        </w:r>
        <w:r w:rsidR="005D7E13">
          <w:rPr>
            <w:noProof/>
            <w:webHidden/>
          </w:rPr>
        </w:r>
        <w:r w:rsidR="005D7E13">
          <w:rPr>
            <w:noProof/>
            <w:webHidden/>
          </w:rPr>
          <w:fldChar w:fldCharType="separate"/>
        </w:r>
        <w:r w:rsidR="005D7E13">
          <w:rPr>
            <w:noProof/>
            <w:webHidden/>
          </w:rPr>
          <w:t>12</w:t>
        </w:r>
        <w:r w:rsidR="005D7E13">
          <w:rPr>
            <w:noProof/>
            <w:webHidden/>
          </w:rPr>
          <w:fldChar w:fldCharType="end"/>
        </w:r>
      </w:hyperlink>
    </w:p>
    <w:p w14:paraId="1D9838C1" w14:textId="2AC7F11D" w:rsidR="005D7E13" w:rsidRDefault="008C3E38">
      <w:pPr>
        <w:pStyle w:val="TOC3"/>
        <w:rPr>
          <w:rFonts w:asciiTheme="minorHAnsi" w:eastAsiaTheme="minorEastAsia" w:hAnsiTheme="minorHAnsi" w:cstheme="minorBidi"/>
          <w:noProof/>
          <w:sz w:val="22"/>
          <w:szCs w:val="22"/>
          <w:lang w:eastAsia="zh-CN"/>
        </w:rPr>
      </w:pPr>
      <w:hyperlink w:anchor="_Toc14265951" w:history="1">
        <w:r w:rsidR="005D7E13" w:rsidRPr="006E3797">
          <w:rPr>
            <w:rStyle w:val="Hyperlink"/>
            <w:noProof/>
          </w:rPr>
          <w:t>4.3.2</w:t>
        </w:r>
        <w:r w:rsidR="005D7E13">
          <w:rPr>
            <w:rFonts w:asciiTheme="minorHAnsi" w:eastAsiaTheme="minorEastAsia" w:hAnsiTheme="minorHAnsi" w:cstheme="minorBidi"/>
            <w:noProof/>
            <w:sz w:val="22"/>
            <w:szCs w:val="22"/>
            <w:lang w:eastAsia="zh-CN"/>
          </w:rPr>
          <w:tab/>
        </w:r>
        <w:r w:rsidR="005D7E13" w:rsidRPr="006E3797">
          <w:rPr>
            <w:rStyle w:val="Hyperlink"/>
            <w:noProof/>
          </w:rPr>
          <w:t>Contacts</w:t>
        </w:r>
        <w:r w:rsidR="005D7E13">
          <w:rPr>
            <w:noProof/>
            <w:webHidden/>
          </w:rPr>
          <w:tab/>
        </w:r>
        <w:r w:rsidR="005D7E13">
          <w:rPr>
            <w:noProof/>
            <w:webHidden/>
          </w:rPr>
          <w:fldChar w:fldCharType="begin"/>
        </w:r>
        <w:r w:rsidR="005D7E13">
          <w:rPr>
            <w:noProof/>
            <w:webHidden/>
          </w:rPr>
          <w:instrText xml:space="preserve"> PAGEREF _Toc14265951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73C60500" w14:textId="5573904B" w:rsidR="005D7E13" w:rsidRDefault="008C3E38">
      <w:pPr>
        <w:pStyle w:val="TOC3"/>
        <w:rPr>
          <w:rFonts w:asciiTheme="minorHAnsi" w:eastAsiaTheme="minorEastAsia" w:hAnsiTheme="minorHAnsi" w:cstheme="minorBidi"/>
          <w:noProof/>
          <w:sz w:val="22"/>
          <w:szCs w:val="22"/>
          <w:lang w:eastAsia="zh-CN"/>
        </w:rPr>
      </w:pPr>
      <w:hyperlink w:anchor="_Toc14265952" w:history="1">
        <w:r w:rsidR="005D7E13" w:rsidRPr="006E3797">
          <w:rPr>
            <w:rStyle w:val="Hyperlink"/>
            <w:noProof/>
          </w:rPr>
          <w:t>4.3.3</w:t>
        </w:r>
        <w:r w:rsidR="005D7E13">
          <w:rPr>
            <w:rFonts w:asciiTheme="minorHAnsi" w:eastAsiaTheme="minorEastAsia" w:hAnsiTheme="minorHAnsi" w:cstheme="minorBidi"/>
            <w:noProof/>
            <w:sz w:val="22"/>
            <w:szCs w:val="22"/>
            <w:lang w:eastAsia="zh-CN"/>
          </w:rPr>
          <w:tab/>
        </w:r>
        <w:r w:rsidR="005D7E13" w:rsidRPr="006E3797">
          <w:rPr>
            <w:rStyle w:val="Hyperlink"/>
            <w:noProof/>
          </w:rPr>
          <w:t>Message Waiting Indicator</w:t>
        </w:r>
        <w:r w:rsidR="005D7E13">
          <w:rPr>
            <w:noProof/>
            <w:webHidden/>
          </w:rPr>
          <w:tab/>
        </w:r>
        <w:r w:rsidR="005D7E13">
          <w:rPr>
            <w:noProof/>
            <w:webHidden/>
          </w:rPr>
          <w:fldChar w:fldCharType="begin"/>
        </w:r>
        <w:r w:rsidR="005D7E13">
          <w:rPr>
            <w:noProof/>
            <w:webHidden/>
          </w:rPr>
          <w:instrText xml:space="preserve"> PAGEREF _Toc14265952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0EBAB662" w14:textId="78AC04A1" w:rsidR="005D7E13" w:rsidRDefault="008C3E38">
      <w:pPr>
        <w:pStyle w:val="TOC1"/>
        <w:rPr>
          <w:rFonts w:asciiTheme="minorHAnsi" w:eastAsiaTheme="minorEastAsia" w:hAnsiTheme="minorHAnsi" w:cstheme="minorBidi"/>
          <w:b w:val="0"/>
          <w:sz w:val="22"/>
          <w:szCs w:val="22"/>
          <w:lang w:eastAsia="zh-CN"/>
        </w:rPr>
      </w:pPr>
      <w:hyperlink w:anchor="_Toc14265953" w:history="1">
        <w:r w:rsidR="005D7E13" w:rsidRPr="006E3797">
          <w:rPr>
            <w:rStyle w:val="Hyperlink"/>
          </w:rPr>
          <w:t>5.</w:t>
        </w:r>
        <w:r w:rsidR="005D7E13">
          <w:rPr>
            <w:rFonts w:asciiTheme="minorHAnsi" w:eastAsiaTheme="minorEastAsia" w:hAnsiTheme="minorHAnsi" w:cstheme="minorBidi"/>
            <w:b w:val="0"/>
            <w:sz w:val="22"/>
            <w:szCs w:val="22"/>
            <w:lang w:eastAsia="zh-CN"/>
          </w:rPr>
          <w:tab/>
        </w:r>
        <w:r w:rsidR="005D7E13" w:rsidRPr="006E3797">
          <w:rPr>
            <w:rStyle w:val="Hyperlink"/>
          </w:rPr>
          <w:t>VATRP Test Plan</w:t>
        </w:r>
        <w:r w:rsidR="005D7E13">
          <w:rPr>
            <w:webHidden/>
          </w:rPr>
          <w:tab/>
        </w:r>
        <w:r w:rsidR="005D7E13">
          <w:rPr>
            <w:webHidden/>
          </w:rPr>
          <w:fldChar w:fldCharType="begin"/>
        </w:r>
        <w:r w:rsidR="005D7E13">
          <w:rPr>
            <w:webHidden/>
          </w:rPr>
          <w:instrText xml:space="preserve"> PAGEREF _Toc14265953 \h </w:instrText>
        </w:r>
        <w:r w:rsidR="005D7E13">
          <w:rPr>
            <w:webHidden/>
          </w:rPr>
        </w:r>
        <w:r w:rsidR="005D7E13">
          <w:rPr>
            <w:webHidden/>
          </w:rPr>
          <w:fldChar w:fldCharType="separate"/>
        </w:r>
        <w:r w:rsidR="005D7E13">
          <w:rPr>
            <w:webHidden/>
          </w:rPr>
          <w:t>14</w:t>
        </w:r>
        <w:r w:rsidR="005D7E13">
          <w:rPr>
            <w:webHidden/>
          </w:rPr>
          <w:fldChar w:fldCharType="end"/>
        </w:r>
      </w:hyperlink>
    </w:p>
    <w:p w14:paraId="2BF377F0" w14:textId="43FB2D92" w:rsidR="005D7E13" w:rsidRDefault="008C3E38">
      <w:pPr>
        <w:pStyle w:val="TOC2"/>
        <w:rPr>
          <w:rFonts w:asciiTheme="minorHAnsi" w:eastAsiaTheme="minorEastAsia" w:hAnsiTheme="minorHAnsi" w:cstheme="minorBidi"/>
          <w:sz w:val="22"/>
          <w:szCs w:val="22"/>
          <w:lang w:eastAsia="zh-CN"/>
        </w:rPr>
      </w:pPr>
      <w:hyperlink w:anchor="_Toc14265954" w:history="1">
        <w:r w:rsidR="005D7E13" w:rsidRPr="006E3797">
          <w:rPr>
            <w:rStyle w:val="Hyperlink"/>
          </w:rPr>
          <w:t>5.1</w:t>
        </w:r>
        <w:r w:rsidR="005D7E13">
          <w:rPr>
            <w:rFonts w:asciiTheme="minorHAnsi" w:eastAsiaTheme="minorEastAsia" w:hAnsiTheme="minorHAnsi" w:cstheme="minorBidi"/>
            <w:sz w:val="22"/>
            <w:szCs w:val="22"/>
            <w:lang w:eastAsia="zh-CN"/>
          </w:rPr>
          <w:tab/>
        </w:r>
        <w:r w:rsidR="005D7E13" w:rsidRPr="006E3797">
          <w:rPr>
            <w:rStyle w:val="Hyperlink"/>
          </w:rPr>
          <w:t>Registration</w:t>
        </w:r>
        <w:r w:rsidR="005D7E13">
          <w:rPr>
            <w:webHidden/>
          </w:rPr>
          <w:tab/>
        </w:r>
        <w:r w:rsidR="005D7E13">
          <w:rPr>
            <w:webHidden/>
          </w:rPr>
          <w:fldChar w:fldCharType="begin"/>
        </w:r>
        <w:r w:rsidR="005D7E13">
          <w:rPr>
            <w:webHidden/>
          </w:rPr>
          <w:instrText xml:space="preserve"> PAGEREF _Toc14265954 \h </w:instrText>
        </w:r>
        <w:r w:rsidR="005D7E13">
          <w:rPr>
            <w:webHidden/>
          </w:rPr>
        </w:r>
        <w:r w:rsidR="005D7E13">
          <w:rPr>
            <w:webHidden/>
          </w:rPr>
          <w:fldChar w:fldCharType="separate"/>
        </w:r>
        <w:r w:rsidR="005D7E13">
          <w:rPr>
            <w:webHidden/>
          </w:rPr>
          <w:t>17</w:t>
        </w:r>
        <w:r w:rsidR="005D7E13">
          <w:rPr>
            <w:webHidden/>
          </w:rPr>
          <w:fldChar w:fldCharType="end"/>
        </w:r>
      </w:hyperlink>
    </w:p>
    <w:p w14:paraId="364CFDB7" w14:textId="37A5DE93" w:rsidR="005D7E13" w:rsidRDefault="008C3E38">
      <w:pPr>
        <w:pStyle w:val="TOC3"/>
        <w:rPr>
          <w:rFonts w:asciiTheme="minorHAnsi" w:eastAsiaTheme="minorEastAsia" w:hAnsiTheme="minorHAnsi" w:cstheme="minorBidi"/>
          <w:noProof/>
          <w:sz w:val="22"/>
          <w:szCs w:val="22"/>
          <w:lang w:eastAsia="zh-CN"/>
        </w:rPr>
      </w:pPr>
      <w:hyperlink w:anchor="_Toc14265955" w:history="1">
        <w:r w:rsidR="005D7E13" w:rsidRPr="006E3797">
          <w:rPr>
            <w:rStyle w:val="Hyperlink"/>
            <w:noProof/>
          </w:rPr>
          <w:t>5.1.1</w:t>
        </w:r>
        <w:r w:rsidR="005D7E13">
          <w:rPr>
            <w:rFonts w:asciiTheme="minorHAnsi" w:eastAsiaTheme="minorEastAsia" w:hAnsiTheme="minorHAnsi" w:cstheme="minorBidi"/>
            <w:noProof/>
            <w:sz w:val="22"/>
            <w:szCs w:val="22"/>
            <w:lang w:eastAsia="zh-CN"/>
          </w:rPr>
          <w:tab/>
        </w:r>
        <w:r w:rsidR="005D7E13" w:rsidRPr="006E3797">
          <w:rPr>
            <w:rStyle w:val="Hyperlink"/>
            <w:noProof/>
          </w:rPr>
          <w:t>Registration Test</w:t>
        </w:r>
        <w:r w:rsidR="005D7E13">
          <w:rPr>
            <w:noProof/>
            <w:webHidden/>
          </w:rPr>
          <w:tab/>
        </w:r>
        <w:r w:rsidR="005D7E13">
          <w:rPr>
            <w:noProof/>
            <w:webHidden/>
          </w:rPr>
          <w:fldChar w:fldCharType="begin"/>
        </w:r>
        <w:r w:rsidR="005D7E13">
          <w:rPr>
            <w:noProof/>
            <w:webHidden/>
          </w:rPr>
          <w:instrText xml:space="preserve"> PAGEREF _Toc14265955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14:paraId="42AE32EB" w14:textId="5CDE5337" w:rsidR="005D7E13" w:rsidRDefault="008C3E38">
      <w:pPr>
        <w:pStyle w:val="TOC3"/>
        <w:rPr>
          <w:rFonts w:asciiTheme="minorHAnsi" w:eastAsiaTheme="minorEastAsia" w:hAnsiTheme="minorHAnsi" w:cstheme="minorBidi"/>
          <w:noProof/>
          <w:sz w:val="22"/>
          <w:szCs w:val="22"/>
          <w:lang w:eastAsia="zh-CN"/>
        </w:rPr>
      </w:pPr>
      <w:hyperlink w:anchor="_Toc14265956" w:history="1">
        <w:r w:rsidR="005D7E13" w:rsidRPr="006E3797">
          <w:rPr>
            <w:rStyle w:val="Hyperlink"/>
            <w:noProof/>
          </w:rPr>
          <w:t>5.1.2</w:t>
        </w:r>
        <w:r w:rsidR="005D7E13">
          <w:rPr>
            <w:rFonts w:asciiTheme="minorHAnsi" w:eastAsiaTheme="minorEastAsia" w:hAnsiTheme="minorHAnsi" w:cstheme="minorBidi"/>
            <w:noProof/>
            <w:sz w:val="22"/>
            <w:szCs w:val="22"/>
            <w:lang w:eastAsia="zh-CN"/>
          </w:rPr>
          <w:tab/>
        </w:r>
        <w:r w:rsidR="005D7E13" w:rsidRPr="006E3797">
          <w:rPr>
            <w:rStyle w:val="Hyperlink"/>
            <w:noProof/>
          </w:rPr>
          <w:t>SIP over TLS Encryption</w:t>
        </w:r>
        <w:r w:rsidR="005D7E13">
          <w:rPr>
            <w:noProof/>
            <w:webHidden/>
          </w:rPr>
          <w:tab/>
        </w:r>
        <w:r w:rsidR="005D7E13">
          <w:rPr>
            <w:noProof/>
            <w:webHidden/>
          </w:rPr>
          <w:fldChar w:fldCharType="begin"/>
        </w:r>
        <w:r w:rsidR="005D7E13">
          <w:rPr>
            <w:noProof/>
            <w:webHidden/>
          </w:rPr>
          <w:instrText xml:space="preserve"> PAGEREF _Toc14265956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14:paraId="2FE42841" w14:textId="783EA5F4" w:rsidR="005D7E13" w:rsidRDefault="008C3E38">
      <w:pPr>
        <w:pStyle w:val="TOC2"/>
        <w:rPr>
          <w:rFonts w:asciiTheme="minorHAnsi" w:eastAsiaTheme="minorEastAsia" w:hAnsiTheme="minorHAnsi" w:cstheme="minorBidi"/>
          <w:sz w:val="22"/>
          <w:szCs w:val="22"/>
          <w:lang w:eastAsia="zh-CN"/>
        </w:rPr>
      </w:pPr>
      <w:hyperlink w:anchor="_Toc14265957" w:history="1">
        <w:r w:rsidR="005D7E13" w:rsidRPr="006E3797">
          <w:rPr>
            <w:rStyle w:val="Hyperlink"/>
          </w:rPr>
          <w:t>5.2</w:t>
        </w:r>
        <w:r w:rsidR="005D7E13">
          <w:rPr>
            <w:rFonts w:asciiTheme="minorHAnsi" w:eastAsiaTheme="minorEastAsia" w:hAnsiTheme="minorHAnsi" w:cstheme="minorBidi"/>
            <w:sz w:val="22"/>
            <w:szCs w:val="22"/>
            <w:lang w:eastAsia="zh-CN"/>
          </w:rPr>
          <w:tab/>
        </w:r>
        <w:r w:rsidR="005D7E13" w:rsidRPr="006E3797">
          <w:rPr>
            <w:rStyle w:val="Hyperlink"/>
          </w:rPr>
          <w:t>Geolocation and Contact Information</w:t>
        </w:r>
        <w:r w:rsidR="005D7E13">
          <w:rPr>
            <w:webHidden/>
          </w:rPr>
          <w:tab/>
        </w:r>
        <w:r w:rsidR="005D7E13">
          <w:rPr>
            <w:webHidden/>
          </w:rPr>
          <w:fldChar w:fldCharType="begin"/>
        </w:r>
        <w:r w:rsidR="005D7E13">
          <w:rPr>
            <w:webHidden/>
          </w:rPr>
          <w:instrText xml:space="preserve"> PAGEREF _Toc14265957 \h </w:instrText>
        </w:r>
        <w:r w:rsidR="005D7E13">
          <w:rPr>
            <w:webHidden/>
          </w:rPr>
        </w:r>
        <w:r w:rsidR="005D7E13">
          <w:rPr>
            <w:webHidden/>
          </w:rPr>
          <w:fldChar w:fldCharType="separate"/>
        </w:r>
        <w:r w:rsidR="005D7E13">
          <w:rPr>
            <w:webHidden/>
          </w:rPr>
          <w:t>18</w:t>
        </w:r>
        <w:r w:rsidR="005D7E13">
          <w:rPr>
            <w:webHidden/>
          </w:rPr>
          <w:fldChar w:fldCharType="end"/>
        </w:r>
      </w:hyperlink>
    </w:p>
    <w:p w14:paraId="5EE91902" w14:textId="59A4FA3B" w:rsidR="005D7E13" w:rsidRDefault="008C3E38">
      <w:pPr>
        <w:pStyle w:val="TOC2"/>
        <w:rPr>
          <w:rFonts w:asciiTheme="minorHAnsi" w:eastAsiaTheme="minorEastAsia" w:hAnsiTheme="minorHAnsi" w:cstheme="minorBidi"/>
          <w:sz w:val="22"/>
          <w:szCs w:val="22"/>
          <w:lang w:eastAsia="zh-CN"/>
        </w:rPr>
      </w:pPr>
      <w:hyperlink w:anchor="_Toc14265958" w:history="1">
        <w:r w:rsidR="005D7E13" w:rsidRPr="006E3797">
          <w:rPr>
            <w:rStyle w:val="Hyperlink"/>
          </w:rPr>
          <w:t>5.3</w:t>
        </w:r>
        <w:r w:rsidR="005D7E13">
          <w:rPr>
            <w:rFonts w:asciiTheme="minorHAnsi" w:eastAsiaTheme="minorEastAsia" w:hAnsiTheme="minorHAnsi" w:cstheme="minorBidi"/>
            <w:sz w:val="22"/>
            <w:szCs w:val="22"/>
            <w:lang w:eastAsia="zh-CN"/>
          </w:rPr>
          <w:tab/>
        </w:r>
        <w:r w:rsidR="005D7E13" w:rsidRPr="006E3797">
          <w:rPr>
            <w:rStyle w:val="Hyperlink"/>
          </w:rPr>
          <w:t>Current Call Features</w:t>
        </w:r>
        <w:r w:rsidR="005D7E13">
          <w:rPr>
            <w:webHidden/>
          </w:rPr>
          <w:tab/>
        </w:r>
        <w:r w:rsidR="005D7E13">
          <w:rPr>
            <w:webHidden/>
          </w:rPr>
          <w:fldChar w:fldCharType="begin"/>
        </w:r>
        <w:r w:rsidR="005D7E13">
          <w:rPr>
            <w:webHidden/>
          </w:rPr>
          <w:instrText xml:space="preserve"> PAGEREF _Toc14265958 \h </w:instrText>
        </w:r>
        <w:r w:rsidR="005D7E13">
          <w:rPr>
            <w:webHidden/>
          </w:rPr>
        </w:r>
        <w:r w:rsidR="005D7E13">
          <w:rPr>
            <w:webHidden/>
          </w:rPr>
          <w:fldChar w:fldCharType="separate"/>
        </w:r>
        <w:r w:rsidR="005D7E13">
          <w:rPr>
            <w:webHidden/>
          </w:rPr>
          <w:t>19</w:t>
        </w:r>
        <w:r w:rsidR="005D7E13">
          <w:rPr>
            <w:webHidden/>
          </w:rPr>
          <w:fldChar w:fldCharType="end"/>
        </w:r>
      </w:hyperlink>
    </w:p>
    <w:p w14:paraId="2F7141F0" w14:textId="69E30F07" w:rsidR="005D7E13" w:rsidRDefault="008C3E38">
      <w:pPr>
        <w:pStyle w:val="TOC3"/>
        <w:rPr>
          <w:rFonts w:asciiTheme="minorHAnsi" w:eastAsiaTheme="minorEastAsia" w:hAnsiTheme="minorHAnsi" w:cstheme="minorBidi"/>
          <w:noProof/>
          <w:sz w:val="22"/>
          <w:szCs w:val="22"/>
          <w:lang w:eastAsia="zh-CN"/>
        </w:rPr>
      </w:pPr>
      <w:hyperlink w:anchor="_Toc14265959" w:history="1">
        <w:r w:rsidR="005D7E13" w:rsidRPr="006E3797">
          <w:rPr>
            <w:rStyle w:val="Hyperlink"/>
            <w:noProof/>
          </w:rPr>
          <w:t>5.3.1</w:t>
        </w:r>
        <w:r w:rsidR="005D7E13">
          <w:rPr>
            <w:rFonts w:asciiTheme="minorHAnsi" w:eastAsiaTheme="minorEastAsia" w:hAnsiTheme="minorHAnsi" w:cstheme="minorBidi"/>
            <w:noProof/>
            <w:sz w:val="22"/>
            <w:szCs w:val="22"/>
            <w:lang w:eastAsia="zh-CN"/>
          </w:rPr>
          <w:tab/>
        </w:r>
        <w:r w:rsidR="005D7E13" w:rsidRPr="006E3797">
          <w:rPr>
            <w:rStyle w:val="Hyperlink"/>
            <w:noProof/>
          </w:rPr>
          <w:t>Call Quality</w:t>
        </w:r>
        <w:r w:rsidR="005D7E13">
          <w:rPr>
            <w:noProof/>
            <w:webHidden/>
          </w:rPr>
          <w:tab/>
        </w:r>
        <w:r w:rsidR="005D7E13">
          <w:rPr>
            <w:noProof/>
            <w:webHidden/>
          </w:rPr>
          <w:fldChar w:fldCharType="begin"/>
        </w:r>
        <w:r w:rsidR="005D7E13">
          <w:rPr>
            <w:noProof/>
            <w:webHidden/>
          </w:rPr>
          <w:instrText xml:space="preserve"> PAGEREF _Toc14265959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26FB505B" w14:textId="4C369E96" w:rsidR="005D7E13" w:rsidRDefault="008C3E38">
      <w:pPr>
        <w:pStyle w:val="TOC3"/>
        <w:rPr>
          <w:rFonts w:asciiTheme="minorHAnsi" w:eastAsiaTheme="minorEastAsia" w:hAnsiTheme="minorHAnsi" w:cstheme="minorBidi"/>
          <w:noProof/>
          <w:sz w:val="22"/>
          <w:szCs w:val="22"/>
          <w:lang w:eastAsia="zh-CN"/>
        </w:rPr>
      </w:pPr>
      <w:hyperlink w:anchor="_Toc14265960" w:history="1">
        <w:r w:rsidR="005D7E13" w:rsidRPr="006E3797">
          <w:rPr>
            <w:rStyle w:val="Hyperlink"/>
            <w:noProof/>
          </w:rPr>
          <w:t>5.3.2</w:t>
        </w:r>
        <w:r w:rsidR="005D7E13">
          <w:rPr>
            <w:rFonts w:asciiTheme="minorHAnsi" w:eastAsiaTheme="minorEastAsia" w:hAnsiTheme="minorHAnsi" w:cstheme="minorBidi"/>
            <w:noProof/>
            <w:sz w:val="22"/>
            <w:szCs w:val="22"/>
            <w:lang w:eastAsia="zh-CN"/>
          </w:rPr>
          <w:tab/>
        </w:r>
        <w:r w:rsidR="005D7E13" w:rsidRPr="006E3797">
          <w:rPr>
            <w:rStyle w:val="Hyperlink"/>
            <w:noProof/>
          </w:rPr>
          <w:t>Media Encryption</w:t>
        </w:r>
        <w:r w:rsidR="005D7E13">
          <w:rPr>
            <w:noProof/>
            <w:webHidden/>
          </w:rPr>
          <w:tab/>
        </w:r>
        <w:r w:rsidR="005D7E13">
          <w:rPr>
            <w:noProof/>
            <w:webHidden/>
          </w:rPr>
          <w:fldChar w:fldCharType="begin"/>
        </w:r>
        <w:r w:rsidR="005D7E13">
          <w:rPr>
            <w:noProof/>
            <w:webHidden/>
          </w:rPr>
          <w:instrText xml:space="preserve"> PAGEREF _Toc14265960 \h </w:instrText>
        </w:r>
        <w:r w:rsidR="005D7E13">
          <w:rPr>
            <w:noProof/>
            <w:webHidden/>
          </w:rPr>
        </w:r>
        <w:r w:rsidR="005D7E13">
          <w:rPr>
            <w:noProof/>
            <w:webHidden/>
          </w:rPr>
          <w:fldChar w:fldCharType="separate"/>
        </w:r>
        <w:r w:rsidR="005D7E13">
          <w:rPr>
            <w:noProof/>
            <w:webHidden/>
          </w:rPr>
          <w:t>20</w:t>
        </w:r>
        <w:r w:rsidR="005D7E13">
          <w:rPr>
            <w:noProof/>
            <w:webHidden/>
          </w:rPr>
          <w:fldChar w:fldCharType="end"/>
        </w:r>
      </w:hyperlink>
    </w:p>
    <w:p w14:paraId="1246876E" w14:textId="3D53708F" w:rsidR="005D7E13" w:rsidRDefault="008C3E38">
      <w:pPr>
        <w:pStyle w:val="TOC3"/>
        <w:rPr>
          <w:rFonts w:asciiTheme="minorHAnsi" w:eastAsiaTheme="minorEastAsia" w:hAnsiTheme="minorHAnsi" w:cstheme="minorBidi"/>
          <w:noProof/>
          <w:sz w:val="22"/>
          <w:szCs w:val="22"/>
          <w:lang w:eastAsia="zh-CN"/>
        </w:rPr>
      </w:pPr>
      <w:hyperlink w:anchor="_Toc14265961" w:history="1">
        <w:r w:rsidR="005D7E13" w:rsidRPr="006E3797">
          <w:rPr>
            <w:rStyle w:val="Hyperlink"/>
            <w:noProof/>
          </w:rPr>
          <w:t>5.3.3</w:t>
        </w:r>
        <w:r w:rsidR="005D7E13">
          <w:rPr>
            <w:rFonts w:asciiTheme="minorHAnsi" w:eastAsiaTheme="minorEastAsia" w:hAnsiTheme="minorHAnsi" w:cstheme="minorBidi"/>
            <w:noProof/>
            <w:sz w:val="22"/>
            <w:szCs w:val="22"/>
            <w:lang w:eastAsia="zh-CN"/>
          </w:rPr>
          <w:tab/>
        </w:r>
        <w:r w:rsidR="005D7E13" w:rsidRPr="006E3797">
          <w:rPr>
            <w:rStyle w:val="Hyperlink"/>
            <w:noProof/>
          </w:rPr>
          <w:t>Audio Mute and Video Privacy</w:t>
        </w:r>
        <w:r w:rsidR="005D7E13">
          <w:rPr>
            <w:noProof/>
            <w:webHidden/>
          </w:rPr>
          <w:tab/>
        </w:r>
        <w:r w:rsidR="005D7E13">
          <w:rPr>
            <w:noProof/>
            <w:webHidden/>
          </w:rPr>
          <w:fldChar w:fldCharType="begin"/>
        </w:r>
        <w:r w:rsidR="005D7E13">
          <w:rPr>
            <w:noProof/>
            <w:webHidden/>
          </w:rPr>
          <w:instrText xml:space="preserve"> PAGEREF _Toc14265961 \h </w:instrText>
        </w:r>
        <w:r w:rsidR="005D7E13">
          <w:rPr>
            <w:noProof/>
            <w:webHidden/>
          </w:rPr>
        </w:r>
        <w:r w:rsidR="005D7E13">
          <w:rPr>
            <w:noProof/>
            <w:webHidden/>
          </w:rPr>
          <w:fldChar w:fldCharType="separate"/>
        </w:r>
        <w:r w:rsidR="005D7E13">
          <w:rPr>
            <w:noProof/>
            <w:webHidden/>
          </w:rPr>
          <w:t>20</w:t>
        </w:r>
        <w:r w:rsidR="005D7E13">
          <w:rPr>
            <w:noProof/>
            <w:webHidden/>
          </w:rPr>
          <w:fldChar w:fldCharType="end"/>
        </w:r>
      </w:hyperlink>
    </w:p>
    <w:p w14:paraId="36C64EAB" w14:textId="5E1B31A0" w:rsidR="005D7E13" w:rsidRDefault="008C3E38">
      <w:pPr>
        <w:pStyle w:val="TOC3"/>
        <w:rPr>
          <w:rFonts w:asciiTheme="minorHAnsi" w:eastAsiaTheme="minorEastAsia" w:hAnsiTheme="minorHAnsi" w:cstheme="minorBidi"/>
          <w:noProof/>
          <w:sz w:val="22"/>
          <w:szCs w:val="22"/>
          <w:lang w:eastAsia="zh-CN"/>
        </w:rPr>
      </w:pPr>
      <w:hyperlink w:anchor="_Toc14265962" w:history="1">
        <w:r w:rsidR="005D7E13" w:rsidRPr="006E3797">
          <w:rPr>
            <w:rStyle w:val="Hyperlink"/>
            <w:noProof/>
          </w:rPr>
          <w:t>5.3.4</w:t>
        </w:r>
        <w:r w:rsidR="005D7E13">
          <w:rPr>
            <w:rFonts w:asciiTheme="minorHAnsi" w:eastAsiaTheme="minorEastAsia" w:hAnsiTheme="minorHAnsi" w:cstheme="minorBidi"/>
            <w:noProof/>
            <w:sz w:val="22"/>
            <w:szCs w:val="22"/>
            <w:lang w:eastAsia="zh-CN"/>
          </w:rPr>
          <w:tab/>
        </w:r>
        <w:r w:rsidR="005D7E13" w:rsidRPr="006E3797">
          <w:rPr>
            <w:rStyle w:val="Hyperlink"/>
            <w:noProof/>
          </w:rPr>
          <w:t>Dual-Tone Multi-Frequency</w:t>
        </w:r>
        <w:r w:rsidR="005D7E13">
          <w:rPr>
            <w:noProof/>
            <w:webHidden/>
          </w:rPr>
          <w:tab/>
        </w:r>
        <w:r w:rsidR="005D7E13">
          <w:rPr>
            <w:noProof/>
            <w:webHidden/>
          </w:rPr>
          <w:fldChar w:fldCharType="begin"/>
        </w:r>
        <w:r w:rsidR="005D7E13">
          <w:rPr>
            <w:noProof/>
            <w:webHidden/>
          </w:rPr>
          <w:instrText xml:space="preserve"> PAGEREF _Toc14265962 \h </w:instrText>
        </w:r>
        <w:r w:rsidR="005D7E13">
          <w:rPr>
            <w:noProof/>
            <w:webHidden/>
          </w:rPr>
        </w:r>
        <w:r w:rsidR="005D7E13">
          <w:rPr>
            <w:noProof/>
            <w:webHidden/>
          </w:rPr>
          <w:fldChar w:fldCharType="separate"/>
        </w:r>
        <w:r w:rsidR="005D7E13">
          <w:rPr>
            <w:noProof/>
            <w:webHidden/>
          </w:rPr>
          <w:t>21</w:t>
        </w:r>
        <w:r w:rsidR="005D7E13">
          <w:rPr>
            <w:noProof/>
            <w:webHidden/>
          </w:rPr>
          <w:fldChar w:fldCharType="end"/>
        </w:r>
      </w:hyperlink>
    </w:p>
    <w:p w14:paraId="70C4C970" w14:textId="6F663746" w:rsidR="005D7E13" w:rsidRDefault="008C3E38">
      <w:pPr>
        <w:pStyle w:val="TOC3"/>
        <w:rPr>
          <w:rFonts w:asciiTheme="minorHAnsi" w:eastAsiaTheme="minorEastAsia" w:hAnsiTheme="minorHAnsi" w:cstheme="minorBidi"/>
          <w:noProof/>
          <w:sz w:val="22"/>
          <w:szCs w:val="22"/>
          <w:lang w:eastAsia="zh-CN"/>
        </w:rPr>
      </w:pPr>
      <w:hyperlink w:anchor="_Toc14265963" w:history="1">
        <w:r w:rsidR="005D7E13" w:rsidRPr="006E3797">
          <w:rPr>
            <w:rStyle w:val="Hyperlink"/>
            <w:noProof/>
          </w:rPr>
          <w:t>5.3.5</w:t>
        </w:r>
        <w:r w:rsidR="005D7E13">
          <w:rPr>
            <w:rFonts w:asciiTheme="minorHAnsi" w:eastAsiaTheme="minorEastAsia" w:hAnsiTheme="minorHAnsi" w:cstheme="minorBidi"/>
            <w:noProof/>
            <w:sz w:val="22"/>
            <w:szCs w:val="22"/>
            <w:lang w:eastAsia="zh-CN"/>
          </w:rPr>
          <w:tab/>
        </w:r>
        <w:r w:rsidR="005D7E13" w:rsidRPr="006E3797">
          <w:rPr>
            <w:rStyle w:val="Hyperlink"/>
            <w:noProof/>
          </w:rPr>
          <w:t>Real-Time Text</w:t>
        </w:r>
        <w:r w:rsidR="005D7E13">
          <w:rPr>
            <w:noProof/>
            <w:webHidden/>
          </w:rPr>
          <w:tab/>
        </w:r>
        <w:r w:rsidR="005D7E13">
          <w:rPr>
            <w:noProof/>
            <w:webHidden/>
          </w:rPr>
          <w:fldChar w:fldCharType="begin"/>
        </w:r>
        <w:r w:rsidR="005D7E13">
          <w:rPr>
            <w:noProof/>
            <w:webHidden/>
          </w:rPr>
          <w:instrText xml:space="preserve"> PAGEREF _Toc14265963 \h </w:instrText>
        </w:r>
        <w:r w:rsidR="005D7E13">
          <w:rPr>
            <w:noProof/>
            <w:webHidden/>
          </w:rPr>
        </w:r>
        <w:r w:rsidR="005D7E13">
          <w:rPr>
            <w:noProof/>
            <w:webHidden/>
          </w:rPr>
          <w:fldChar w:fldCharType="separate"/>
        </w:r>
        <w:r w:rsidR="005D7E13">
          <w:rPr>
            <w:noProof/>
            <w:webHidden/>
          </w:rPr>
          <w:t>21</w:t>
        </w:r>
        <w:r w:rsidR="005D7E13">
          <w:rPr>
            <w:noProof/>
            <w:webHidden/>
          </w:rPr>
          <w:fldChar w:fldCharType="end"/>
        </w:r>
      </w:hyperlink>
    </w:p>
    <w:p w14:paraId="4870CD4A" w14:textId="6D3D9271" w:rsidR="005D7E13" w:rsidRDefault="008C3E38">
      <w:pPr>
        <w:pStyle w:val="TOC3"/>
        <w:rPr>
          <w:rFonts w:asciiTheme="minorHAnsi" w:eastAsiaTheme="minorEastAsia" w:hAnsiTheme="minorHAnsi" w:cstheme="minorBidi"/>
          <w:noProof/>
          <w:sz w:val="22"/>
          <w:szCs w:val="22"/>
          <w:lang w:eastAsia="zh-CN"/>
        </w:rPr>
      </w:pPr>
      <w:hyperlink w:anchor="_Toc14265964" w:history="1">
        <w:r w:rsidR="005D7E13" w:rsidRPr="006E3797">
          <w:rPr>
            <w:rStyle w:val="Hyperlink"/>
            <w:noProof/>
          </w:rPr>
          <w:t>5.3.6</w:t>
        </w:r>
        <w:r w:rsidR="005D7E13">
          <w:rPr>
            <w:rFonts w:asciiTheme="minorHAnsi" w:eastAsiaTheme="minorEastAsia" w:hAnsiTheme="minorHAnsi" w:cstheme="minorBidi"/>
            <w:noProof/>
            <w:sz w:val="22"/>
            <w:szCs w:val="22"/>
            <w:lang w:eastAsia="zh-CN"/>
          </w:rPr>
          <w:tab/>
        </w:r>
        <w:r w:rsidR="005D7E13" w:rsidRPr="006E3797">
          <w:rPr>
            <w:rStyle w:val="Hyperlink"/>
            <w:noProof/>
          </w:rPr>
          <w:t>Pause Call</w:t>
        </w:r>
        <w:r w:rsidR="005D7E13">
          <w:rPr>
            <w:noProof/>
            <w:webHidden/>
          </w:rPr>
          <w:tab/>
        </w:r>
        <w:r w:rsidR="005D7E13">
          <w:rPr>
            <w:noProof/>
            <w:webHidden/>
          </w:rPr>
          <w:fldChar w:fldCharType="begin"/>
        </w:r>
        <w:r w:rsidR="005D7E13">
          <w:rPr>
            <w:noProof/>
            <w:webHidden/>
          </w:rPr>
          <w:instrText xml:space="preserve"> PAGEREF _Toc14265964 \h </w:instrText>
        </w:r>
        <w:r w:rsidR="005D7E13">
          <w:rPr>
            <w:noProof/>
            <w:webHidden/>
          </w:rPr>
        </w:r>
        <w:r w:rsidR="005D7E13">
          <w:rPr>
            <w:noProof/>
            <w:webHidden/>
          </w:rPr>
          <w:fldChar w:fldCharType="separate"/>
        </w:r>
        <w:r w:rsidR="005D7E13">
          <w:rPr>
            <w:noProof/>
            <w:webHidden/>
          </w:rPr>
          <w:t>22</w:t>
        </w:r>
        <w:r w:rsidR="005D7E13">
          <w:rPr>
            <w:noProof/>
            <w:webHidden/>
          </w:rPr>
          <w:fldChar w:fldCharType="end"/>
        </w:r>
      </w:hyperlink>
    </w:p>
    <w:p w14:paraId="2A80769C" w14:textId="009ECCCA" w:rsidR="005D7E13" w:rsidRDefault="008C3E38">
      <w:pPr>
        <w:pStyle w:val="TOC2"/>
        <w:rPr>
          <w:rFonts w:asciiTheme="minorHAnsi" w:eastAsiaTheme="minorEastAsia" w:hAnsiTheme="minorHAnsi" w:cstheme="minorBidi"/>
          <w:sz w:val="22"/>
          <w:szCs w:val="22"/>
          <w:lang w:eastAsia="zh-CN"/>
        </w:rPr>
      </w:pPr>
      <w:hyperlink w:anchor="_Toc14265965" w:history="1">
        <w:r w:rsidR="005D7E13" w:rsidRPr="006E3797">
          <w:rPr>
            <w:rStyle w:val="Hyperlink"/>
          </w:rPr>
          <w:t>5.4</w:t>
        </w:r>
        <w:r w:rsidR="005D7E13">
          <w:rPr>
            <w:rFonts w:asciiTheme="minorHAnsi" w:eastAsiaTheme="minorEastAsia" w:hAnsiTheme="minorHAnsi" w:cstheme="minorBidi"/>
            <w:sz w:val="22"/>
            <w:szCs w:val="22"/>
            <w:lang w:eastAsia="zh-CN"/>
          </w:rPr>
          <w:tab/>
        </w:r>
        <w:r w:rsidR="005D7E13" w:rsidRPr="006E3797">
          <w:rPr>
            <w:rStyle w:val="Hyperlink"/>
          </w:rPr>
          <w:t>Additional Call Features</w:t>
        </w:r>
        <w:r w:rsidR="005D7E13">
          <w:rPr>
            <w:webHidden/>
          </w:rPr>
          <w:tab/>
        </w:r>
        <w:r w:rsidR="005D7E13">
          <w:rPr>
            <w:webHidden/>
          </w:rPr>
          <w:fldChar w:fldCharType="begin"/>
        </w:r>
        <w:r w:rsidR="005D7E13">
          <w:rPr>
            <w:webHidden/>
          </w:rPr>
          <w:instrText xml:space="preserve"> PAGEREF _Toc14265965 \h </w:instrText>
        </w:r>
        <w:r w:rsidR="005D7E13">
          <w:rPr>
            <w:webHidden/>
          </w:rPr>
        </w:r>
        <w:r w:rsidR="005D7E13">
          <w:rPr>
            <w:webHidden/>
          </w:rPr>
          <w:fldChar w:fldCharType="separate"/>
        </w:r>
        <w:r w:rsidR="005D7E13">
          <w:rPr>
            <w:webHidden/>
          </w:rPr>
          <w:t>22</w:t>
        </w:r>
        <w:r w:rsidR="005D7E13">
          <w:rPr>
            <w:webHidden/>
          </w:rPr>
          <w:fldChar w:fldCharType="end"/>
        </w:r>
      </w:hyperlink>
    </w:p>
    <w:p w14:paraId="1D5319A3" w14:textId="0E70A4CA" w:rsidR="005D7E13" w:rsidRDefault="008C3E38">
      <w:pPr>
        <w:pStyle w:val="TOC3"/>
        <w:rPr>
          <w:rFonts w:asciiTheme="minorHAnsi" w:eastAsiaTheme="minorEastAsia" w:hAnsiTheme="minorHAnsi" w:cstheme="minorBidi"/>
          <w:noProof/>
          <w:sz w:val="22"/>
          <w:szCs w:val="22"/>
          <w:lang w:eastAsia="zh-CN"/>
        </w:rPr>
      </w:pPr>
      <w:hyperlink w:anchor="_Toc14265966" w:history="1">
        <w:r w:rsidR="005D7E13" w:rsidRPr="006E3797">
          <w:rPr>
            <w:rStyle w:val="Hyperlink"/>
            <w:noProof/>
          </w:rPr>
          <w:t>5.4.1</w:t>
        </w:r>
        <w:r w:rsidR="005D7E13">
          <w:rPr>
            <w:rFonts w:asciiTheme="minorHAnsi" w:eastAsiaTheme="minorEastAsia" w:hAnsiTheme="minorHAnsi" w:cstheme="minorBidi"/>
            <w:noProof/>
            <w:sz w:val="22"/>
            <w:szCs w:val="22"/>
            <w:lang w:eastAsia="zh-CN"/>
          </w:rPr>
          <w:tab/>
        </w:r>
        <w:r w:rsidR="005D7E13" w:rsidRPr="006E3797">
          <w:rPr>
            <w:rStyle w:val="Hyperlink"/>
            <w:noProof/>
          </w:rPr>
          <w:t>Multiple Registered RUEs</w:t>
        </w:r>
        <w:r w:rsidR="005D7E13">
          <w:rPr>
            <w:noProof/>
            <w:webHidden/>
          </w:rPr>
          <w:tab/>
        </w:r>
        <w:r w:rsidR="005D7E13">
          <w:rPr>
            <w:noProof/>
            <w:webHidden/>
          </w:rPr>
          <w:fldChar w:fldCharType="begin"/>
        </w:r>
        <w:r w:rsidR="005D7E13">
          <w:rPr>
            <w:noProof/>
            <w:webHidden/>
          </w:rPr>
          <w:instrText xml:space="preserve"> PAGEREF _Toc14265966 \h </w:instrText>
        </w:r>
        <w:r w:rsidR="005D7E13">
          <w:rPr>
            <w:noProof/>
            <w:webHidden/>
          </w:rPr>
        </w:r>
        <w:r w:rsidR="005D7E13">
          <w:rPr>
            <w:noProof/>
            <w:webHidden/>
          </w:rPr>
          <w:fldChar w:fldCharType="separate"/>
        </w:r>
        <w:r w:rsidR="005D7E13">
          <w:rPr>
            <w:noProof/>
            <w:webHidden/>
          </w:rPr>
          <w:t>22</w:t>
        </w:r>
        <w:r w:rsidR="005D7E13">
          <w:rPr>
            <w:noProof/>
            <w:webHidden/>
          </w:rPr>
          <w:fldChar w:fldCharType="end"/>
        </w:r>
      </w:hyperlink>
    </w:p>
    <w:p w14:paraId="180B4953" w14:textId="52610AE5" w:rsidR="005D7E13" w:rsidRDefault="008C3E38">
      <w:pPr>
        <w:pStyle w:val="TOC3"/>
        <w:rPr>
          <w:rFonts w:asciiTheme="minorHAnsi" w:eastAsiaTheme="minorEastAsia" w:hAnsiTheme="minorHAnsi" w:cstheme="minorBidi"/>
          <w:noProof/>
          <w:sz w:val="22"/>
          <w:szCs w:val="22"/>
          <w:lang w:eastAsia="zh-CN"/>
        </w:rPr>
      </w:pPr>
      <w:hyperlink w:anchor="_Toc14265967" w:history="1">
        <w:r w:rsidR="005D7E13" w:rsidRPr="006E3797">
          <w:rPr>
            <w:rStyle w:val="Hyperlink"/>
            <w:noProof/>
          </w:rPr>
          <w:t>5.4.2</w:t>
        </w:r>
        <w:r w:rsidR="005D7E13">
          <w:rPr>
            <w:rFonts w:asciiTheme="minorHAnsi" w:eastAsiaTheme="minorEastAsia" w:hAnsiTheme="minorHAnsi" w:cstheme="minorBidi"/>
            <w:noProof/>
            <w:sz w:val="22"/>
            <w:szCs w:val="22"/>
            <w:lang w:eastAsia="zh-CN"/>
          </w:rPr>
          <w:tab/>
        </w:r>
        <w:r w:rsidR="005D7E13" w:rsidRPr="006E3797">
          <w:rPr>
            <w:rStyle w:val="Hyperlink"/>
            <w:noProof/>
          </w:rPr>
          <w:t>Anonymous Calls</w:t>
        </w:r>
        <w:r w:rsidR="005D7E13">
          <w:rPr>
            <w:noProof/>
            <w:webHidden/>
          </w:rPr>
          <w:tab/>
        </w:r>
        <w:r w:rsidR="005D7E13">
          <w:rPr>
            <w:noProof/>
            <w:webHidden/>
          </w:rPr>
          <w:fldChar w:fldCharType="begin"/>
        </w:r>
        <w:r w:rsidR="005D7E13">
          <w:rPr>
            <w:noProof/>
            <w:webHidden/>
          </w:rPr>
          <w:instrText xml:space="preserve"> PAGEREF _Toc14265967 \h </w:instrText>
        </w:r>
        <w:r w:rsidR="005D7E13">
          <w:rPr>
            <w:noProof/>
            <w:webHidden/>
          </w:rPr>
        </w:r>
        <w:r w:rsidR="005D7E13">
          <w:rPr>
            <w:noProof/>
            <w:webHidden/>
          </w:rPr>
          <w:fldChar w:fldCharType="separate"/>
        </w:r>
        <w:r w:rsidR="005D7E13">
          <w:rPr>
            <w:noProof/>
            <w:webHidden/>
          </w:rPr>
          <w:t>23</w:t>
        </w:r>
        <w:r w:rsidR="005D7E13">
          <w:rPr>
            <w:noProof/>
            <w:webHidden/>
          </w:rPr>
          <w:fldChar w:fldCharType="end"/>
        </w:r>
      </w:hyperlink>
    </w:p>
    <w:p w14:paraId="0408B718" w14:textId="20E1BE2A" w:rsidR="005D7E13" w:rsidRDefault="008C3E38">
      <w:pPr>
        <w:pStyle w:val="TOC2"/>
        <w:rPr>
          <w:rFonts w:asciiTheme="minorHAnsi" w:eastAsiaTheme="minorEastAsia" w:hAnsiTheme="minorHAnsi" w:cstheme="minorBidi"/>
          <w:sz w:val="22"/>
          <w:szCs w:val="22"/>
          <w:lang w:eastAsia="zh-CN"/>
        </w:rPr>
      </w:pPr>
      <w:hyperlink w:anchor="_Toc14265968" w:history="1">
        <w:r w:rsidR="005D7E13" w:rsidRPr="006E3797">
          <w:rPr>
            <w:rStyle w:val="Hyperlink"/>
          </w:rPr>
          <w:t>5.5</w:t>
        </w:r>
        <w:r w:rsidR="005D7E13">
          <w:rPr>
            <w:rFonts w:asciiTheme="minorHAnsi" w:eastAsiaTheme="minorEastAsia" w:hAnsiTheme="minorHAnsi" w:cstheme="minorBidi"/>
            <w:sz w:val="22"/>
            <w:szCs w:val="22"/>
            <w:lang w:eastAsia="zh-CN"/>
          </w:rPr>
          <w:tab/>
        </w:r>
        <w:r w:rsidR="005D7E13" w:rsidRPr="006E3797">
          <w:rPr>
            <w:rStyle w:val="Hyperlink"/>
          </w:rPr>
          <w:t>Message Waiting Indicator</w:t>
        </w:r>
        <w:r w:rsidR="005D7E13">
          <w:rPr>
            <w:webHidden/>
          </w:rPr>
          <w:tab/>
        </w:r>
        <w:r w:rsidR="005D7E13">
          <w:rPr>
            <w:webHidden/>
          </w:rPr>
          <w:fldChar w:fldCharType="begin"/>
        </w:r>
        <w:r w:rsidR="005D7E13">
          <w:rPr>
            <w:webHidden/>
          </w:rPr>
          <w:instrText xml:space="preserve"> PAGEREF _Toc14265968 \h </w:instrText>
        </w:r>
        <w:r w:rsidR="005D7E13">
          <w:rPr>
            <w:webHidden/>
          </w:rPr>
        </w:r>
        <w:r w:rsidR="005D7E13">
          <w:rPr>
            <w:webHidden/>
          </w:rPr>
          <w:fldChar w:fldCharType="separate"/>
        </w:r>
        <w:r w:rsidR="005D7E13">
          <w:rPr>
            <w:webHidden/>
          </w:rPr>
          <w:t>24</w:t>
        </w:r>
        <w:r w:rsidR="005D7E13">
          <w:rPr>
            <w:webHidden/>
          </w:rPr>
          <w:fldChar w:fldCharType="end"/>
        </w:r>
      </w:hyperlink>
    </w:p>
    <w:p w14:paraId="5D64C133" w14:textId="5A42113D" w:rsidR="005D7E13" w:rsidRDefault="008C3E38">
      <w:pPr>
        <w:pStyle w:val="TOC2"/>
        <w:rPr>
          <w:rFonts w:asciiTheme="minorHAnsi" w:eastAsiaTheme="minorEastAsia" w:hAnsiTheme="minorHAnsi" w:cstheme="minorBidi"/>
          <w:sz w:val="22"/>
          <w:szCs w:val="22"/>
          <w:lang w:eastAsia="zh-CN"/>
        </w:rPr>
      </w:pPr>
      <w:hyperlink w:anchor="_Toc14265969" w:history="1">
        <w:r w:rsidR="005D7E13" w:rsidRPr="006E3797">
          <w:rPr>
            <w:rStyle w:val="Hyperlink"/>
          </w:rPr>
          <w:t>5.6</w:t>
        </w:r>
        <w:r w:rsidR="005D7E13">
          <w:rPr>
            <w:rFonts w:asciiTheme="minorHAnsi" w:eastAsiaTheme="minorEastAsia" w:hAnsiTheme="minorHAnsi" w:cstheme="minorBidi"/>
            <w:sz w:val="22"/>
            <w:szCs w:val="22"/>
            <w:lang w:eastAsia="zh-CN"/>
          </w:rPr>
          <w:tab/>
        </w:r>
        <w:r w:rsidR="005D7E13" w:rsidRPr="006E3797">
          <w:rPr>
            <w:rStyle w:val="Hyperlink"/>
          </w:rPr>
          <w:t>Contact List Management</w:t>
        </w:r>
        <w:r w:rsidR="005D7E13">
          <w:rPr>
            <w:webHidden/>
          </w:rPr>
          <w:tab/>
        </w:r>
        <w:r w:rsidR="005D7E13">
          <w:rPr>
            <w:webHidden/>
          </w:rPr>
          <w:fldChar w:fldCharType="begin"/>
        </w:r>
        <w:r w:rsidR="005D7E13">
          <w:rPr>
            <w:webHidden/>
          </w:rPr>
          <w:instrText xml:space="preserve"> PAGEREF _Toc14265969 \h </w:instrText>
        </w:r>
        <w:r w:rsidR="005D7E13">
          <w:rPr>
            <w:webHidden/>
          </w:rPr>
        </w:r>
        <w:r w:rsidR="005D7E13">
          <w:rPr>
            <w:webHidden/>
          </w:rPr>
          <w:fldChar w:fldCharType="separate"/>
        </w:r>
        <w:r w:rsidR="005D7E13">
          <w:rPr>
            <w:webHidden/>
          </w:rPr>
          <w:t>24</w:t>
        </w:r>
        <w:r w:rsidR="005D7E13">
          <w:rPr>
            <w:webHidden/>
          </w:rPr>
          <w:fldChar w:fldCharType="end"/>
        </w:r>
      </w:hyperlink>
    </w:p>
    <w:p w14:paraId="7D54A52E" w14:textId="271B0DB4" w:rsidR="005D7E13" w:rsidRDefault="008C3E38">
      <w:pPr>
        <w:pStyle w:val="TOC3"/>
        <w:rPr>
          <w:rFonts w:asciiTheme="minorHAnsi" w:eastAsiaTheme="minorEastAsia" w:hAnsiTheme="minorHAnsi" w:cstheme="minorBidi"/>
          <w:noProof/>
          <w:sz w:val="22"/>
          <w:szCs w:val="22"/>
          <w:lang w:eastAsia="zh-CN"/>
        </w:rPr>
      </w:pPr>
      <w:hyperlink w:anchor="_Toc14265970" w:history="1">
        <w:r w:rsidR="005D7E13" w:rsidRPr="006E3797">
          <w:rPr>
            <w:rStyle w:val="Hyperlink"/>
            <w:noProof/>
          </w:rPr>
          <w:t>5.6.1</w:t>
        </w:r>
        <w:r w:rsidR="005D7E13">
          <w:rPr>
            <w:rFonts w:asciiTheme="minorHAnsi" w:eastAsiaTheme="minorEastAsia" w:hAnsiTheme="minorHAnsi" w:cstheme="minorBidi"/>
            <w:noProof/>
            <w:sz w:val="22"/>
            <w:szCs w:val="22"/>
            <w:lang w:eastAsia="zh-CN"/>
          </w:rPr>
          <w:tab/>
        </w:r>
        <w:r w:rsidR="005D7E13" w:rsidRPr="006E3797">
          <w:rPr>
            <w:rStyle w:val="Hyperlink"/>
            <w:noProof/>
          </w:rPr>
          <w:t>xCard</w:t>
        </w:r>
        <w:r w:rsidR="005D7E13">
          <w:rPr>
            <w:noProof/>
            <w:webHidden/>
          </w:rPr>
          <w:tab/>
        </w:r>
        <w:r w:rsidR="005D7E13">
          <w:rPr>
            <w:noProof/>
            <w:webHidden/>
          </w:rPr>
          <w:fldChar w:fldCharType="begin"/>
        </w:r>
        <w:r w:rsidR="005D7E13">
          <w:rPr>
            <w:noProof/>
            <w:webHidden/>
          </w:rPr>
          <w:instrText xml:space="preserve"> PAGEREF _Toc14265970 \h </w:instrText>
        </w:r>
        <w:r w:rsidR="005D7E13">
          <w:rPr>
            <w:noProof/>
            <w:webHidden/>
          </w:rPr>
        </w:r>
        <w:r w:rsidR="005D7E13">
          <w:rPr>
            <w:noProof/>
            <w:webHidden/>
          </w:rPr>
          <w:fldChar w:fldCharType="separate"/>
        </w:r>
        <w:r w:rsidR="005D7E13">
          <w:rPr>
            <w:noProof/>
            <w:webHidden/>
          </w:rPr>
          <w:t>24</w:t>
        </w:r>
        <w:r w:rsidR="005D7E13">
          <w:rPr>
            <w:noProof/>
            <w:webHidden/>
          </w:rPr>
          <w:fldChar w:fldCharType="end"/>
        </w:r>
      </w:hyperlink>
    </w:p>
    <w:p w14:paraId="3351C5E1" w14:textId="17040D8F" w:rsidR="005D7E13" w:rsidRDefault="008C3E38">
      <w:pPr>
        <w:pStyle w:val="TOC3"/>
        <w:rPr>
          <w:rFonts w:asciiTheme="minorHAnsi" w:eastAsiaTheme="minorEastAsia" w:hAnsiTheme="minorHAnsi" w:cstheme="minorBidi"/>
          <w:noProof/>
          <w:sz w:val="22"/>
          <w:szCs w:val="22"/>
          <w:lang w:eastAsia="zh-CN"/>
        </w:rPr>
      </w:pPr>
      <w:hyperlink w:anchor="_Toc14265971" w:history="1">
        <w:r w:rsidR="005D7E13" w:rsidRPr="006E3797">
          <w:rPr>
            <w:rStyle w:val="Hyperlink"/>
            <w:noProof/>
          </w:rPr>
          <w:t>5.6.2</w:t>
        </w:r>
        <w:r w:rsidR="005D7E13">
          <w:rPr>
            <w:rFonts w:asciiTheme="minorHAnsi" w:eastAsiaTheme="minorEastAsia" w:hAnsiTheme="minorHAnsi" w:cstheme="minorBidi"/>
            <w:noProof/>
            <w:sz w:val="22"/>
            <w:szCs w:val="22"/>
            <w:lang w:eastAsia="zh-CN"/>
          </w:rPr>
          <w:tab/>
        </w:r>
        <w:r w:rsidR="005D7E13" w:rsidRPr="006E3797">
          <w:rPr>
            <w:rStyle w:val="Hyperlink"/>
            <w:noProof/>
          </w:rPr>
          <w:t>CardDAV</w:t>
        </w:r>
        <w:r w:rsidR="005D7E13">
          <w:rPr>
            <w:noProof/>
            <w:webHidden/>
          </w:rPr>
          <w:tab/>
        </w:r>
        <w:r w:rsidR="005D7E13">
          <w:rPr>
            <w:noProof/>
            <w:webHidden/>
          </w:rPr>
          <w:fldChar w:fldCharType="begin"/>
        </w:r>
        <w:r w:rsidR="005D7E13">
          <w:rPr>
            <w:noProof/>
            <w:webHidden/>
          </w:rPr>
          <w:instrText xml:space="preserve"> PAGEREF _Toc14265971 \h </w:instrText>
        </w:r>
        <w:r w:rsidR="005D7E13">
          <w:rPr>
            <w:noProof/>
            <w:webHidden/>
          </w:rPr>
        </w:r>
        <w:r w:rsidR="005D7E13">
          <w:rPr>
            <w:noProof/>
            <w:webHidden/>
          </w:rPr>
          <w:fldChar w:fldCharType="separate"/>
        </w:r>
        <w:r w:rsidR="005D7E13">
          <w:rPr>
            <w:noProof/>
            <w:webHidden/>
          </w:rPr>
          <w:t>25</w:t>
        </w:r>
        <w:r w:rsidR="005D7E13">
          <w:rPr>
            <w:noProof/>
            <w:webHidden/>
          </w:rPr>
          <w:fldChar w:fldCharType="end"/>
        </w:r>
      </w:hyperlink>
    </w:p>
    <w:p w14:paraId="63211F6E" w14:textId="35FED9EB" w:rsidR="005D7E13" w:rsidRDefault="008C3E38">
      <w:pPr>
        <w:pStyle w:val="TOC2"/>
        <w:rPr>
          <w:rFonts w:asciiTheme="minorHAnsi" w:eastAsiaTheme="minorEastAsia" w:hAnsiTheme="minorHAnsi" w:cstheme="minorBidi"/>
          <w:sz w:val="22"/>
          <w:szCs w:val="22"/>
          <w:lang w:eastAsia="zh-CN"/>
        </w:rPr>
      </w:pPr>
      <w:hyperlink w:anchor="_Toc14265972" w:history="1">
        <w:r w:rsidR="005D7E13" w:rsidRPr="006E3797">
          <w:rPr>
            <w:rStyle w:val="Hyperlink"/>
          </w:rPr>
          <w:t>5.7</w:t>
        </w:r>
        <w:r w:rsidR="005D7E13">
          <w:rPr>
            <w:rFonts w:asciiTheme="minorHAnsi" w:eastAsiaTheme="minorEastAsia" w:hAnsiTheme="minorHAnsi" w:cstheme="minorBidi"/>
            <w:sz w:val="22"/>
            <w:szCs w:val="22"/>
            <w:lang w:eastAsia="zh-CN"/>
          </w:rPr>
          <w:tab/>
        </w:r>
        <w:r w:rsidR="005D7E13" w:rsidRPr="006E3797">
          <w:rPr>
            <w:rStyle w:val="Hyperlink"/>
          </w:rPr>
          <w:t>One-Stage Dial-Around</w:t>
        </w:r>
        <w:r w:rsidR="005D7E13">
          <w:rPr>
            <w:webHidden/>
          </w:rPr>
          <w:tab/>
        </w:r>
        <w:r w:rsidR="005D7E13">
          <w:rPr>
            <w:webHidden/>
          </w:rPr>
          <w:fldChar w:fldCharType="begin"/>
        </w:r>
        <w:r w:rsidR="005D7E13">
          <w:rPr>
            <w:webHidden/>
          </w:rPr>
          <w:instrText xml:space="preserve"> PAGEREF _Toc14265972 \h </w:instrText>
        </w:r>
        <w:r w:rsidR="005D7E13">
          <w:rPr>
            <w:webHidden/>
          </w:rPr>
        </w:r>
        <w:r w:rsidR="005D7E13">
          <w:rPr>
            <w:webHidden/>
          </w:rPr>
          <w:fldChar w:fldCharType="separate"/>
        </w:r>
        <w:r w:rsidR="005D7E13">
          <w:rPr>
            <w:webHidden/>
          </w:rPr>
          <w:t>25</w:t>
        </w:r>
        <w:r w:rsidR="005D7E13">
          <w:rPr>
            <w:webHidden/>
          </w:rPr>
          <w:fldChar w:fldCharType="end"/>
        </w:r>
      </w:hyperlink>
    </w:p>
    <w:p w14:paraId="08BF9EDF" w14:textId="356893DA" w:rsidR="005D7E13" w:rsidRDefault="008C3E38">
      <w:pPr>
        <w:pStyle w:val="TOC2"/>
        <w:rPr>
          <w:rFonts w:asciiTheme="minorHAnsi" w:eastAsiaTheme="minorEastAsia" w:hAnsiTheme="minorHAnsi" w:cstheme="minorBidi"/>
          <w:sz w:val="22"/>
          <w:szCs w:val="22"/>
          <w:lang w:eastAsia="zh-CN"/>
        </w:rPr>
      </w:pPr>
      <w:hyperlink w:anchor="_Toc14265973" w:history="1">
        <w:r w:rsidR="005D7E13" w:rsidRPr="006E3797">
          <w:rPr>
            <w:rStyle w:val="Hyperlink"/>
          </w:rPr>
          <w:t>5.8</w:t>
        </w:r>
        <w:r w:rsidR="005D7E13">
          <w:rPr>
            <w:rFonts w:asciiTheme="minorHAnsi" w:eastAsiaTheme="minorEastAsia" w:hAnsiTheme="minorHAnsi" w:cstheme="minorBidi"/>
            <w:sz w:val="22"/>
            <w:szCs w:val="22"/>
            <w:lang w:eastAsia="zh-CN"/>
          </w:rPr>
          <w:tab/>
        </w:r>
        <w:r w:rsidR="005D7E13" w:rsidRPr="006E3797">
          <w:rPr>
            <w:rStyle w:val="Hyperlink"/>
          </w:rPr>
          <w:t>Emergency Calls</w:t>
        </w:r>
        <w:r w:rsidR="005D7E13">
          <w:rPr>
            <w:webHidden/>
          </w:rPr>
          <w:tab/>
        </w:r>
        <w:r w:rsidR="005D7E13">
          <w:rPr>
            <w:webHidden/>
          </w:rPr>
          <w:fldChar w:fldCharType="begin"/>
        </w:r>
        <w:r w:rsidR="005D7E13">
          <w:rPr>
            <w:webHidden/>
          </w:rPr>
          <w:instrText xml:space="preserve"> PAGEREF _Toc14265973 \h </w:instrText>
        </w:r>
        <w:r w:rsidR="005D7E13">
          <w:rPr>
            <w:webHidden/>
          </w:rPr>
        </w:r>
        <w:r w:rsidR="005D7E13">
          <w:rPr>
            <w:webHidden/>
          </w:rPr>
          <w:fldChar w:fldCharType="separate"/>
        </w:r>
        <w:r w:rsidR="005D7E13">
          <w:rPr>
            <w:webHidden/>
          </w:rPr>
          <w:t>26</w:t>
        </w:r>
        <w:r w:rsidR="005D7E13">
          <w:rPr>
            <w:webHidden/>
          </w:rPr>
          <w:fldChar w:fldCharType="end"/>
        </w:r>
      </w:hyperlink>
    </w:p>
    <w:p w14:paraId="3A3E97AB" w14:textId="6768E0DE" w:rsidR="005D7E13" w:rsidRDefault="008C3E38">
      <w:pPr>
        <w:pStyle w:val="TOC1"/>
        <w:rPr>
          <w:rFonts w:asciiTheme="minorHAnsi" w:eastAsiaTheme="minorEastAsia" w:hAnsiTheme="minorHAnsi" w:cstheme="minorBidi"/>
          <w:b w:val="0"/>
          <w:sz w:val="22"/>
          <w:szCs w:val="22"/>
          <w:lang w:eastAsia="zh-CN"/>
        </w:rPr>
      </w:pPr>
      <w:hyperlink w:anchor="_Toc14265974" w:history="1">
        <w:r w:rsidR="005D7E13" w:rsidRPr="006E3797">
          <w:rPr>
            <w:rStyle w:val="Hyperlink"/>
          </w:rPr>
          <w:t>Acronyms</w:t>
        </w:r>
        <w:r w:rsidR="005D7E13">
          <w:rPr>
            <w:webHidden/>
          </w:rPr>
          <w:tab/>
        </w:r>
        <w:r w:rsidR="005D7E13">
          <w:rPr>
            <w:webHidden/>
          </w:rPr>
          <w:fldChar w:fldCharType="begin"/>
        </w:r>
        <w:r w:rsidR="005D7E13">
          <w:rPr>
            <w:webHidden/>
          </w:rPr>
          <w:instrText xml:space="preserve"> PAGEREF _Toc14265974 \h </w:instrText>
        </w:r>
        <w:r w:rsidR="005D7E13">
          <w:rPr>
            <w:webHidden/>
          </w:rPr>
        </w:r>
        <w:r w:rsidR="005D7E13">
          <w:rPr>
            <w:webHidden/>
          </w:rPr>
          <w:fldChar w:fldCharType="separate"/>
        </w:r>
        <w:r w:rsidR="005D7E13">
          <w:rPr>
            <w:webHidden/>
          </w:rPr>
          <w:t>27</w:t>
        </w:r>
        <w:r w:rsidR="005D7E13">
          <w:rPr>
            <w:webHidden/>
          </w:rPr>
          <w:fldChar w:fldCharType="end"/>
        </w:r>
      </w:hyperlink>
    </w:p>
    <w:p w14:paraId="0E4D5FFA" w14:textId="57E31C8B" w:rsidR="005D7E13" w:rsidRDefault="008C3E38">
      <w:pPr>
        <w:pStyle w:val="TOC1"/>
        <w:rPr>
          <w:rFonts w:asciiTheme="minorHAnsi" w:eastAsiaTheme="minorEastAsia" w:hAnsiTheme="minorHAnsi" w:cstheme="minorBidi"/>
          <w:b w:val="0"/>
          <w:sz w:val="22"/>
          <w:szCs w:val="22"/>
          <w:lang w:eastAsia="zh-CN"/>
        </w:rPr>
      </w:pPr>
      <w:hyperlink w:anchor="_Toc14265975" w:history="1">
        <w:r w:rsidR="005D7E13" w:rsidRPr="006E3797">
          <w:rPr>
            <w:rStyle w:val="Hyperlink"/>
          </w:rPr>
          <w:t>Notice</w:t>
        </w:r>
        <w:r w:rsidR="005D7E13">
          <w:rPr>
            <w:webHidden/>
          </w:rPr>
          <w:tab/>
        </w:r>
        <w:r w:rsidR="005D7E13">
          <w:rPr>
            <w:webHidden/>
          </w:rPr>
          <w:fldChar w:fldCharType="begin"/>
        </w:r>
        <w:r w:rsidR="005D7E13">
          <w:rPr>
            <w:webHidden/>
          </w:rPr>
          <w:instrText xml:space="preserve"> PAGEREF _Toc14265975 \h </w:instrText>
        </w:r>
        <w:r w:rsidR="005D7E13">
          <w:rPr>
            <w:webHidden/>
          </w:rPr>
        </w:r>
        <w:r w:rsidR="005D7E13">
          <w:rPr>
            <w:webHidden/>
          </w:rPr>
          <w:fldChar w:fldCharType="separate"/>
        </w:r>
        <w:r w:rsidR="005D7E13">
          <w:rPr>
            <w:webHidden/>
          </w:rPr>
          <w:t>29</w:t>
        </w:r>
        <w:r w:rsidR="005D7E13">
          <w:rPr>
            <w:webHidden/>
          </w:rPr>
          <w:fldChar w:fldCharType="end"/>
        </w:r>
      </w:hyperlink>
    </w:p>
    <w:p w14:paraId="022126FB" w14:textId="5849C884" w:rsidR="005D10C6" w:rsidRDefault="00DB5401" w:rsidP="00C6037E">
      <w:r>
        <w:rPr>
          <w:noProof/>
        </w:rPr>
        <w:fldChar w:fldCharType="end"/>
      </w:r>
    </w:p>
    <w:p w14:paraId="4CE1281A" w14:textId="77777777" w:rsidR="005D10C6" w:rsidRDefault="005D10C6" w:rsidP="003C6625">
      <w:pPr>
        <w:spacing w:after="720"/>
      </w:pPr>
    </w:p>
    <w:p w14:paraId="74CC3AC5" w14:textId="77777777" w:rsidR="005D10C6" w:rsidRDefault="00DB5401">
      <w:pPr>
        <w:pStyle w:val="FrontMatterHeader"/>
      </w:pPr>
      <w:bookmarkStart w:id="1" w:name="_Toc497634056"/>
      <w:bookmarkStart w:id="2" w:name="_Toc498235584"/>
      <w:bookmarkStart w:id="3" w:name="_Toc498325024"/>
      <w:bookmarkStart w:id="4" w:name="_Toc499106663"/>
      <w:r>
        <w:t>List of Figures</w:t>
      </w:r>
    </w:p>
    <w:p w14:paraId="54879A5B" w14:textId="74FD20B5" w:rsidR="005D7E13" w:rsidRDefault="00DB5401">
      <w:pPr>
        <w:pStyle w:val="TableofFigures"/>
        <w:tabs>
          <w:tab w:val="right" w:leader="dot" w:pos="9350"/>
        </w:tabs>
        <w:rPr>
          <w:rFonts w:asciiTheme="minorHAnsi" w:eastAsiaTheme="minorEastAsia" w:hAnsiTheme="minorHAnsi" w:cstheme="minorBidi"/>
          <w:noProof/>
          <w:sz w:val="22"/>
          <w:szCs w:val="22"/>
          <w:lang w:eastAsia="zh-CN"/>
        </w:rPr>
      </w:pPr>
      <w:r>
        <w:fldChar w:fldCharType="begin"/>
      </w:r>
      <w:r>
        <w:instrText xml:space="preserve"> TOC \h \z \t "FigureCaption,fc" \c </w:instrText>
      </w:r>
      <w:r>
        <w:fldChar w:fldCharType="separate"/>
      </w:r>
      <w:hyperlink w:anchor="_Toc14265901" w:history="1">
        <w:r w:rsidR="005D7E13" w:rsidRPr="008B78B6">
          <w:rPr>
            <w:rStyle w:val="Hyperlink"/>
            <w:noProof/>
          </w:rPr>
          <w:t>Figure 1. Screenshot of VATRP Setup Wizard</w:t>
        </w:r>
        <w:r w:rsidR="005D7E13">
          <w:rPr>
            <w:noProof/>
            <w:webHidden/>
          </w:rPr>
          <w:tab/>
        </w:r>
        <w:r w:rsidR="005D7E13">
          <w:rPr>
            <w:noProof/>
            <w:webHidden/>
          </w:rPr>
          <w:fldChar w:fldCharType="begin"/>
        </w:r>
        <w:r w:rsidR="005D7E13">
          <w:rPr>
            <w:noProof/>
            <w:webHidden/>
          </w:rPr>
          <w:instrText xml:space="preserve"> PAGEREF _Toc14265901 \h </w:instrText>
        </w:r>
        <w:r w:rsidR="005D7E13">
          <w:rPr>
            <w:noProof/>
            <w:webHidden/>
          </w:rPr>
        </w:r>
        <w:r w:rsidR="005D7E13">
          <w:rPr>
            <w:noProof/>
            <w:webHidden/>
          </w:rPr>
          <w:fldChar w:fldCharType="separate"/>
        </w:r>
        <w:r w:rsidR="005D7E13">
          <w:rPr>
            <w:noProof/>
            <w:webHidden/>
          </w:rPr>
          <w:t>5</w:t>
        </w:r>
        <w:r w:rsidR="005D7E13">
          <w:rPr>
            <w:noProof/>
            <w:webHidden/>
          </w:rPr>
          <w:fldChar w:fldCharType="end"/>
        </w:r>
      </w:hyperlink>
    </w:p>
    <w:p w14:paraId="71398227" w14:textId="60C75B14"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02" w:history="1">
        <w:r w:rsidR="005D7E13" w:rsidRPr="008B78B6">
          <w:rPr>
            <w:rStyle w:val="Hyperlink"/>
            <w:noProof/>
          </w:rPr>
          <w:t>Figure 2. Screenshot of VATRP Login Screen</w:t>
        </w:r>
        <w:r w:rsidR="005D7E13">
          <w:rPr>
            <w:noProof/>
            <w:webHidden/>
          </w:rPr>
          <w:tab/>
        </w:r>
        <w:r w:rsidR="005D7E13">
          <w:rPr>
            <w:noProof/>
            <w:webHidden/>
          </w:rPr>
          <w:fldChar w:fldCharType="begin"/>
        </w:r>
        <w:r w:rsidR="005D7E13">
          <w:rPr>
            <w:noProof/>
            <w:webHidden/>
          </w:rPr>
          <w:instrText xml:space="preserve"> PAGEREF _Toc14265902 \h </w:instrText>
        </w:r>
        <w:r w:rsidR="005D7E13">
          <w:rPr>
            <w:noProof/>
            <w:webHidden/>
          </w:rPr>
        </w:r>
        <w:r w:rsidR="005D7E13">
          <w:rPr>
            <w:noProof/>
            <w:webHidden/>
          </w:rPr>
          <w:fldChar w:fldCharType="separate"/>
        </w:r>
        <w:r w:rsidR="005D7E13">
          <w:rPr>
            <w:noProof/>
            <w:webHidden/>
          </w:rPr>
          <w:t>8</w:t>
        </w:r>
        <w:r w:rsidR="005D7E13">
          <w:rPr>
            <w:noProof/>
            <w:webHidden/>
          </w:rPr>
          <w:fldChar w:fldCharType="end"/>
        </w:r>
      </w:hyperlink>
    </w:p>
    <w:p w14:paraId="4642FDFD" w14:textId="3BA9B3B1"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03" w:history="1">
        <w:r w:rsidR="005D7E13" w:rsidRPr="008B78B6">
          <w:rPr>
            <w:rStyle w:val="Hyperlink"/>
            <w:noProof/>
          </w:rPr>
          <w:t>Figure 3. Screenshot of VATRP Main Window</w:t>
        </w:r>
        <w:r w:rsidR="005D7E13">
          <w:rPr>
            <w:noProof/>
            <w:webHidden/>
          </w:rPr>
          <w:tab/>
        </w:r>
        <w:r w:rsidR="005D7E13">
          <w:rPr>
            <w:noProof/>
            <w:webHidden/>
          </w:rPr>
          <w:fldChar w:fldCharType="begin"/>
        </w:r>
        <w:r w:rsidR="005D7E13">
          <w:rPr>
            <w:noProof/>
            <w:webHidden/>
          </w:rPr>
          <w:instrText xml:space="preserve"> PAGEREF _Toc14265903 \h </w:instrText>
        </w:r>
        <w:r w:rsidR="005D7E13">
          <w:rPr>
            <w:noProof/>
            <w:webHidden/>
          </w:rPr>
        </w:r>
        <w:r w:rsidR="005D7E13">
          <w:rPr>
            <w:noProof/>
            <w:webHidden/>
          </w:rPr>
          <w:fldChar w:fldCharType="separate"/>
        </w:r>
        <w:r w:rsidR="005D7E13">
          <w:rPr>
            <w:noProof/>
            <w:webHidden/>
          </w:rPr>
          <w:t>9</w:t>
        </w:r>
        <w:r w:rsidR="005D7E13">
          <w:rPr>
            <w:noProof/>
            <w:webHidden/>
          </w:rPr>
          <w:fldChar w:fldCharType="end"/>
        </w:r>
      </w:hyperlink>
    </w:p>
    <w:p w14:paraId="1316BB70" w14:textId="22B25CCC"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04" w:history="1">
        <w:r w:rsidR="005D7E13" w:rsidRPr="008B78B6">
          <w:rPr>
            <w:rStyle w:val="Hyperlink"/>
            <w:noProof/>
          </w:rPr>
          <w:t>Figure 4. Screenshot of Call View</w:t>
        </w:r>
        <w:r w:rsidR="005D7E13">
          <w:rPr>
            <w:noProof/>
            <w:webHidden/>
          </w:rPr>
          <w:tab/>
        </w:r>
        <w:r w:rsidR="005D7E13">
          <w:rPr>
            <w:noProof/>
            <w:webHidden/>
          </w:rPr>
          <w:fldChar w:fldCharType="begin"/>
        </w:r>
        <w:r w:rsidR="005D7E13">
          <w:rPr>
            <w:noProof/>
            <w:webHidden/>
          </w:rPr>
          <w:instrText xml:space="preserve"> PAGEREF _Toc14265904 \h </w:instrText>
        </w:r>
        <w:r w:rsidR="005D7E13">
          <w:rPr>
            <w:noProof/>
            <w:webHidden/>
          </w:rPr>
        </w:r>
        <w:r w:rsidR="005D7E13">
          <w:rPr>
            <w:noProof/>
            <w:webHidden/>
          </w:rPr>
          <w:fldChar w:fldCharType="separate"/>
        </w:r>
        <w:r w:rsidR="005D7E13">
          <w:rPr>
            <w:noProof/>
            <w:webHidden/>
          </w:rPr>
          <w:t>10</w:t>
        </w:r>
        <w:r w:rsidR="005D7E13">
          <w:rPr>
            <w:noProof/>
            <w:webHidden/>
          </w:rPr>
          <w:fldChar w:fldCharType="end"/>
        </w:r>
      </w:hyperlink>
    </w:p>
    <w:p w14:paraId="6A217A12" w14:textId="66D7AC66"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05" w:history="1">
        <w:r w:rsidR="005D7E13" w:rsidRPr="008B78B6">
          <w:rPr>
            <w:rStyle w:val="Hyperlink"/>
            <w:noProof/>
          </w:rPr>
          <w:t>Figure 5: Enabling encryption using DTLS</w:t>
        </w:r>
        <w:r w:rsidR="005D7E13">
          <w:rPr>
            <w:noProof/>
            <w:webHidden/>
          </w:rPr>
          <w:tab/>
        </w:r>
        <w:r w:rsidR="005D7E13">
          <w:rPr>
            <w:noProof/>
            <w:webHidden/>
          </w:rPr>
          <w:fldChar w:fldCharType="begin"/>
        </w:r>
        <w:r w:rsidR="005D7E13">
          <w:rPr>
            <w:noProof/>
            <w:webHidden/>
          </w:rPr>
          <w:instrText xml:space="preserve"> PAGEREF _Toc14265905 \h </w:instrText>
        </w:r>
        <w:r w:rsidR="005D7E13">
          <w:rPr>
            <w:noProof/>
            <w:webHidden/>
          </w:rPr>
        </w:r>
        <w:r w:rsidR="005D7E13">
          <w:rPr>
            <w:noProof/>
            <w:webHidden/>
          </w:rPr>
          <w:fldChar w:fldCharType="separate"/>
        </w:r>
        <w:r w:rsidR="005D7E13">
          <w:rPr>
            <w:noProof/>
            <w:webHidden/>
          </w:rPr>
          <w:t>11</w:t>
        </w:r>
        <w:r w:rsidR="005D7E13">
          <w:rPr>
            <w:noProof/>
            <w:webHidden/>
          </w:rPr>
          <w:fldChar w:fldCharType="end"/>
        </w:r>
      </w:hyperlink>
    </w:p>
    <w:p w14:paraId="21550232" w14:textId="224D4799"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06" w:history="1">
        <w:r w:rsidR="005D7E13" w:rsidRPr="008B78B6">
          <w:rPr>
            <w:rStyle w:val="Hyperlink"/>
            <w:noProof/>
          </w:rPr>
          <w:t>Figure 6: Generate and export a new “linphone-dtls-default-identity.pem”</w:t>
        </w:r>
        <w:r w:rsidR="005D7E13">
          <w:rPr>
            <w:noProof/>
            <w:webHidden/>
          </w:rPr>
          <w:tab/>
        </w:r>
        <w:r w:rsidR="005D7E13">
          <w:rPr>
            <w:noProof/>
            <w:webHidden/>
          </w:rPr>
          <w:fldChar w:fldCharType="begin"/>
        </w:r>
        <w:r w:rsidR="005D7E13">
          <w:rPr>
            <w:noProof/>
            <w:webHidden/>
          </w:rPr>
          <w:instrText xml:space="preserve"> PAGEREF _Toc14265906 \h </w:instrText>
        </w:r>
        <w:r w:rsidR="005D7E13">
          <w:rPr>
            <w:noProof/>
            <w:webHidden/>
          </w:rPr>
        </w:r>
        <w:r w:rsidR="005D7E13">
          <w:rPr>
            <w:noProof/>
            <w:webHidden/>
          </w:rPr>
          <w:fldChar w:fldCharType="separate"/>
        </w:r>
        <w:r w:rsidR="005D7E13">
          <w:rPr>
            <w:noProof/>
            <w:webHidden/>
          </w:rPr>
          <w:t>12</w:t>
        </w:r>
        <w:r w:rsidR="005D7E13">
          <w:rPr>
            <w:noProof/>
            <w:webHidden/>
          </w:rPr>
          <w:fldChar w:fldCharType="end"/>
        </w:r>
      </w:hyperlink>
    </w:p>
    <w:p w14:paraId="55420317" w14:textId="0AFC47A7"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07" w:history="1">
        <w:r w:rsidR="005D7E13" w:rsidRPr="008B78B6">
          <w:rPr>
            <w:rStyle w:val="Hyperlink"/>
            <w:noProof/>
          </w:rPr>
          <w:t>Figure 7. Screenshot of Call View with Chat</w:t>
        </w:r>
        <w:r w:rsidR="005D7E13">
          <w:rPr>
            <w:noProof/>
            <w:webHidden/>
          </w:rPr>
          <w:tab/>
        </w:r>
        <w:r w:rsidR="005D7E13">
          <w:rPr>
            <w:noProof/>
            <w:webHidden/>
          </w:rPr>
          <w:fldChar w:fldCharType="begin"/>
        </w:r>
        <w:r w:rsidR="005D7E13">
          <w:rPr>
            <w:noProof/>
            <w:webHidden/>
          </w:rPr>
          <w:instrText xml:space="preserve"> PAGEREF _Toc14265907 \h </w:instrText>
        </w:r>
        <w:r w:rsidR="005D7E13">
          <w:rPr>
            <w:noProof/>
            <w:webHidden/>
          </w:rPr>
        </w:r>
        <w:r w:rsidR="005D7E13">
          <w:rPr>
            <w:noProof/>
            <w:webHidden/>
          </w:rPr>
          <w:fldChar w:fldCharType="separate"/>
        </w:r>
        <w:r w:rsidR="005D7E13">
          <w:rPr>
            <w:noProof/>
            <w:webHidden/>
          </w:rPr>
          <w:t>12</w:t>
        </w:r>
        <w:r w:rsidR="005D7E13">
          <w:rPr>
            <w:noProof/>
            <w:webHidden/>
          </w:rPr>
          <w:fldChar w:fldCharType="end"/>
        </w:r>
      </w:hyperlink>
    </w:p>
    <w:p w14:paraId="607D7BC5" w14:textId="6C7AACD7"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08" w:history="1">
        <w:r w:rsidR="005D7E13" w:rsidRPr="008B78B6">
          <w:rPr>
            <w:rStyle w:val="Hyperlink"/>
            <w:noProof/>
          </w:rPr>
          <w:t>Figure 8. VATRP Traceability Matrix for Tests Involving Multiple Calls</w:t>
        </w:r>
        <w:r w:rsidR="005D7E13">
          <w:rPr>
            <w:noProof/>
            <w:webHidden/>
          </w:rPr>
          <w:tab/>
        </w:r>
        <w:r w:rsidR="005D7E13">
          <w:rPr>
            <w:noProof/>
            <w:webHidden/>
          </w:rPr>
          <w:fldChar w:fldCharType="begin"/>
        </w:r>
        <w:r w:rsidR="005D7E13">
          <w:rPr>
            <w:noProof/>
            <w:webHidden/>
          </w:rPr>
          <w:instrText xml:space="preserve"> PAGEREF _Toc14265908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49021C6B" w14:textId="45876E4C"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09" w:history="1">
        <w:r w:rsidR="005D7E13" w:rsidRPr="008B78B6">
          <w:rPr>
            <w:rStyle w:val="Hyperlink"/>
            <w:noProof/>
          </w:rPr>
          <w:t>Figure 9. VATRP Traceability Matrix for Tests Conducted Once Per Provider</w:t>
        </w:r>
        <w:r w:rsidR="005D7E13">
          <w:rPr>
            <w:noProof/>
            <w:webHidden/>
          </w:rPr>
          <w:tab/>
        </w:r>
        <w:r w:rsidR="005D7E13">
          <w:rPr>
            <w:noProof/>
            <w:webHidden/>
          </w:rPr>
          <w:fldChar w:fldCharType="begin"/>
        </w:r>
        <w:r w:rsidR="005D7E13">
          <w:rPr>
            <w:noProof/>
            <w:webHidden/>
          </w:rPr>
          <w:instrText xml:space="preserve"> PAGEREF _Toc14265909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76B27900" w14:textId="22E3E81B" w:rsidR="005D10C6" w:rsidRDefault="00DB5401">
      <w:pPr>
        <w:spacing w:after="720"/>
      </w:pPr>
      <w:r>
        <w:fldChar w:fldCharType="end"/>
      </w:r>
    </w:p>
    <w:p w14:paraId="37D8DD3A" w14:textId="77777777" w:rsidR="005D10C6" w:rsidRDefault="00DB5401">
      <w:pPr>
        <w:pStyle w:val="FrontMatterHeader"/>
      </w:pPr>
      <w:r>
        <w:t>List of Tables</w:t>
      </w:r>
    </w:p>
    <w:p w14:paraId="6CA38B3B" w14:textId="67857C52" w:rsidR="005D7E13" w:rsidRDefault="00DB5401">
      <w:pPr>
        <w:pStyle w:val="TableofFigures"/>
        <w:tabs>
          <w:tab w:val="right" w:leader="dot" w:pos="9350"/>
        </w:tabs>
        <w:rPr>
          <w:rFonts w:asciiTheme="minorHAnsi" w:eastAsiaTheme="minorEastAsia" w:hAnsiTheme="minorHAnsi" w:cstheme="minorBidi"/>
          <w:noProof/>
          <w:sz w:val="22"/>
          <w:szCs w:val="22"/>
          <w:lang w:eastAsia="zh-CN"/>
        </w:rPr>
      </w:pPr>
      <w:r>
        <w:fldChar w:fldCharType="begin"/>
      </w:r>
      <w:r>
        <w:instrText xml:space="preserve"> TOC \h \z \t "TableCaption,tc" \c </w:instrText>
      </w:r>
      <w:r>
        <w:fldChar w:fldCharType="separate"/>
      </w:r>
      <w:hyperlink w:anchor="_Toc14265913" w:history="1">
        <w:r w:rsidR="005D7E13" w:rsidRPr="00FA5E60">
          <w:rPr>
            <w:rStyle w:val="Hyperlink"/>
            <w:noProof/>
          </w:rPr>
          <w:t>Table 1. VATRP Version History</w:t>
        </w:r>
        <w:r w:rsidR="005D7E13">
          <w:rPr>
            <w:noProof/>
            <w:webHidden/>
          </w:rPr>
          <w:tab/>
        </w:r>
        <w:r w:rsidR="005D7E13">
          <w:rPr>
            <w:noProof/>
            <w:webHidden/>
          </w:rPr>
          <w:fldChar w:fldCharType="begin"/>
        </w:r>
        <w:r w:rsidR="005D7E13">
          <w:rPr>
            <w:noProof/>
            <w:webHidden/>
          </w:rPr>
          <w:instrText xml:space="preserve"> PAGEREF _Toc14265913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14:paraId="59215A88" w14:textId="6404CB84"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14" w:history="1">
        <w:r w:rsidR="005D7E13" w:rsidRPr="00FA5E60">
          <w:rPr>
            <w:rStyle w:val="Hyperlink"/>
            <w:noProof/>
          </w:rPr>
          <w:t>Table 2. VATRP Known Issues</w:t>
        </w:r>
        <w:r w:rsidR="005D7E13">
          <w:rPr>
            <w:noProof/>
            <w:webHidden/>
          </w:rPr>
          <w:tab/>
        </w:r>
        <w:r w:rsidR="005D7E13">
          <w:rPr>
            <w:noProof/>
            <w:webHidden/>
          </w:rPr>
          <w:fldChar w:fldCharType="begin"/>
        </w:r>
        <w:r w:rsidR="005D7E13">
          <w:rPr>
            <w:noProof/>
            <w:webHidden/>
          </w:rPr>
          <w:instrText xml:space="preserve"> PAGEREF _Toc14265914 \h </w:instrText>
        </w:r>
        <w:r w:rsidR="005D7E13">
          <w:rPr>
            <w:noProof/>
            <w:webHidden/>
          </w:rPr>
        </w:r>
        <w:r w:rsidR="005D7E13">
          <w:rPr>
            <w:noProof/>
            <w:webHidden/>
          </w:rPr>
          <w:fldChar w:fldCharType="separate"/>
        </w:r>
        <w:r w:rsidR="005D7E13">
          <w:rPr>
            <w:noProof/>
            <w:webHidden/>
          </w:rPr>
          <w:t>3</w:t>
        </w:r>
        <w:r w:rsidR="005D7E13">
          <w:rPr>
            <w:noProof/>
            <w:webHidden/>
          </w:rPr>
          <w:fldChar w:fldCharType="end"/>
        </w:r>
      </w:hyperlink>
    </w:p>
    <w:p w14:paraId="6F9AF63C" w14:textId="07D727CD"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15" w:history="1">
        <w:r w:rsidR="005D7E13" w:rsidRPr="00FA5E60">
          <w:rPr>
            <w:rStyle w:val="Hyperlink"/>
            <w:noProof/>
          </w:rPr>
          <w:t>Table 3. VATRP Resolved Issues</w:t>
        </w:r>
        <w:r w:rsidR="005D7E13">
          <w:rPr>
            <w:noProof/>
            <w:webHidden/>
          </w:rPr>
          <w:tab/>
        </w:r>
        <w:r w:rsidR="005D7E13">
          <w:rPr>
            <w:noProof/>
            <w:webHidden/>
          </w:rPr>
          <w:fldChar w:fldCharType="begin"/>
        </w:r>
        <w:r w:rsidR="005D7E13">
          <w:rPr>
            <w:noProof/>
            <w:webHidden/>
          </w:rPr>
          <w:instrText xml:space="preserve"> PAGEREF _Toc14265915 \h </w:instrText>
        </w:r>
        <w:r w:rsidR="005D7E13">
          <w:rPr>
            <w:noProof/>
            <w:webHidden/>
          </w:rPr>
        </w:r>
        <w:r w:rsidR="005D7E13">
          <w:rPr>
            <w:noProof/>
            <w:webHidden/>
          </w:rPr>
          <w:fldChar w:fldCharType="separate"/>
        </w:r>
        <w:r w:rsidR="005D7E13">
          <w:rPr>
            <w:noProof/>
            <w:webHidden/>
          </w:rPr>
          <w:t>3</w:t>
        </w:r>
        <w:r w:rsidR="005D7E13">
          <w:rPr>
            <w:noProof/>
            <w:webHidden/>
          </w:rPr>
          <w:fldChar w:fldCharType="end"/>
        </w:r>
      </w:hyperlink>
    </w:p>
    <w:p w14:paraId="26E54C0B" w14:textId="31D6BE03"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16" w:history="1">
        <w:r w:rsidR="005D7E13" w:rsidRPr="00FA5E60">
          <w:rPr>
            <w:rStyle w:val="Hyperlink"/>
            <w:noProof/>
          </w:rPr>
          <w:t>Table 4. Registration Statuses</w:t>
        </w:r>
        <w:r w:rsidR="005D7E13">
          <w:rPr>
            <w:noProof/>
            <w:webHidden/>
          </w:rPr>
          <w:tab/>
        </w:r>
        <w:r w:rsidR="005D7E13">
          <w:rPr>
            <w:noProof/>
            <w:webHidden/>
          </w:rPr>
          <w:fldChar w:fldCharType="begin"/>
        </w:r>
        <w:r w:rsidR="005D7E13">
          <w:rPr>
            <w:noProof/>
            <w:webHidden/>
          </w:rPr>
          <w:instrText xml:space="preserve"> PAGEREF _Toc14265916 \h </w:instrText>
        </w:r>
        <w:r w:rsidR="005D7E13">
          <w:rPr>
            <w:noProof/>
            <w:webHidden/>
          </w:rPr>
        </w:r>
        <w:r w:rsidR="005D7E13">
          <w:rPr>
            <w:noProof/>
            <w:webHidden/>
          </w:rPr>
          <w:fldChar w:fldCharType="separate"/>
        </w:r>
        <w:r w:rsidR="005D7E13">
          <w:rPr>
            <w:noProof/>
            <w:webHidden/>
          </w:rPr>
          <w:t>9</w:t>
        </w:r>
        <w:r w:rsidR="005D7E13">
          <w:rPr>
            <w:noProof/>
            <w:webHidden/>
          </w:rPr>
          <w:fldChar w:fldCharType="end"/>
        </w:r>
      </w:hyperlink>
    </w:p>
    <w:p w14:paraId="45A2F95E" w14:textId="18BC7301"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17" w:history="1">
        <w:r w:rsidR="005D7E13" w:rsidRPr="00FA5E60">
          <w:rPr>
            <w:rStyle w:val="Hyperlink"/>
            <w:noProof/>
          </w:rPr>
          <w:t>Table 5. Point-to-Point Call Procedure</w:t>
        </w:r>
        <w:r w:rsidR="005D7E13">
          <w:rPr>
            <w:noProof/>
            <w:webHidden/>
          </w:rPr>
          <w:tab/>
        </w:r>
        <w:r w:rsidR="005D7E13">
          <w:rPr>
            <w:noProof/>
            <w:webHidden/>
          </w:rPr>
          <w:fldChar w:fldCharType="begin"/>
        </w:r>
        <w:r w:rsidR="005D7E13">
          <w:rPr>
            <w:noProof/>
            <w:webHidden/>
          </w:rPr>
          <w:instrText xml:space="preserve"> PAGEREF _Toc14265917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14:paraId="18456DE8" w14:textId="2DE3C5FD"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18" w:history="1">
        <w:r w:rsidR="005D7E13" w:rsidRPr="00FA5E60">
          <w:rPr>
            <w:rStyle w:val="Hyperlink"/>
            <w:noProof/>
          </w:rPr>
          <w:t>Table 6. Registration Test</w:t>
        </w:r>
        <w:r w:rsidR="005D7E13">
          <w:rPr>
            <w:noProof/>
            <w:webHidden/>
          </w:rPr>
          <w:tab/>
        </w:r>
        <w:r w:rsidR="005D7E13">
          <w:rPr>
            <w:noProof/>
            <w:webHidden/>
          </w:rPr>
          <w:fldChar w:fldCharType="begin"/>
        </w:r>
        <w:r w:rsidR="005D7E13">
          <w:rPr>
            <w:noProof/>
            <w:webHidden/>
          </w:rPr>
          <w:instrText xml:space="preserve"> PAGEREF _Toc14265918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14:paraId="3A962031" w14:textId="10A6500B"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19" w:history="1">
        <w:r w:rsidR="005D7E13" w:rsidRPr="00FA5E60">
          <w:rPr>
            <w:rStyle w:val="Hyperlink"/>
            <w:noProof/>
          </w:rPr>
          <w:t>Table 7. SIP over TLS Encryption Test</w:t>
        </w:r>
        <w:r w:rsidR="005D7E13">
          <w:rPr>
            <w:noProof/>
            <w:webHidden/>
          </w:rPr>
          <w:tab/>
        </w:r>
        <w:r w:rsidR="005D7E13">
          <w:rPr>
            <w:noProof/>
            <w:webHidden/>
          </w:rPr>
          <w:fldChar w:fldCharType="begin"/>
        </w:r>
        <w:r w:rsidR="005D7E13">
          <w:rPr>
            <w:noProof/>
            <w:webHidden/>
          </w:rPr>
          <w:instrText xml:space="preserve"> PAGEREF _Toc14265919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14:paraId="2C5DD982" w14:textId="0EE3A90D"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20" w:history="1">
        <w:r w:rsidR="005D7E13" w:rsidRPr="00FA5E60">
          <w:rPr>
            <w:rStyle w:val="Hyperlink"/>
            <w:noProof/>
          </w:rPr>
          <w:t>Table 8. Geolocation and Contact Information Test</w:t>
        </w:r>
        <w:r w:rsidR="005D7E13">
          <w:rPr>
            <w:noProof/>
            <w:webHidden/>
          </w:rPr>
          <w:tab/>
        </w:r>
        <w:r w:rsidR="005D7E13">
          <w:rPr>
            <w:noProof/>
            <w:webHidden/>
          </w:rPr>
          <w:fldChar w:fldCharType="begin"/>
        </w:r>
        <w:r w:rsidR="005D7E13">
          <w:rPr>
            <w:noProof/>
            <w:webHidden/>
          </w:rPr>
          <w:instrText xml:space="preserve"> PAGEREF _Toc14265920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14:paraId="276E24AC" w14:textId="181D326F"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21" w:history="1">
        <w:r w:rsidR="005D7E13" w:rsidRPr="00FA5E60">
          <w:rPr>
            <w:rStyle w:val="Hyperlink"/>
            <w:noProof/>
          </w:rPr>
          <w:t>Table 9. Subjective Video Quality Test Criteria</w:t>
        </w:r>
        <w:r w:rsidR="005D7E13">
          <w:rPr>
            <w:noProof/>
            <w:webHidden/>
          </w:rPr>
          <w:tab/>
        </w:r>
        <w:r w:rsidR="005D7E13">
          <w:rPr>
            <w:noProof/>
            <w:webHidden/>
          </w:rPr>
          <w:fldChar w:fldCharType="begin"/>
        </w:r>
        <w:r w:rsidR="005D7E13">
          <w:rPr>
            <w:noProof/>
            <w:webHidden/>
          </w:rPr>
          <w:instrText xml:space="preserve"> PAGEREF _Toc14265921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4781A929" w14:textId="764A2984"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22" w:history="1">
        <w:r w:rsidR="005D7E13" w:rsidRPr="00FA5E60">
          <w:rPr>
            <w:rStyle w:val="Hyperlink"/>
            <w:noProof/>
          </w:rPr>
          <w:t>Table 10. Subjective Audio Quality Test Criteria</w:t>
        </w:r>
        <w:r w:rsidR="005D7E13">
          <w:rPr>
            <w:noProof/>
            <w:webHidden/>
          </w:rPr>
          <w:tab/>
        </w:r>
        <w:r w:rsidR="005D7E13">
          <w:rPr>
            <w:noProof/>
            <w:webHidden/>
          </w:rPr>
          <w:fldChar w:fldCharType="begin"/>
        </w:r>
        <w:r w:rsidR="005D7E13">
          <w:rPr>
            <w:noProof/>
            <w:webHidden/>
          </w:rPr>
          <w:instrText xml:space="preserve"> PAGEREF _Toc14265922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54435918" w14:textId="75E5A5D1"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23" w:history="1">
        <w:r w:rsidR="005D7E13" w:rsidRPr="00FA5E60">
          <w:rPr>
            <w:rStyle w:val="Hyperlink"/>
            <w:noProof/>
          </w:rPr>
          <w:t>Table 11. Media Encryption Test</w:t>
        </w:r>
        <w:r w:rsidR="005D7E13">
          <w:rPr>
            <w:noProof/>
            <w:webHidden/>
          </w:rPr>
          <w:tab/>
        </w:r>
        <w:r w:rsidR="005D7E13">
          <w:rPr>
            <w:noProof/>
            <w:webHidden/>
          </w:rPr>
          <w:fldChar w:fldCharType="begin"/>
        </w:r>
        <w:r w:rsidR="005D7E13">
          <w:rPr>
            <w:noProof/>
            <w:webHidden/>
          </w:rPr>
          <w:instrText xml:space="preserve"> PAGEREF _Toc14265923 \h </w:instrText>
        </w:r>
        <w:r w:rsidR="005D7E13">
          <w:rPr>
            <w:noProof/>
            <w:webHidden/>
          </w:rPr>
        </w:r>
        <w:r w:rsidR="005D7E13">
          <w:rPr>
            <w:noProof/>
            <w:webHidden/>
          </w:rPr>
          <w:fldChar w:fldCharType="separate"/>
        </w:r>
        <w:r w:rsidR="005D7E13">
          <w:rPr>
            <w:noProof/>
            <w:webHidden/>
          </w:rPr>
          <w:t>20</w:t>
        </w:r>
        <w:r w:rsidR="005D7E13">
          <w:rPr>
            <w:noProof/>
            <w:webHidden/>
          </w:rPr>
          <w:fldChar w:fldCharType="end"/>
        </w:r>
      </w:hyperlink>
    </w:p>
    <w:p w14:paraId="36BDC755" w14:textId="037D863D"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24" w:history="1">
        <w:r w:rsidR="005D7E13" w:rsidRPr="00FA5E60">
          <w:rPr>
            <w:rStyle w:val="Hyperlink"/>
            <w:noProof/>
          </w:rPr>
          <w:t>Table 12. Audio Mute and Video Privacy Test</w:t>
        </w:r>
        <w:r w:rsidR="005D7E13">
          <w:rPr>
            <w:noProof/>
            <w:webHidden/>
          </w:rPr>
          <w:tab/>
        </w:r>
        <w:r w:rsidR="005D7E13">
          <w:rPr>
            <w:noProof/>
            <w:webHidden/>
          </w:rPr>
          <w:fldChar w:fldCharType="begin"/>
        </w:r>
        <w:r w:rsidR="005D7E13">
          <w:rPr>
            <w:noProof/>
            <w:webHidden/>
          </w:rPr>
          <w:instrText xml:space="preserve"> PAGEREF _Toc14265924 \h </w:instrText>
        </w:r>
        <w:r w:rsidR="005D7E13">
          <w:rPr>
            <w:noProof/>
            <w:webHidden/>
          </w:rPr>
        </w:r>
        <w:r w:rsidR="005D7E13">
          <w:rPr>
            <w:noProof/>
            <w:webHidden/>
          </w:rPr>
          <w:fldChar w:fldCharType="separate"/>
        </w:r>
        <w:r w:rsidR="005D7E13">
          <w:rPr>
            <w:noProof/>
            <w:webHidden/>
          </w:rPr>
          <w:t>20</w:t>
        </w:r>
        <w:r w:rsidR="005D7E13">
          <w:rPr>
            <w:noProof/>
            <w:webHidden/>
          </w:rPr>
          <w:fldChar w:fldCharType="end"/>
        </w:r>
      </w:hyperlink>
    </w:p>
    <w:p w14:paraId="2994EB03" w14:textId="26658768"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25" w:history="1">
        <w:r w:rsidR="005D7E13" w:rsidRPr="00FA5E60">
          <w:rPr>
            <w:rStyle w:val="Hyperlink"/>
            <w:noProof/>
          </w:rPr>
          <w:t>Table 13. DTMF Test</w:t>
        </w:r>
        <w:r w:rsidR="005D7E13">
          <w:rPr>
            <w:noProof/>
            <w:webHidden/>
          </w:rPr>
          <w:tab/>
        </w:r>
        <w:r w:rsidR="005D7E13">
          <w:rPr>
            <w:noProof/>
            <w:webHidden/>
          </w:rPr>
          <w:fldChar w:fldCharType="begin"/>
        </w:r>
        <w:r w:rsidR="005D7E13">
          <w:rPr>
            <w:noProof/>
            <w:webHidden/>
          </w:rPr>
          <w:instrText xml:space="preserve"> PAGEREF _Toc14265925 \h </w:instrText>
        </w:r>
        <w:r w:rsidR="005D7E13">
          <w:rPr>
            <w:noProof/>
            <w:webHidden/>
          </w:rPr>
        </w:r>
        <w:r w:rsidR="005D7E13">
          <w:rPr>
            <w:noProof/>
            <w:webHidden/>
          </w:rPr>
          <w:fldChar w:fldCharType="separate"/>
        </w:r>
        <w:r w:rsidR="005D7E13">
          <w:rPr>
            <w:noProof/>
            <w:webHidden/>
          </w:rPr>
          <w:t>21</w:t>
        </w:r>
        <w:r w:rsidR="005D7E13">
          <w:rPr>
            <w:noProof/>
            <w:webHidden/>
          </w:rPr>
          <w:fldChar w:fldCharType="end"/>
        </w:r>
      </w:hyperlink>
    </w:p>
    <w:p w14:paraId="5108917A" w14:textId="3872E83D"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26" w:history="1">
        <w:r w:rsidR="005D7E13" w:rsidRPr="00FA5E60">
          <w:rPr>
            <w:rStyle w:val="Hyperlink"/>
            <w:noProof/>
          </w:rPr>
          <w:t>Table 14. RTT Test</w:t>
        </w:r>
        <w:r w:rsidR="005D7E13">
          <w:rPr>
            <w:noProof/>
            <w:webHidden/>
          </w:rPr>
          <w:tab/>
        </w:r>
        <w:r w:rsidR="005D7E13">
          <w:rPr>
            <w:noProof/>
            <w:webHidden/>
          </w:rPr>
          <w:fldChar w:fldCharType="begin"/>
        </w:r>
        <w:r w:rsidR="005D7E13">
          <w:rPr>
            <w:noProof/>
            <w:webHidden/>
          </w:rPr>
          <w:instrText xml:space="preserve"> PAGEREF _Toc14265926 \h </w:instrText>
        </w:r>
        <w:r w:rsidR="005D7E13">
          <w:rPr>
            <w:noProof/>
            <w:webHidden/>
          </w:rPr>
        </w:r>
        <w:r w:rsidR="005D7E13">
          <w:rPr>
            <w:noProof/>
            <w:webHidden/>
          </w:rPr>
          <w:fldChar w:fldCharType="separate"/>
        </w:r>
        <w:r w:rsidR="005D7E13">
          <w:rPr>
            <w:noProof/>
            <w:webHidden/>
          </w:rPr>
          <w:t>21</w:t>
        </w:r>
        <w:r w:rsidR="005D7E13">
          <w:rPr>
            <w:noProof/>
            <w:webHidden/>
          </w:rPr>
          <w:fldChar w:fldCharType="end"/>
        </w:r>
      </w:hyperlink>
    </w:p>
    <w:p w14:paraId="50C1E8C9" w14:textId="4343C286"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27" w:history="1">
        <w:r w:rsidR="005D7E13" w:rsidRPr="00FA5E60">
          <w:rPr>
            <w:rStyle w:val="Hyperlink"/>
            <w:noProof/>
          </w:rPr>
          <w:t>Table 15. Pause Call Test</w:t>
        </w:r>
        <w:r w:rsidR="005D7E13">
          <w:rPr>
            <w:noProof/>
            <w:webHidden/>
          </w:rPr>
          <w:tab/>
        </w:r>
        <w:r w:rsidR="005D7E13">
          <w:rPr>
            <w:noProof/>
            <w:webHidden/>
          </w:rPr>
          <w:fldChar w:fldCharType="begin"/>
        </w:r>
        <w:r w:rsidR="005D7E13">
          <w:rPr>
            <w:noProof/>
            <w:webHidden/>
          </w:rPr>
          <w:instrText xml:space="preserve"> PAGEREF _Toc14265927 \h </w:instrText>
        </w:r>
        <w:r w:rsidR="005D7E13">
          <w:rPr>
            <w:noProof/>
            <w:webHidden/>
          </w:rPr>
        </w:r>
        <w:r w:rsidR="005D7E13">
          <w:rPr>
            <w:noProof/>
            <w:webHidden/>
          </w:rPr>
          <w:fldChar w:fldCharType="separate"/>
        </w:r>
        <w:r w:rsidR="005D7E13">
          <w:rPr>
            <w:noProof/>
            <w:webHidden/>
          </w:rPr>
          <w:t>22</w:t>
        </w:r>
        <w:r w:rsidR="005D7E13">
          <w:rPr>
            <w:noProof/>
            <w:webHidden/>
          </w:rPr>
          <w:fldChar w:fldCharType="end"/>
        </w:r>
      </w:hyperlink>
    </w:p>
    <w:p w14:paraId="3A0C3D56" w14:textId="6923EE37"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28" w:history="1">
        <w:r w:rsidR="005D7E13" w:rsidRPr="00FA5E60">
          <w:rPr>
            <w:rStyle w:val="Hyperlink"/>
            <w:noProof/>
          </w:rPr>
          <w:t>Table 16. Multiple Registered RUEs Test</w:t>
        </w:r>
        <w:r w:rsidR="005D7E13">
          <w:rPr>
            <w:noProof/>
            <w:webHidden/>
          </w:rPr>
          <w:tab/>
        </w:r>
        <w:r w:rsidR="005D7E13">
          <w:rPr>
            <w:noProof/>
            <w:webHidden/>
          </w:rPr>
          <w:fldChar w:fldCharType="begin"/>
        </w:r>
        <w:r w:rsidR="005D7E13">
          <w:rPr>
            <w:noProof/>
            <w:webHidden/>
          </w:rPr>
          <w:instrText xml:space="preserve"> PAGEREF _Toc14265928 \h </w:instrText>
        </w:r>
        <w:r w:rsidR="005D7E13">
          <w:rPr>
            <w:noProof/>
            <w:webHidden/>
          </w:rPr>
        </w:r>
        <w:r w:rsidR="005D7E13">
          <w:rPr>
            <w:noProof/>
            <w:webHidden/>
          </w:rPr>
          <w:fldChar w:fldCharType="separate"/>
        </w:r>
        <w:r w:rsidR="005D7E13">
          <w:rPr>
            <w:noProof/>
            <w:webHidden/>
          </w:rPr>
          <w:t>23</w:t>
        </w:r>
        <w:r w:rsidR="005D7E13">
          <w:rPr>
            <w:noProof/>
            <w:webHidden/>
          </w:rPr>
          <w:fldChar w:fldCharType="end"/>
        </w:r>
      </w:hyperlink>
    </w:p>
    <w:p w14:paraId="0299EFAD" w14:textId="462F23F8"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29" w:history="1">
        <w:r w:rsidR="005D7E13" w:rsidRPr="00FA5E60">
          <w:rPr>
            <w:rStyle w:val="Hyperlink"/>
            <w:noProof/>
          </w:rPr>
          <w:t>Table 17. Anonymous Call Test</w:t>
        </w:r>
        <w:r w:rsidR="005D7E13">
          <w:rPr>
            <w:noProof/>
            <w:webHidden/>
          </w:rPr>
          <w:tab/>
        </w:r>
        <w:r w:rsidR="005D7E13">
          <w:rPr>
            <w:noProof/>
            <w:webHidden/>
          </w:rPr>
          <w:fldChar w:fldCharType="begin"/>
        </w:r>
        <w:r w:rsidR="005D7E13">
          <w:rPr>
            <w:noProof/>
            <w:webHidden/>
          </w:rPr>
          <w:instrText xml:space="preserve"> PAGEREF _Toc14265929 \h </w:instrText>
        </w:r>
        <w:r w:rsidR="005D7E13">
          <w:rPr>
            <w:noProof/>
            <w:webHidden/>
          </w:rPr>
        </w:r>
        <w:r w:rsidR="005D7E13">
          <w:rPr>
            <w:noProof/>
            <w:webHidden/>
          </w:rPr>
          <w:fldChar w:fldCharType="separate"/>
        </w:r>
        <w:r w:rsidR="005D7E13">
          <w:rPr>
            <w:noProof/>
            <w:webHidden/>
          </w:rPr>
          <w:t>23</w:t>
        </w:r>
        <w:r w:rsidR="005D7E13">
          <w:rPr>
            <w:noProof/>
            <w:webHidden/>
          </w:rPr>
          <w:fldChar w:fldCharType="end"/>
        </w:r>
      </w:hyperlink>
    </w:p>
    <w:p w14:paraId="668C74BF" w14:textId="2FFB053F"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30" w:history="1">
        <w:r w:rsidR="005D7E13" w:rsidRPr="00FA5E60">
          <w:rPr>
            <w:rStyle w:val="Hyperlink"/>
            <w:noProof/>
          </w:rPr>
          <w:t>Table 18. Message Waiting Indicator Test</w:t>
        </w:r>
        <w:r w:rsidR="005D7E13">
          <w:rPr>
            <w:noProof/>
            <w:webHidden/>
          </w:rPr>
          <w:tab/>
        </w:r>
        <w:r w:rsidR="005D7E13">
          <w:rPr>
            <w:noProof/>
            <w:webHidden/>
          </w:rPr>
          <w:fldChar w:fldCharType="begin"/>
        </w:r>
        <w:r w:rsidR="005D7E13">
          <w:rPr>
            <w:noProof/>
            <w:webHidden/>
          </w:rPr>
          <w:instrText xml:space="preserve"> PAGEREF _Toc14265930 \h </w:instrText>
        </w:r>
        <w:r w:rsidR="005D7E13">
          <w:rPr>
            <w:noProof/>
            <w:webHidden/>
          </w:rPr>
        </w:r>
        <w:r w:rsidR="005D7E13">
          <w:rPr>
            <w:noProof/>
            <w:webHidden/>
          </w:rPr>
          <w:fldChar w:fldCharType="separate"/>
        </w:r>
        <w:r w:rsidR="005D7E13">
          <w:rPr>
            <w:noProof/>
            <w:webHidden/>
          </w:rPr>
          <w:t>24</w:t>
        </w:r>
        <w:r w:rsidR="005D7E13">
          <w:rPr>
            <w:noProof/>
            <w:webHidden/>
          </w:rPr>
          <w:fldChar w:fldCharType="end"/>
        </w:r>
      </w:hyperlink>
    </w:p>
    <w:p w14:paraId="3567A65F" w14:textId="15072021"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31" w:history="1">
        <w:r w:rsidR="005D7E13" w:rsidRPr="00FA5E60">
          <w:rPr>
            <w:rStyle w:val="Hyperlink"/>
            <w:noProof/>
          </w:rPr>
          <w:t>Table 19. xCard Test</w:t>
        </w:r>
        <w:r w:rsidR="005D7E13">
          <w:rPr>
            <w:noProof/>
            <w:webHidden/>
          </w:rPr>
          <w:tab/>
        </w:r>
        <w:r w:rsidR="005D7E13">
          <w:rPr>
            <w:noProof/>
            <w:webHidden/>
          </w:rPr>
          <w:fldChar w:fldCharType="begin"/>
        </w:r>
        <w:r w:rsidR="005D7E13">
          <w:rPr>
            <w:noProof/>
            <w:webHidden/>
          </w:rPr>
          <w:instrText xml:space="preserve"> PAGEREF _Toc14265931 \h </w:instrText>
        </w:r>
        <w:r w:rsidR="005D7E13">
          <w:rPr>
            <w:noProof/>
            <w:webHidden/>
          </w:rPr>
        </w:r>
        <w:r w:rsidR="005D7E13">
          <w:rPr>
            <w:noProof/>
            <w:webHidden/>
          </w:rPr>
          <w:fldChar w:fldCharType="separate"/>
        </w:r>
        <w:r w:rsidR="005D7E13">
          <w:rPr>
            <w:noProof/>
            <w:webHidden/>
          </w:rPr>
          <w:t>24</w:t>
        </w:r>
        <w:r w:rsidR="005D7E13">
          <w:rPr>
            <w:noProof/>
            <w:webHidden/>
          </w:rPr>
          <w:fldChar w:fldCharType="end"/>
        </w:r>
      </w:hyperlink>
    </w:p>
    <w:p w14:paraId="646652F7" w14:textId="76FA7FE6" w:rsidR="005D7E13" w:rsidRDefault="008C3E38">
      <w:pPr>
        <w:pStyle w:val="TableofFigures"/>
        <w:tabs>
          <w:tab w:val="right" w:leader="dot" w:pos="9350"/>
        </w:tabs>
        <w:rPr>
          <w:rFonts w:asciiTheme="minorHAnsi" w:eastAsiaTheme="minorEastAsia" w:hAnsiTheme="minorHAnsi" w:cstheme="minorBidi"/>
          <w:noProof/>
          <w:sz w:val="22"/>
          <w:szCs w:val="22"/>
          <w:lang w:eastAsia="zh-CN"/>
        </w:rPr>
      </w:pPr>
      <w:hyperlink w:anchor="_Toc14265932" w:history="1">
        <w:r w:rsidR="005D7E13" w:rsidRPr="00FA5E60">
          <w:rPr>
            <w:rStyle w:val="Hyperlink"/>
            <w:noProof/>
          </w:rPr>
          <w:t>Table 20. One-Stage Dial-Around</w:t>
        </w:r>
        <w:r w:rsidR="005D7E13">
          <w:rPr>
            <w:noProof/>
            <w:webHidden/>
          </w:rPr>
          <w:tab/>
        </w:r>
        <w:r w:rsidR="005D7E13">
          <w:rPr>
            <w:noProof/>
            <w:webHidden/>
          </w:rPr>
          <w:fldChar w:fldCharType="begin"/>
        </w:r>
        <w:r w:rsidR="005D7E13">
          <w:rPr>
            <w:noProof/>
            <w:webHidden/>
          </w:rPr>
          <w:instrText xml:space="preserve"> PAGEREF _Toc14265932 \h </w:instrText>
        </w:r>
        <w:r w:rsidR="005D7E13">
          <w:rPr>
            <w:noProof/>
            <w:webHidden/>
          </w:rPr>
        </w:r>
        <w:r w:rsidR="005D7E13">
          <w:rPr>
            <w:noProof/>
            <w:webHidden/>
          </w:rPr>
          <w:fldChar w:fldCharType="separate"/>
        </w:r>
        <w:r w:rsidR="005D7E13">
          <w:rPr>
            <w:noProof/>
            <w:webHidden/>
          </w:rPr>
          <w:t>25</w:t>
        </w:r>
        <w:r w:rsidR="005D7E13">
          <w:rPr>
            <w:noProof/>
            <w:webHidden/>
          </w:rPr>
          <w:fldChar w:fldCharType="end"/>
        </w:r>
      </w:hyperlink>
    </w:p>
    <w:p w14:paraId="4E6F9586" w14:textId="791F680E" w:rsidR="005D10C6" w:rsidRDefault="00DB5401">
      <w:r>
        <w:fldChar w:fldCharType="end"/>
      </w:r>
    </w:p>
    <w:p w14:paraId="29C80C39" w14:textId="77777777" w:rsidR="005D10C6" w:rsidRDefault="005D10C6">
      <w:pPr>
        <w:sectPr w:rsidR="005D10C6">
          <w:headerReference w:type="first" r:id="rId20"/>
          <w:footerReference w:type="first" r:id="rId21"/>
          <w:pgSz w:w="12240" w:h="15840" w:code="1"/>
          <w:pgMar w:top="1440" w:right="1440" w:bottom="1440" w:left="1440" w:header="504" w:footer="504" w:gutter="0"/>
          <w:pgNumType w:fmt="lowerRoman"/>
          <w:cols w:space="720"/>
          <w:titlePg/>
        </w:sectPr>
      </w:pPr>
    </w:p>
    <w:p w14:paraId="7A89B8AD" w14:textId="77777777" w:rsidR="005D10C6" w:rsidRDefault="00DB5401">
      <w:pPr>
        <w:pStyle w:val="Heading1"/>
        <w:spacing w:before="0"/>
      </w:pPr>
      <w:bookmarkStart w:id="5" w:name="_Toc510936693"/>
      <w:bookmarkStart w:id="6" w:name="_Toc510936873"/>
      <w:bookmarkStart w:id="7" w:name="_Toc510948564"/>
      <w:bookmarkStart w:id="8" w:name="_Toc14265933"/>
      <w:bookmarkStart w:id="9" w:name="_Toc497871702"/>
      <w:bookmarkStart w:id="10" w:name="_Toc497872046"/>
      <w:bookmarkStart w:id="11" w:name="_Toc497872814"/>
      <w:bookmarkStart w:id="12" w:name="_Toc497872969"/>
      <w:bookmarkStart w:id="13" w:name="_Toc497873017"/>
      <w:bookmarkEnd w:id="1"/>
      <w:bookmarkEnd w:id="2"/>
      <w:bookmarkEnd w:id="3"/>
      <w:bookmarkEnd w:id="4"/>
      <w:r>
        <w:lastRenderedPageBreak/>
        <w:t>Introduction</w:t>
      </w:r>
      <w:bookmarkEnd w:id="5"/>
      <w:bookmarkEnd w:id="6"/>
      <w:bookmarkEnd w:id="7"/>
      <w:bookmarkEnd w:id="8"/>
    </w:p>
    <w:bookmarkEnd w:id="9"/>
    <w:bookmarkEnd w:id="10"/>
    <w:bookmarkEnd w:id="11"/>
    <w:bookmarkEnd w:id="12"/>
    <w:bookmarkEnd w:id="13"/>
    <w:p w14:paraId="480EA923" w14:textId="2DBC1C32" w:rsidR="00EB6838" w:rsidRDefault="00EB6838" w:rsidP="00EB6838">
      <w:pPr>
        <w:rPr>
          <w:szCs w:val="24"/>
        </w:rPr>
      </w:pPr>
      <w:r>
        <w:rPr>
          <w:szCs w:val="24"/>
        </w:rPr>
        <w:t xml:space="preserve">The Federal Communications Commission (FCC) Telecommunications Relay Service (TRS) Center of Expertise (COE) Project promotes the Commission’s goal to foster innovations that advance functionally equivalent telecommunication services for members of the d/Deaf or hard of hearing community. The project helps ensure that the TRS employs improved technology for persons who are d/Deaf, hard of hearing, DeafBlind, and/or have speech disabilities. </w:t>
      </w:r>
      <w:r w:rsidR="00742E61">
        <w:rPr>
          <w:szCs w:val="24"/>
        </w:rPr>
        <w:t xml:space="preserve">The </w:t>
      </w:r>
      <w:r>
        <w:rPr>
          <w:szCs w:val="24"/>
        </w:rPr>
        <w:t xml:space="preserve">MITRE </w:t>
      </w:r>
      <w:r w:rsidR="00742E61">
        <w:rPr>
          <w:szCs w:val="24"/>
        </w:rPr>
        <w:t xml:space="preserve">Corporation (MITRE) </w:t>
      </w:r>
      <w:r>
        <w:rPr>
          <w:szCs w:val="24"/>
        </w:rPr>
        <w:t xml:space="preserve">is using d/Deaf as an umbrella term to describe individuals who are deaf in the audiological sense, as well as those who identify as culturally Deaf. While not all people identify with solely one or the other, MITRE is using </w:t>
      </w:r>
      <w:r w:rsidR="00742E61">
        <w:rPr>
          <w:szCs w:val="24"/>
        </w:rPr>
        <w:t>“</w:t>
      </w:r>
      <w:r>
        <w:rPr>
          <w:szCs w:val="24"/>
        </w:rPr>
        <w:t>big-D</w:t>
      </w:r>
      <w:r w:rsidR="00742E61">
        <w:rPr>
          <w:szCs w:val="24"/>
        </w:rPr>
        <w:t>”</w:t>
      </w:r>
      <w:r>
        <w:rPr>
          <w:szCs w:val="24"/>
        </w:rPr>
        <w:t xml:space="preserve"> Deaf to describe individuals who identify primarily as members of an ethno-linguistic culture (or linguistic and cultural minority) and </w:t>
      </w:r>
      <w:r w:rsidR="00742E61">
        <w:rPr>
          <w:szCs w:val="24"/>
        </w:rPr>
        <w:t>“</w:t>
      </w:r>
      <w:r>
        <w:rPr>
          <w:szCs w:val="24"/>
        </w:rPr>
        <w:t>little-d</w:t>
      </w:r>
      <w:r w:rsidR="00742E61">
        <w:rPr>
          <w:szCs w:val="24"/>
        </w:rPr>
        <w:t>”</w:t>
      </w:r>
      <w:r>
        <w:rPr>
          <w:szCs w:val="24"/>
        </w:rPr>
        <w:t xml:space="preserve"> deaf to describe individuals who primarily identify as deaf in the medical or audiological sense.</w:t>
      </w:r>
    </w:p>
    <w:p w14:paraId="757B8DBC" w14:textId="583C3043" w:rsidR="00EB6838" w:rsidRDefault="00EB6838" w:rsidP="00EB6838">
      <w:pPr>
        <w:rPr>
          <w:szCs w:val="24"/>
        </w:rPr>
      </w:pPr>
      <w:r>
        <w:rPr>
          <w:szCs w:val="24"/>
        </w:rPr>
        <w:t>At the FCC’s request, MITRE independently assesses voice telephone services, video access services, and Internet Protocol (IP) Captioned Telephone Service (CTS); improvements to TRS efficiency; solutions for direct communication between persons with who are d/Deaf, hard of hearing, DeafBlind, or who have speech disabilities using telecommunication technologies; and the effectiveness, efficiency, and consumer response to current and future approaches to delivering TRS.</w:t>
      </w:r>
    </w:p>
    <w:p w14:paraId="7958A6ED" w14:textId="77777777" w:rsidR="00AF2B6B" w:rsidRDefault="00AF2B6B" w:rsidP="00AF2B6B">
      <w:r>
        <w:t>T</w:t>
      </w:r>
      <w:r w:rsidRPr="00420029">
        <w:t>he</w:t>
      </w:r>
      <w:r>
        <w:t xml:space="preserve"> Centers for Medicare &amp; Medicaid Services (</w:t>
      </w:r>
      <w:r w:rsidRPr="00420029">
        <w:t>CMS</w:t>
      </w:r>
      <w:r>
        <w:t>)</w:t>
      </w:r>
      <w:r w:rsidRPr="00420029">
        <w:t xml:space="preserve"> Alliance to Modernize Healthcare federally funded research and development center </w:t>
      </w:r>
      <w:r>
        <w:t>(FFRDC) is the first FFRDC dedicated to strengthening the nation’s healthcare system. This FFRDC is referred to as the Health FFRDC. MITRE, an objective not-for-profit organization, operates the Health FFRDC in partnership with CMS and all HHS agencies to implement innovative ideas to solve our nation’s toughest health problems.</w:t>
      </w:r>
    </w:p>
    <w:p w14:paraId="426558EA" w14:textId="77777777" w:rsidR="001758AE" w:rsidRDefault="001758AE" w:rsidP="001758AE">
      <w:pPr>
        <w:pStyle w:val="Heading2"/>
        <w:numPr>
          <w:ilvl w:val="1"/>
          <w:numId w:val="1"/>
        </w:numPr>
      </w:pPr>
      <w:bookmarkStart w:id="14" w:name="_Toc534204656"/>
      <w:bookmarkStart w:id="15" w:name="_Toc14265934"/>
      <w:r>
        <w:t>Background</w:t>
      </w:r>
      <w:bookmarkEnd w:id="14"/>
      <w:bookmarkEnd w:id="15"/>
    </w:p>
    <w:p w14:paraId="4510E924" w14:textId="7BC93101" w:rsidR="001758AE" w:rsidRDefault="001758AE" w:rsidP="001758AE">
      <w:bookmarkStart w:id="16" w:name="_Toc498235586"/>
      <w:r w:rsidRPr="005D3399">
        <w:t xml:space="preserve">As part of the Accessible Communications for Everyone (ACE) program, </w:t>
      </w:r>
      <w:r w:rsidR="00633AF3">
        <w:t>the Health FFRDC</w:t>
      </w:r>
      <w:r w:rsidR="00633AF3" w:rsidRPr="005D3399">
        <w:t xml:space="preserve"> </w:t>
      </w:r>
      <w:r w:rsidRPr="005D3399">
        <w:t>independently assesses voice telephone services, video access services, and Internet Protocol (IP)-based captioning technology; improvements to TRS efficiency; solutions for direct communication between people with communication disabilities and other telephone users; and the effectiveness, efficiency, and consumer response to current and future approaches for delivering TRS.</w:t>
      </w:r>
      <w:r w:rsidRPr="00263D51">
        <w:t xml:space="preserve"> </w:t>
      </w:r>
      <w:r w:rsidRPr="00DE0894">
        <w:t xml:space="preserve">At the FCC’s request, </w:t>
      </w:r>
      <w:r w:rsidR="00184053">
        <w:t>the Health FFRDC</w:t>
      </w:r>
      <w:r w:rsidR="00184053" w:rsidRPr="00DE0894">
        <w:t xml:space="preserve"> </w:t>
      </w:r>
      <w:r w:rsidRPr="00DE0894">
        <w:t>developed a Video Access Technology Reference Platform (VATRP) in support of the ACE program. This platform was developed in accordance with the Relay User Equipment (RUE) Specification to serve as a standards-based test platform for interoperability.</w:t>
      </w:r>
    </w:p>
    <w:p w14:paraId="34CCE5A4" w14:textId="77777777" w:rsidR="001758AE" w:rsidRDefault="001758AE" w:rsidP="001758AE">
      <w:pPr>
        <w:pStyle w:val="Heading2"/>
        <w:numPr>
          <w:ilvl w:val="1"/>
          <w:numId w:val="1"/>
        </w:numPr>
      </w:pPr>
      <w:bookmarkStart w:id="17" w:name="_Toc534204657"/>
      <w:bookmarkStart w:id="18" w:name="_Toc14265935"/>
      <w:r>
        <w:t>Purpose and Scope</w:t>
      </w:r>
      <w:bookmarkEnd w:id="17"/>
      <w:bookmarkEnd w:id="18"/>
    </w:p>
    <w:p w14:paraId="33929D12" w14:textId="77777777" w:rsidR="001758AE" w:rsidRDefault="001758AE" w:rsidP="001758AE">
      <w:r w:rsidRPr="005D3399">
        <w:t>This document presents an overview of the VATRP’s release history, features, installation and user guides, and test cases.</w:t>
      </w:r>
    </w:p>
    <w:bookmarkEnd w:id="16"/>
    <w:p w14:paraId="1AA082E0" w14:textId="77777777" w:rsidR="001758AE" w:rsidRDefault="001758AE" w:rsidP="001758AE">
      <w:pPr>
        <w:keepNext/>
      </w:pPr>
    </w:p>
    <w:p w14:paraId="1AC97BDB" w14:textId="77777777" w:rsidR="001758AE" w:rsidRDefault="001758AE" w:rsidP="2D582DD1">
      <w:pPr>
        <w:pStyle w:val="Heading1"/>
        <w:numPr>
          <w:ilvl w:val="0"/>
          <w:numId w:val="1"/>
        </w:numPr>
        <w:tabs>
          <w:tab w:val="clear" w:pos="720"/>
        </w:tabs>
        <w:ind w:left="0" w:firstLine="0"/>
        <w:sectPr w:rsidR="001758AE">
          <w:headerReference w:type="default" r:id="rId22"/>
          <w:footerReference w:type="default" r:id="rId23"/>
          <w:headerReference w:type="first" r:id="rId24"/>
          <w:footerReference w:type="first" r:id="rId25"/>
          <w:pgSz w:w="12240" w:h="15840" w:code="1"/>
          <w:pgMar w:top="1440" w:right="1440" w:bottom="1440" w:left="1440" w:header="504" w:footer="504" w:gutter="0"/>
          <w:pgNumType w:start="1"/>
          <w:cols w:space="720"/>
          <w:titlePg/>
        </w:sectPr>
      </w:pPr>
      <w:bookmarkStart w:id="19" w:name="_Toc480895639"/>
      <w:bookmarkEnd w:id="19"/>
    </w:p>
    <w:p w14:paraId="3EA1480A" w14:textId="77777777" w:rsidR="001758AE" w:rsidRDefault="001758AE" w:rsidP="001758AE">
      <w:pPr>
        <w:pStyle w:val="Heading1"/>
        <w:numPr>
          <w:ilvl w:val="0"/>
          <w:numId w:val="1"/>
        </w:numPr>
        <w:tabs>
          <w:tab w:val="clear" w:pos="720"/>
        </w:tabs>
        <w:spacing w:before="0"/>
        <w:ind w:left="0" w:firstLine="0"/>
      </w:pPr>
      <w:bookmarkStart w:id="20" w:name="_Toc534204658"/>
      <w:bookmarkStart w:id="21" w:name="_Toc14265936"/>
      <w:r>
        <w:lastRenderedPageBreak/>
        <w:t>Release Notes</w:t>
      </w:r>
      <w:bookmarkEnd w:id="20"/>
      <w:bookmarkEnd w:id="21"/>
    </w:p>
    <w:p w14:paraId="4C558C69" w14:textId="77777777" w:rsidR="001758AE" w:rsidRPr="0076341C" w:rsidRDefault="001758AE" w:rsidP="001758AE">
      <w:pPr>
        <w:pStyle w:val="Heading2"/>
        <w:numPr>
          <w:ilvl w:val="1"/>
          <w:numId w:val="1"/>
        </w:numPr>
        <w:tabs>
          <w:tab w:val="clear" w:pos="720"/>
          <w:tab w:val="num" w:pos="2430"/>
        </w:tabs>
      </w:pPr>
      <w:bookmarkStart w:id="22" w:name="_Toc531589529"/>
      <w:bookmarkStart w:id="23" w:name="_Toc534204659"/>
      <w:bookmarkStart w:id="24" w:name="_Toc14265937"/>
      <w:bookmarkStart w:id="25" w:name="_Toc278187094"/>
      <w:bookmarkStart w:id="26" w:name="_Toc329594202"/>
      <w:bookmarkStart w:id="27" w:name="_Toc329858657"/>
      <w:r>
        <w:t>Release History</w:t>
      </w:r>
      <w:bookmarkEnd w:id="22"/>
      <w:bookmarkEnd w:id="23"/>
      <w:bookmarkEnd w:id="24"/>
    </w:p>
    <w:p w14:paraId="08F87DC0" w14:textId="23E4ABC7" w:rsidR="001758AE" w:rsidRPr="0054223C" w:rsidRDefault="001758AE" w:rsidP="001758AE">
      <w:r>
        <w:fldChar w:fldCharType="begin"/>
      </w:r>
      <w:r>
        <w:instrText xml:space="preserve"> REF _Ref513023481 \h </w:instrText>
      </w:r>
      <w:r>
        <w:fldChar w:fldCharType="separate"/>
      </w:r>
      <w:r w:rsidR="00EF04BD" w:rsidRPr="0007696E">
        <w:t xml:space="preserve">Table </w:t>
      </w:r>
      <w:r w:rsidR="00EF04BD">
        <w:rPr>
          <w:noProof/>
        </w:rPr>
        <w:t>1</w:t>
      </w:r>
      <w:r>
        <w:fldChar w:fldCharType="end"/>
      </w:r>
      <w:r>
        <w:t xml:space="preserve"> </w:t>
      </w:r>
      <w:r w:rsidRPr="0054223C">
        <w:t>describes the version history of the VATRP.</w:t>
      </w:r>
      <w:r>
        <w:t xml:space="preserve"> The v0.0.75 Preview release coincided with finalizing the RUE Specification. The v0.0.76 Patch was released in preparation for the Video Relay Services (VRS) Session Initiation Protocol (SIP) Interoperability Virtual Conference, which was held November 12–16, 2018. The v0.1 Release Candidate precedes the January v1.0 release.</w:t>
      </w:r>
    </w:p>
    <w:p w14:paraId="3FFCEDEA" w14:textId="7F0DD582" w:rsidR="001758AE" w:rsidRPr="0007696E" w:rsidRDefault="001758AE" w:rsidP="001758AE">
      <w:pPr>
        <w:pStyle w:val="TableCaption"/>
      </w:pPr>
      <w:bookmarkStart w:id="28" w:name="_Ref513023481"/>
      <w:bookmarkStart w:id="29" w:name="_Toc513634324"/>
      <w:bookmarkStart w:id="30" w:name="_Toc531358762"/>
      <w:bookmarkStart w:id="31" w:name="_Toc531589530"/>
      <w:bookmarkStart w:id="32" w:name="_Toc531589629"/>
      <w:bookmarkStart w:id="33" w:name="_Toc534196885"/>
      <w:bookmarkStart w:id="34" w:name="_Toc14265913"/>
      <w:r w:rsidRPr="0007696E">
        <w:t xml:space="preserve">Table </w:t>
      </w:r>
      <w:r w:rsidR="008C3E38">
        <w:fldChar w:fldCharType="begin"/>
      </w:r>
      <w:r w:rsidR="008C3E38">
        <w:instrText xml:space="preserve"> SEQ Table \* ARABIC </w:instrText>
      </w:r>
      <w:r w:rsidR="008C3E38">
        <w:fldChar w:fldCharType="separate"/>
      </w:r>
      <w:r w:rsidR="00EF04BD">
        <w:rPr>
          <w:noProof/>
        </w:rPr>
        <w:t>1</w:t>
      </w:r>
      <w:r w:rsidR="008C3E38">
        <w:rPr>
          <w:noProof/>
        </w:rPr>
        <w:fldChar w:fldCharType="end"/>
      </w:r>
      <w:bookmarkEnd w:id="28"/>
      <w:r w:rsidRPr="0007696E">
        <w:t>. VATRP Version History</w:t>
      </w:r>
      <w:bookmarkEnd w:id="29"/>
      <w:bookmarkEnd w:id="30"/>
      <w:bookmarkEnd w:id="31"/>
      <w:bookmarkEnd w:id="32"/>
      <w:bookmarkEnd w:id="33"/>
      <w:bookmarkEnd w:id="34"/>
    </w:p>
    <w:tbl>
      <w:tblPr>
        <w:tblStyle w:val="TableGrid"/>
        <w:tblW w:w="0" w:type="auto"/>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1: VATRP Version History"/>
        <w:tblDescription w:val="This three-column table presents the VATRP version number, release date, and enhancements and features introduced for each VATRP release."/>
      </w:tblPr>
      <w:tblGrid>
        <w:gridCol w:w="1710"/>
        <w:gridCol w:w="1982"/>
        <w:gridCol w:w="5663"/>
      </w:tblGrid>
      <w:tr w:rsidR="006C0CF4" w:rsidRPr="00DE1358" w14:paraId="7B11939C" w14:textId="77777777" w:rsidTr="003C6625">
        <w:trPr>
          <w:trHeight w:val="432"/>
          <w:tblHeader/>
        </w:trPr>
        <w:tc>
          <w:tcPr>
            <w:tcW w:w="1710" w:type="dxa"/>
            <w:shd w:val="clear" w:color="auto" w:fill="C6D9F1"/>
            <w:vAlign w:val="center"/>
            <w:hideMark/>
          </w:tcPr>
          <w:p w14:paraId="65400891" w14:textId="77777777" w:rsidR="001758AE" w:rsidRPr="00202332" w:rsidRDefault="001758AE" w:rsidP="003C6625">
            <w:pPr>
              <w:pStyle w:val="TableColumnHeading"/>
            </w:pPr>
            <w:r w:rsidRPr="00202332">
              <w:t>Version</w:t>
            </w:r>
          </w:p>
        </w:tc>
        <w:tc>
          <w:tcPr>
            <w:tcW w:w="1982" w:type="dxa"/>
            <w:shd w:val="clear" w:color="auto" w:fill="C6D9F1"/>
            <w:vAlign w:val="center"/>
            <w:hideMark/>
          </w:tcPr>
          <w:p w14:paraId="6495855B" w14:textId="77777777" w:rsidR="001758AE" w:rsidRPr="00E85973" w:rsidRDefault="001758AE" w:rsidP="003C6625">
            <w:pPr>
              <w:pStyle w:val="TableColumnHeading"/>
            </w:pPr>
            <w:r w:rsidRPr="00E85973">
              <w:t>Release Date</w:t>
            </w:r>
          </w:p>
        </w:tc>
        <w:tc>
          <w:tcPr>
            <w:tcW w:w="5663" w:type="dxa"/>
            <w:shd w:val="clear" w:color="auto" w:fill="C6D9F1"/>
            <w:vAlign w:val="center"/>
            <w:hideMark/>
          </w:tcPr>
          <w:p w14:paraId="5729D65D" w14:textId="77777777" w:rsidR="001758AE" w:rsidRPr="00ED355F" w:rsidRDefault="001758AE" w:rsidP="003C6625">
            <w:pPr>
              <w:pStyle w:val="TableColumnHeading"/>
              <w:rPr>
                <w:b w:val="0"/>
              </w:rPr>
            </w:pPr>
            <w:r w:rsidRPr="00ED355F">
              <w:t>Enhancements / Features Introduced</w:t>
            </w:r>
          </w:p>
        </w:tc>
      </w:tr>
      <w:tr w:rsidR="001758AE" w:rsidRPr="00DE1358" w14:paraId="0C05DCD0" w14:textId="77777777" w:rsidTr="003C6625">
        <w:trPr>
          <w:trHeight w:val="1642"/>
        </w:trPr>
        <w:tc>
          <w:tcPr>
            <w:tcW w:w="1710" w:type="dxa"/>
            <w:hideMark/>
          </w:tcPr>
          <w:p w14:paraId="6C58C21A" w14:textId="77777777" w:rsidR="001758AE" w:rsidRPr="00583DB4" w:rsidRDefault="001758AE" w:rsidP="003C6625">
            <w:pPr>
              <w:pStyle w:val="TableText"/>
            </w:pPr>
            <w:r w:rsidRPr="00ED355F">
              <w:t>0.0.75 Preview</w:t>
            </w:r>
          </w:p>
        </w:tc>
        <w:tc>
          <w:tcPr>
            <w:tcW w:w="1982" w:type="dxa"/>
            <w:hideMark/>
          </w:tcPr>
          <w:p w14:paraId="241B5828" w14:textId="77777777" w:rsidR="001758AE" w:rsidRPr="00ED355F" w:rsidRDefault="001758AE" w:rsidP="003C6625">
            <w:pPr>
              <w:pStyle w:val="TableText"/>
            </w:pPr>
            <w:r w:rsidRPr="00ED355F">
              <w:t>October 11, 2018</w:t>
            </w:r>
          </w:p>
        </w:tc>
        <w:tc>
          <w:tcPr>
            <w:tcW w:w="5663" w:type="dxa"/>
            <w:hideMark/>
          </w:tcPr>
          <w:p w14:paraId="4811C1FC" w14:textId="77777777" w:rsidR="001758AE" w:rsidRPr="00ED355F" w:rsidRDefault="001758AE" w:rsidP="003C6625">
            <w:pPr>
              <w:pStyle w:val="TableBullet"/>
            </w:pPr>
            <w:r w:rsidRPr="00ED355F">
              <w:t>VATRP Preview released to VRS Providers and the FCC</w:t>
            </w:r>
          </w:p>
          <w:p w14:paraId="6C4BB703" w14:textId="77777777" w:rsidR="001758AE" w:rsidRPr="00ED355F" w:rsidRDefault="001758AE" w:rsidP="003C6625">
            <w:pPr>
              <w:pStyle w:val="TableBullet"/>
            </w:pPr>
            <w:r w:rsidRPr="00ED355F">
              <w:t>Used for testing of registration</w:t>
            </w:r>
          </w:p>
          <w:p w14:paraId="2FB8DF75" w14:textId="77777777" w:rsidR="001758AE" w:rsidRPr="00ED355F" w:rsidRDefault="001758AE" w:rsidP="003C6625">
            <w:pPr>
              <w:pStyle w:val="TableBullet"/>
            </w:pPr>
            <w:r w:rsidRPr="00ED355F">
              <w:t>Enabled use of anonymous calls</w:t>
            </w:r>
          </w:p>
          <w:p w14:paraId="62615E99" w14:textId="77777777" w:rsidR="001758AE" w:rsidRPr="00ED355F" w:rsidRDefault="001758AE" w:rsidP="003C6625">
            <w:pPr>
              <w:pStyle w:val="TableBullet"/>
            </w:pPr>
            <w:r w:rsidRPr="00ED355F">
              <w:t xml:space="preserve">Enabled </w:t>
            </w:r>
            <w:r>
              <w:t>Content Data Network (</w:t>
            </w:r>
            <w:r w:rsidRPr="00ED355F">
              <w:t>CDN</w:t>
            </w:r>
            <w:r>
              <w:t>)</w:t>
            </w:r>
            <w:r w:rsidRPr="00ED355F">
              <w:t xml:space="preserve"> Endpoint configuration through U</w:t>
            </w:r>
            <w:r>
              <w:t>ser Interface (U</w:t>
            </w:r>
            <w:r w:rsidRPr="00ED355F">
              <w:t>I</w:t>
            </w:r>
            <w:r>
              <w:t>)</w:t>
            </w:r>
          </w:p>
          <w:p w14:paraId="4C76FE48" w14:textId="77777777" w:rsidR="001758AE" w:rsidRPr="00ED355F" w:rsidRDefault="001758AE" w:rsidP="003C6625">
            <w:pPr>
              <w:pStyle w:val="TableBullet"/>
            </w:pPr>
            <w:r w:rsidRPr="00ED355F">
              <w:t>Enabled xCard Endpoint configuration through UI</w:t>
            </w:r>
          </w:p>
        </w:tc>
      </w:tr>
      <w:tr w:rsidR="006C0CF4" w:rsidRPr="00DE1358" w14:paraId="5287ED28" w14:textId="77777777" w:rsidTr="003C6625">
        <w:trPr>
          <w:trHeight w:val="2065"/>
        </w:trPr>
        <w:tc>
          <w:tcPr>
            <w:tcW w:w="1710" w:type="dxa"/>
            <w:shd w:val="clear" w:color="auto" w:fill="F2F2F2" w:themeFill="background1" w:themeFillShade="F2"/>
          </w:tcPr>
          <w:p w14:paraId="57F4C412" w14:textId="77777777" w:rsidR="001758AE" w:rsidRPr="00ED355F" w:rsidRDefault="001758AE" w:rsidP="003C6625">
            <w:pPr>
              <w:pStyle w:val="TableText"/>
            </w:pPr>
            <w:r w:rsidRPr="00ED355F">
              <w:t>0.0.76 Patch</w:t>
            </w:r>
          </w:p>
        </w:tc>
        <w:tc>
          <w:tcPr>
            <w:tcW w:w="1982" w:type="dxa"/>
            <w:shd w:val="clear" w:color="auto" w:fill="F2F2F2" w:themeFill="background1" w:themeFillShade="F2"/>
          </w:tcPr>
          <w:p w14:paraId="6412BC55" w14:textId="77777777" w:rsidR="001758AE" w:rsidRPr="00ED355F" w:rsidRDefault="001758AE" w:rsidP="003C6625">
            <w:pPr>
              <w:pStyle w:val="TableText"/>
            </w:pPr>
            <w:r w:rsidRPr="00ED355F">
              <w:t xml:space="preserve">November </w:t>
            </w:r>
            <w:r>
              <w:t>8</w:t>
            </w:r>
            <w:r w:rsidRPr="00ED355F">
              <w:t>, 2018</w:t>
            </w:r>
          </w:p>
        </w:tc>
        <w:tc>
          <w:tcPr>
            <w:tcW w:w="5663" w:type="dxa"/>
            <w:shd w:val="clear" w:color="auto" w:fill="F2F2F2" w:themeFill="background1" w:themeFillShade="F2"/>
          </w:tcPr>
          <w:p w14:paraId="3DCFE1E5" w14:textId="77777777" w:rsidR="001758AE" w:rsidRPr="00ED355F" w:rsidRDefault="001758AE" w:rsidP="003C6625">
            <w:pPr>
              <w:pStyle w:val="TableBullet"/>
            </w:pPr>
            <w:r w:rsidRPr="00ED355F">
              <w:t>VATRP Preview patch for registration issues</w:t>
            </w:r>
          </w:p>
          <w:p w14:paraId="6B19DFF0" w14:textId="77777777" w:rsidR="001758AE" w:rsidRPr="00ED355F" w:rsidRDefault="001758AE" w:rsidP="003C6625">
            <w:pPr>
              <w:pStyle w:val="TableBullet"/>
            </w:pPr>
            <w:r w:rsidRPr="00ED355F">
              <w:t xml:space="preserve">Includes support </w:t>
            </w:r>
            <w:r>
              <w:t xml:space="preserve">for </w:t>
            </w:r>
            <w:r w:rsidRPr="00ED355F">
              <w:t>using a configuration file for registration</w:t>
            </w:r>
          </w:p>
          <w:p w14:paraId="5AB0DA8B" w14:textId="77777777" w:rsidR="001758AE" w:rsidRPr="00ED355F" w:rsidRDefault="001758AE" w:rsidP="003C6625">
            <w:pPr>
              <w:pStyle w:val="TableBullet"/>
            </w:pPr>
            <w:r w:rsidRPr="00ED355F">
              <w:t xml:space="preserve">Additional features for testing include calling, mute, privacy, and </w:t>
            </w:r>
            <w:r>
              <w:t>Real-Time Text (RTT)</w:t>
            </w:r>
          </w:p>
          <w:p w14:paraId="4DBCF71D" w14:textId="77777777" w:rsidR="001758AE" w:rsidRPr="00ED355F" w:rsidRDefault="001758AE" w:rsidP="003C6625">
            <w:pPr>
              <w:pStyle w:val="TableBullet"/>
            </w:pPr>
            <w:r w:rsidRPr="00ED355F">
              <w:t>User ID added as registration input parameter</w:t>
            </w:r>
          </w:p>
          <w:p w14:paraId="6560ED99" w14:textId="77777777" w:rsidR="001758AE" w:rsidRPr="00ED355F" w:rsidRDefault="001758AE" w:rsidP="003C6625">
            <w:pPr>
              <w:pStyle w:val="TableBullet"/>
            </w:pPr>
            <w:r w:rsidRPr="00ED355F">
              <w:t>Enabled Call-Info and Geolocation endpoint configuration through UI</w:t>
            </w:r>
          </w:p>
        </w:tc>
      </w:tr>
      <w:tr w:rsidR="006C0CF4" w:rsidRPr="00DE1358" w14:paraId="67BFBF31" w14:textId="77777777" w:rsidTr="003C6625">
        <w:trPr>
          <w:trHeight w:val="1345"/>
        </w:trPr>
        <w:tc>
          <w:tcPr>
            <w:tcW w:w="1710" w:type="dxa"/>
            <w:shd w:val="clear" w:color="auto" w:fill="FFFFFF" w:themeFill="background1"/>
            <w:hideMark/>
          </w:tcPr>
          <w:p w14:paraId="43A20AEC" w14:textId="77777777" w:rsidR="001758AE" w:rsidRPr="00ED355F" w:rsidRDefault="001758AE" w:rsidP="003C6625">
            <w:pPr>
              <w:pStyle w:val="TableText"/>
            </w:pPr>
            <w:r w:rsidRPr="00ED355F">
              <w:t>0.1.0 Release Candidate</w:t>
            </w:r>
          </w:p>
        </w:tc>
        <w:tc>
          <w:tcPr>
            <w:tcW w:w="1982" w:type="dxa"/>
            <w:shd w:val="clear" w:color="auto" w:fill="FFFFFF" w:themeFill="background1"/>
            <w:hideMark/>
          </w:tcPr>
          <w:p w14:paraId="3A89CF16" w14:textId="77777777" w:rsidR="001758AE" w:rsidRPr="00ED355F" w:rsidRDefault="001758AE" w:rsidP="003C6625">
            <w:pPr>
              <w:pStyle w:val="TableText"/>
            </w:pPr>
            <w:r w:rsidRPr="00ED355F">
              <w:t xml:space="preserve">December </w:t>
            </w:r>
            <w:r>
              <w:t>5</w:t>
            </w:r>
            <w:r w:rsidRPr="00ED355F">
              <w:t>, 2018</w:t>
            </w:r>
          </w:p>
        </w:tc>
        <w:tc>
          <w:tcPr>
            <w:tcW w:w="5663" w:type="dxa"/>
            <w:shd w:val="clear" w:color="auto" w:fill="FFFFFF" w:themeFill="background1"/>
            <w:hideMark/>
          </w:tcPr>
          <w:p w14:paraId="53DA402E" w14:textId="77777777" w:rsidR="001758AE" w:rsidRPr="00ED355F" w:rsidRDefault="001758AE" w:rsidP="003C6625">
            <w:pPr>
              <w:pStyle w:val="TableBullet"/>
            </w:pPr>
            <w:r w:rsidRPr="00ED355F">
              <w:t>One</w:t>
            </w:r>
            <w:r>
              <w:t>-</w:t>
            </w:r>
            <w:r w:rsidRPr="00ED355F">
              <w:t>stage dial-around</w:t>
            </w:r>
          </w:p>
          <w:p w14:paraId="76DCFF99" w14:textId="11FFD8B5" w:rsidR="001758AE" w:rsidRPr="00ED355F" w:rsidRDefault="00D951C2" w:rsidP="003C6625">
            <w:pPr>
              <w:pStyle w:val="TableBullet"/>
            </w:pPr>
            <w:r>
              <w:t>Session Initiation Protocol (</w:t>
            </w:r>
            <w:r w:rsidR="001758AE" w:rsidRPr="00ED355F">
              <w:t>SIP</w:t>
            </w:r>
            <w:r>
              <w:t>)</w:t>
            </w:r>
            <w:r w:rsidR="001758AE" w:rsidRPr="00ED355F">
              <w:t xml:space="preserve"> over T</w:t>
            </w:r>
            <w:r w:rsidR="001758AE">
              <w:t>ransport Layer Security (T</w:t>
            </w:r>
            <w:r w:rsidR="001758AE" w:rsidRPr="00ED355F">
              <w:t>LS</w:t>
            </w:r>
            <w:r w:rsidR="001758AE">
              <w:t>)</w:t>
            </w:r>
            <w:r w:rsidR="001758AE" w:rsidRPr="00ED355F">
              <w:t xml:space="preserve"> </w:t>
            </w:r>
            <w:r w:rsidR="001758AE">
              <w:t>encryption</w:t>
            </w:r>
          </w:p>
          <w:p w14:paraId="17467716" w14:textId="77777777" w:rsidR="001758AE" w:rsidRDefault="001758AE" w:rsidP="003C6625">
            <w:pPr>
              <w:pStyle w:val="TableBullet"/>
            </w:pPr>
            <w:r>
              <w:t>Changed application logo from “ACE” to “VATRP”</w:t>
            </w:r>
          </w:p>
          <w:p w14:paraId="05534D0E" w14:textId="77777777" w:rsidR="001758AE" w:rsidRPr="00ED355F" w:rsidRDefault="001758AE" w:rsidP="003C6625">
            <w:pPr>
              <w:pStyle w:val="TableBullet"/>
            </w:pPr>
            <w:r>
              <w:t>Registration patches for Proxy server and configurable port</w:t>
            </w:r>
          </w:p>
        </w:tc>
      </w:tr>
      <w:tr w:rsidR="006C0CF4" w:rsidRPr="00DE1358" w14:paraId="1244F013" w14:textId="77777777" w:rsidTr="003C6625">
        <w:trPr>
          <w:trHeight w:val="1075"/>
        </w:trPr>
        <w:tc>
          <w:tcPr>
            <w:tcW w:w="1710" w:type="dxa"/>
            <w:shd w:val="clear" w:color="auto" w:fill="F2F2F2" w:themeFill="background1" w:themeFillShade="F2"/>
          </w:tcPr>
          <w:p w14:paraId="4216A1FA" w14:textId="77777777" w:rsidR="001758AE" w:rsidRPr="00ED355F" w:rsidRDefault="001758AE" w:rsidP="003C6625">
            <w:pPr>
              <w:pStyle w:val="TableText"/>
            </w:pPr>
            <w:r>
              <w:t>1.0 Release</w:t>
            </w:r>
          </w:p>
        </w:tc>
        <w:tc>
          <w:tcPr>
            <w:tcW w:w="1982" w:type="dxa"/>
            <w:shd w:val="clear" w:color="auto" w:fill="F2F2F2" w:themeFill="background1" w:themeFillShade="F2"/>
          </w:tcPr>
          <w:p w14:paraId="7950D23A" w14:textId="77777777" w:rsidR="001758AE" w:rsidRPr="00ED355F" w:rsidRDefault="001758AE" w:rsidP="003C6625">
            <w:pPr>
              <w:pStyle w:val="TableText"/>
            </w:pPr>
            <w:r>
              <w:t>January 2, 2019</w:t>
            </w:r>
          </w:p>
        </w:tc>
        <w:tc>
          <w:tcPr>
            <w:tcW w:w="5663" w:type="dxa"/>
            <w:shd w:val="clear" w:color="auto" w:fill="F2F2F2" w:themeFill="background1" w:themeFillShade="F2"/>
          </w:tcPr>
          <w:p w14:paraId="2C9DF62E" w14:textId="77777777" w:rsidR="001758AE" w:rsidRDefault="001758AE" w:rsidP="003C6625">
            <w:pPr>
              <w:pStyle w:val="TableBullet"/>
            </w:pPr>
            <w:r>
              <w:t>Adaptive Rate Control</w:t>
            </w:r>
          </w:p>
          <w:p w14:paraId="42FA06F9" w14:textId="2DCA5B75" w:rsidR="001758AE" w:rsidRDefault="001758AE" w:rsidP="003C6625">
            <w:pPr>
              <w:pStyle w:val="TableBullet"/>
            </w:pPr>
            <w:r>
              <w:t xml:space="preserve">Patch for </w:t>
            </w:r>
            <w:r w:rsidR="004D671C">
              <w:t>Datagram Transport Layer Security (</w:t>
            </w:r>
            <w:r>
              <w:t>DTLS</w:t>
            </w:r>
            <w:r w:rsidR="004D671C">
              <w:t>)</w:t>
            </w:r>
            <w:r>
              <w:t xml:space="preserve"> support and for calls placed using an unsupported encryption</w:t>
            </w:r>
          </w:p>
          <w:p w14:paraId="0CEA4425" w14:textId="77777777" w:rsidR="001758AE" w:rsidRPr="00ED355F" w:rsidRDefault="001758AE" w:rsidP="003C6625">
            <w:pPr>
              <w:pStyle w:val="TableBullet"/>
            </w:pPr>
            <w:r>
              <w:t>Additional test cases in the test plan</w:t>
            </w:r>
          </w:p>
        </w:tc>
      </w:tr>
      <w:tr w:rsidR="006C0CF4" w:rsidRPr="00DE1358" w14:paraId="6391C16D" w14:textId="77777777" w:rsidTr="00626168">
        <w:trPr>
          <w:trHeight w:val="1390"/>
        </w:trPr>
        <w:tc>
          <w:tcPr>
            <w:tcW w:w="1710" w:type="dxa"/>
            <w:shd w:val="clear" w:color="auto" w:fill="FFFFFF" w:themeFill="background1"/>
          </w:tcPr>
          <w:p w14:paraId="7707D3F9" w14:textId="1649B8B3" w:rsidR="00FD6E09" w:rsidRDefault="00FD6E09" w:rsidP="00FD6E09">
            <w:pPr>
              <w:pStyle w:val="TableText"/>
            </w:pPr>
            <w:r>
              <w:t>1.1 Release</w:t>
            </w:r>
          </w:p>
        </w:tc>
        <w:tc>
          <w:tcPr>
            <w:tcW w:w="1982" w:type="dxa"/>
            <w:shd w:val="clear" w:color="auto" w:fill="FFFFFF" w:themeFill="background1"/>
          </w:tcPr>
          <w:p w14:paraId="025BE47B" w14:textId="12B71C33" w:rsidR="00FD6E09" w:rsidRDefault="00FD6E09" w:rsidP="00FD6E09">
            <w:pPr>
              <w:pStyle w:val="TableText"/>
            </w:pPr>
            <w:r>
              <w:t>July 31, 2019</w:t>
            </w:r>
          </w:p>
        </w:tc>
        <w:tc>
          <w:tcPr>
            <w:tcW w:w="5663" w:type="dxa"/>
            <w:shd w:val="clear" w:color="auto" w:fill="FFFFFF" w:themeFill="background1"/>
          </w:tcPr>
          <w:p w14:paraId="35B130DA" w14:textId="77777777" w:rsidR="00FD6E09" w:rsidRDefault="00FD6E09" w:rsidP="00FD6E09">
            <w:pPr>
              <w:pStyle w:val="TableBullet"/>
            </w:pPr>
            <w:r>
              <w:t>NAT Traversal</w:t>
            </w:r>
          </w:p>
          <w:p w14:paraId="69ABFB8D" w14:textId="24523FAF" w:rsidR="00FD6E09" w:rsidRDefault="00FD6E09" w:rsidP="00FD6E09">
            <w:pPr>
              <w:pStyle w:val="TableBullet"/>
            </w:pPr>
            <w:r>
              <w:t>Video quality features (PLI</w:t>
            </w:r>
            <w:r w:rsidR="00A90EB4">
              <w:t xml:space="preserve"> [Picture Loss Indication]</w:t>
            </w:r>
            <w:r>
              <w:t>, PFU</w:t>
            </w:r>
            <w:r w:rsidR="00A90EB4">
              <w:t xml:space="preserve"> [Picture Fast Update]</w:t>
            </w:r>
            <w:r>
              <w:t>, FIR</w:t>
            </w:r>
            <w:r w:rsidR="00A90EB4">
              <w:t xml:space="preserve"> [Full Intra-Request]</w:t>
            </w:r>
            <w:r>
              <w:t>)</w:t>
            </w:r>
          </w:p>
          <w:p w14:paraId="79886E97" w14:textId="77777777" w:rsidR="00FD6E09" w:rsidRDefault="00FD6E09" w:rsidP="00FD6E09">
            <w:pPr>
              <w:pStyle w:val="TableBullet"/>
            </w:pPr>
            <w:r>
              <w:t>Patches for DTLS, xCard, anonymous calls, config file loading</w:t>
            </w:r>
          </w:p>
          <w:p w14:paraId="1A590140" w14:textId="330E05A7" w:rsidR="00FD6E09" w:rsidRDefault="00FD6E09" w:rsidP="00FD6E09">
            <w:pPr>
              <w:pStyle w:val="TableBullet"/>
            </w:pPr>
            <w:r>
              <w:t>Registration to an outbound proxy</w:t>
            </w:r>
          </w:p>
        </w:tc>
      </w:tr>
    </w:tbl>
    <w:p w14:paraId="79BAB7F4" w14:textId="77777777" w:rsidR="001758AE" w:rsidRPr="00DE1358" w:rsidRDefault="001758AE" w:rsidP="001758AE">
      <w:pPr>
        <w:pStyle w:val="LineSpacer"/>
      </w:pPr>
    </w:p>
    <w:p w14:paraId="0B300E8B" w14:textId="77777777" w:rsidR="001758AE" w:rsidRPr="00DE1358" w:rsidRDefault="001758AE" w:rsidP="00BE36B4">
      <w:pPr>
        <w:pStyle w:val="Heading2"/>
        <w:keepLines/>
        <w:numPr>
          <w:ilvl w:val="1"/>
          <w:numId w:val="1"/>
        </w:numPr>
        <w:tabs>
          <w:tab w:val="clear" w:pos="720"/>
          <w:tab w:val="num" w:pos="2430"/>
        </w:tabs>
      </w:pPr>
      <w:bookmarkStart w:id="35" w:name="_Toc531589531"/>
      <w:bookmarkStart w:id="36" w:name="_Toc534204660"/>
      <w:bookmarkStart w:id="37" w:name="_Toc14265938"/>
      <w:r w:rsidRPr="00DE1358">
        <w:lastRenderedPageBreak/>
        <w:t>Known Issues</w:t>
      </w:r>
      <w:bookmarkEnd w:id="35"/>
      <w:bookmarkEnd w:id="36"/>
      <w:bookmarkEnd w:id="37"/>
    </w:p>
    <w:p w14:paraId="4DAAAA8F" w14:textId="64373DC9" w:rsidR="001758AE" w:rsidRPr="0054223C" w:rsidRDefault="001758AE" w:rsidP="00BE36B4">
      <w:pPr>
        <w:keepNext/>
        <w:keepLines/>
      </w:pPr>
      <w:r>
        <w:fldChar w:fldCharType="begin"/>
      </w:r>
      <w:r>
        <w:instrText xml:space="preserve"> REF _Ref530488786 \h </w:instrText>
      </w:r>
      <w:r>
        <w:fldChar w:fldCharType="separate"/>
      </w:r>
      <w:r w:rsidR="00EF04BD" w:rsidRPr="00515C7B">
        <w:t xml:space="preserve">Table </w:t>
      </w:r>
      <w:r w:rsidR="00EF04BD">
        <w:rPr>
          <w:noProof/>
        </w:rPr>
        <w:t>2</w:t>
      </w:r>
      <w:r>
        <w:fldChar w:fldCharType="end"/>
      </w:r>
      <w:r w:rsidRPr="0054223C">
        <w:t xml:space="preserve"> describes </w:t>
      </w:r>
      <w:r w:rsidR="007124E0">
        <w:t xml:space="preserve">the known </w:t>
      </w:r>
      <w:r w:rsidR="00F97AA7">
        <w:t>issues as of this release</w:t>
      </w:r>
      <w:r w:rsidR="006566C4">
        <w:t xml:space="preserve"> (v1.1)</w:t>
      </w:r>
      <w:r>
        <w:t>.</w:t>
      </w:r>
      <w:r w:rsidR="00745F4B">
        <w:t xml:space="preserve"> The</w:t>
      </w:r>
      <w:r w:rsidR="00241F28">
        <w:t xml:space="preserve"> issue</w:t>
      </w:r>
      <w:r w:rsidR="00745F4B">
        <w:t xml:space="preserve"> ID corresponds to the ID listed in the “FCC VATRP” Jira workspace. For example, ID 5 in </w:t>
      </w:r>
      <w:r w:rsidR="00745F4B">
        <w:fldChar w:fldCharType="begin"/>
      </w:r>
      <w:r w:rsidR="00745F4B">
        <w:instrText xml:space="preserve"> REF _Ref530488786 \h </w:instrText>
      </w:r>
      <w:r w:rsidR="00745F4B">
        <w:fldChar w:fldCharType="separate"/>
      </w:r>
      <w:r w:rsidR="00EF04BD" w:rsidRPr="00515C7B">
        <w:t xml:space="preserve">Table </w:t>
      </w:r>
      <w:r w:rsidR="00EF04BD">
        <w:rPr>
          <w:noProof/>
        </w:rPr>
        <w:t>2</w:t>
      </w:r>
      <w:r w:rsidR="00745F4B">
        <w:fldChar w:fldCharType="end"/>
      </w:r>
      <w:r w:rsidR="00745F4B" w:rsidRPr="0054223C">
        <w:t xml:space="preserve"> </w:t>
      </w:r>
      <w:r w:rsidR="00745F4B">
        <w:t>corresponds to “VATRP-5” in the Jira workspace.</w:t>
      </w:r>
    </w:p>
    <w:p w14:paraId="275E1567" w14:textId="4348C117" w:rsidR="001758AE" w:rsidRPr="00515C7B" w:rsidRDefault="001758AE" w:rsidP="001758AE">
      <w:pPr>
        <w:pStyle w:val="TableCaption"/>
      </w:pPr>
      <w:bookmarkStart w:id="38" w:name="_Ref530488786"/>
      <w:bookmarkStart w:id="39" w:name="_Toc531358764"/>
      <w:bookmarkStart w:id="40" w:name="_Toc531589532"/>
      <w:bookmarkStart w:id="41" w:name="_Toc531589630"/>
      <w:bookmarkStart w:id="42" w:name="_Toc534196886"/>
      <w:bookmarkStart w:id="43" w:name="_Toc14265914"/>
      <w:r w:rsidRPr="00515C7B">
        <w:t xml:space="preserve">Table </w:t>
      </w:r>
      <w:r w:rsidR="008C3E38">
        <w:fldChar w:fldCharType="begin"/>
      </w:r>
      <w:r w:rsidR="008C3E38">
        <w:instrText xml:space="preserve"> SEQ Table \* ARABIC </w:instrText>
      </w:r>
      <w:r w:rsidR="008C3E38">
        <w:fldChar w:fldCharType="separate"/>
      </w:r>
      <w:r w:rsidR="00EF04BD">
        <w:rPr>
          <w:noProof/>
        </w:rPr>
        <w:t>2</w:t>
      </w:r>
      <w:r w:rsidR="008C3E38">
        <w:rPr>
          <w:noProof/>
        </w:rPr>
        <w:fldChar w:fldCharType="end"/>
      </w:r>
      <w:bookmarkEnd w:id="38"/>
      <w:r>
        <w:t>.</w:t>
      </w:r>
      <w:r w:rsidRPr="00515C7B">
        <w:t xml:space="preserve"> VATRP Known Issues</w:t>
      </w:r>
      <w:bookmarkEnd w:id="39"/>
      <w:bookmarkEnd w:id="40"/>
      <w:bookmarkEnd w:id="41"/>
      <w:bookmarkEnd w:id="42"/>
      <w:bookmarkEnd w:id="43"/>
    </w:p>
    <w:tbl>
      <w:tblPr>
        <w:tblStyle w:val="TableGrid"/>
        <w:tblW w:w="935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2: VATRP Known Issues"/>
        <w:tblDescription w:val="This three-column table presents, from the reader's left to right, the ID number of each VATRP issue, its description, and its status."/>
      </w:tblPr>
      <w:tblGrid>
        <w:gridCol w:w="695"/>
        <w:gridCol w:w="8662"/>
      </w:tblGrid>
      <w:tr w:rsidR="00B42FA7" w:rsidRPr="00DE1358" w14:paraId="2BACF8CF" w14:textId="77777777" w:rsidTr="005D7E13">
        <w:trPr>
          <w:cantSplit/>
          <w:trHeight w:val="432"/>
          <w:tblHeader/>
        </w:trPr>
        <w:tc>
          <w:tcPr>
            <w:tcW w:w="695" w:type="dxa"/>
            <w:shd w:val="clear" w:color="auto" w:fill="C6D9F1" w:themeFill="text2" w:themeFillTint="33"/>
            <w:vAlign w:val="center"/>
          </w:tcPr>
          <w:p w14:paraId="5F67E802" w14:textId="1A0A7A67" w:rsidR="00B42FA7" w:rsidRPr="00202332" w:rsidRDefault="00B42FA7" w:rsidP="003C6625">
            <w:pPr>
              <w:pStyle w:val="TableColumnHeading"/>
              <w:keepLines/>
            </w:pPr>
            <w:bookmarkStart w:id="44" w:name="_Ref512944495"/>
            <w:bookmarkStart w:id="45" w:name="_Ref512867166"/>
            <w:r>
              <w:t>ID</w:t>
            </w:r>
          </w:p>
        </w:tc>
        <w:tc>
          <w:tcPr>
            <w:tcW w:w="8662" w:type="dxa"/>
            <w:shd w:val="clear" w:color="auto" w:fill="C6D9F1" w:themeFill="text2" w:themeFillTint="33"/>
            <w:vAlign w:val="center"/>
          </w:tcPr>
          <w:p w14:paraId="303C7B88" w14:textId="77777777" w:rsidR="00B42FA7" w:rsidRPr="00426B1E" w:rsidRDefault="00B42FA7" w:rsidP="003C6625">
            <w:pPr>
              <w:pStyle w:val="TableColumnHeading"/>
              <w:keepLines/>
            </w:pPr>
            <w:r w:rsidRPr="00426B1E">
              <w:t>Description</w:t>
            </w:r>
          </w:p>
        </w:tc>
      </w:tr>
      <w:tr w:rsidR="00B42FA7" w:rsidRPr="00DE1358" w14:paraId="23BDB9CA" w14:textId="77777777" w:rsidTr="638CD148">
        <w:tc>
          <w:tcPr>
            <w:tcW w:w="695" w:type="dxa"/>
            <w:shd w:val="clear" w:color="auto" w:fill="auto"/>
          </w:tcPr>
          <w:p w14:paraId="2A2869D3" w14:textId="5B878612" w:rsidR="00B42FA7" w:rsidRDefault="00B42FA7" w:rsidP="00234A0B">
            <w:pPr>
              <w:pStyle w:val="TableTextCenter"/>
            </w:pPr>
            <w:r w:rsidRPr="007971D4">
              <w:t>1</w:t>
            </w:r>
          </w:p>
        </w:tc>
        <w:tc>
          <w:tcPr>
            <w:tcW w:w="8662" w:type="dxa"/>
            <w:shd w:val="clear" w:color="auto" w:fill="auto"/>
          </w:tcPr>
          <w:p w14:paraId="6B7086F0" w14:textId="792F458A" w:rsidR="00B42FA7" w:rsidRPr="007971D4" w:rsidRDefault="00B42FA7" w:rsidP="00234A0B">
            <w:pPr>
              <w:pStyle w:val="TableTextSmaller"/>
              <w:rPr>
                <w:rFonts w:eastAsiaTheme="majorEastAsia"/>
                <w:sz w:val="20"/>
              </w:rPr>
            </w:pPr>
            <w:r w:rsidRPr="007971D4">
              <w:rPr>
                <w:rFonts w:eastAsiaTheme="majorEastAsia"/>
                <w:sz w:val="20"/>
              </w:rPr>
              <w:t>Audio and video codec settings do</w:t>
            </w:r>
            <w:r>
              <w:rPr>
                <w:rFonts w:eastAsiaTheme="majorEastAsia"/>
                <w:sz w:val="20"/>
              </w:rPr>
              <w:t xml:space="preserve"> </w:t>
            </w:r>
            <w:r w:rsidRPr="007971D4">
              <w:rPr>
                <w:rFonts w:eastAsiaTheme="majorEastAsia"/>
                <w:sz w:val="20"/>
              </w:rPr>
              <w:t>n</w:t>
            </w:r>
            <w:r>
              <w:rPr>
                <w:rFonts w:eastAsiaTheme="majorEastAsia"/>
                <w:sz w:val="20"/>
              </w:rPr>
              <w:t>o</w:t>
            </w:r>
            <w:r w:rsidRPr="007971D4">
              <w:rPr>
                <w:rFonts w:eastAsiaTheme="majorEastAsia"/>
                <w:sz w:val="20"/>
              </w:rPr>
              <w:t>t persist between sessions</w:t>
            </w:r>
            <w:r>
              <w:rPr>
                <w:rFonts w:eastAsiaTheme="majorEastAsia"/>
                <w:sz w:val="20"/>
              </w:rPr>
              <w:t>.</w:t>
            </w:r>
          </w:p>
        </w:tc>
      </w:tr>
      <w:tr w:rsidR="00B42FA7" w:rsidRPr="00DE1358" w14:paraId="30685166" w14:textId="77777777" w:rsidTr="638CD148">
        <w:tc>
          <w:tcPr>
            <w:tcW w:w="695" w:type="dxa"/>
            <w:shd w:val="clear" w:color="auto" w:fill="F2F2F2" w:themeFill="background1" w:themeFillShade="F2"/>
          </w:tcPr>
          <w:p w14:paraId="4BCB3671" w14:textId="7C5DA1D0" w:rsidR="00B42FA7" w:rsidRDefault="00B42FA7" w:rsidP="00234A0B">
            <w:pPr>
              <w:pStyle w:val="TableTextCenter"/>
            </w:pPr>
            <w:r>
              <w:t>15</w:t>
            </w:r>
          </w:p>
        </w:tc>
        <w:tc>
          <w:tcPr>
            <w:tcW w:w="8662" w:type="dxa"/>
            <w:shd w:val="clear" w:color="auto" w:fill="F2F2F2" w:themeFill="background1" w:themeFillShade="F2"/>
          </w:tcPr>
          <w:p w14:paraId="4DF477AC" w14:textId="2F15B594" w:rsidR="00B42FA7" w:rsidRPr="007971D4" w:rsidRDefault="00B42FA7" w:rsidP="00234A0B">
            <w:pPr>
              <w:pStyle w:val="TableTextSmaller"/>
              <w:rPr>
                <w:rFonts w:eastAsiaTheme="majorEastAsia"/>
                <w:sz w:val="20"/>
              </w:rPr>
            </w:pPr>
            <w:r w:rsidRPr="007971D4">
              <w:rPr>
                <w:rFonts w:eastAsiaTheme="majorEastAsia"/>
                <w:sz w:val="20"/>
              </w:rPr>
              <w:t>VATRP is unable to connect to some Providers’ videomail servers</w:t>
            </w:r>
            <w:r>
              <w:rPr>
                <w:rFonts w:eastAsiaTheme="majorEastAsia"/>
                <w:sz w:val="20"/>
              </w:rPr>
              <w:t>.</w:t>
            </w:r>
          </w:p>
        </w:tc>
      </w:tr>
      <w:tr w:rsidR="00B42FA7" w:rsidRPr="00DE1358" w14:paraId="2D7C6792" w14:textId="77777777" w:rsidTr="638CD148">
        <w:tc>
          <w:tcPr>
            <w:tcW w:w="695" w:type="dxa"/>
            <w:shd w:val="clear" w:color="auto" w:fill="auto"/>
          </w:tcPr>
          <w:p w14:paraId="3A4763D1" w14:textId="32B93DCF" w:rsidR="00B42FA7" w:rsidRDefault="00B42FA7" w:rsidP="00234A0B">
            <w:pPr>
              <w:pStyle w:val="TableTextCenter"/>
            </w:pPr>
            <w:r>
              <w:t>17</w:t>
            </w:r>
          </w:p>
        </w:tc>
        <w:tc>
          <w:tcPr>
            <w:tcW w:w="8662" w:type="dxa"/>
            <w:shd w:val="clear" w:color="auto" w:fill="auto"/>
          </w:tcPr>
          <w:p w14:paraId="5FCD15E0" w14:textId="07850E09" w:rsidR="00B42FA7" w:rsidRPr="007971D4" w:rsidRDefault="00B42FA7" w:rsidP="00234A0B">
            <w:pPr>
              <w:pStyle w:val="TableTextSmaller"/>
              <w:rPr>
                <w:rFonts w:eastAsiaTheme="majorEastAsia"/>
                <w:sz w:val="20"/>
              </w:rPr>
            </w:pPr>
            <w:r w:rsidRPr="007971D4">
              <w:rPr>
                <w:rFonts w:eastAsiaTheme="majorEastAsia"/>
                <w:sz w:val="20"/>
              </w:rPr>
              <w:t>Call history is</w:t>
            </w:r>
            <w:r>
              <w:rPr>
                <w:rFonts w:eastAsiaTheme="majorEastAsia"/>
                <w:sz w:val="20"/>
              </w:rPr>
              <w:t xml:space="preserve"> </w:t>
            </w:r>
            <w:r w:rsidRPr="007971D4">
              <w:rPr>
                <w:rFonts w:eastAsiaTheme="majorEastAsia"/>
                <w:sz w:val="20"/>
              </w:rPr>
              <w:t>n</w:t>
            </w:r>
            <w:r>
              <w:rPr>
                <w:rFonts w:eastAsiaTheme="majorEastAsia"/>
                <w:sz w:val="20"/>
              </w:rPr>
              <w:t>o</w:t>
            </w:r>
            <w:r w:rsidRPr="007971D4">
              <w:rPr>
                <w:rFonts w:eastAsiaTheme="majorEastAsia"/>
                <w:sz w:val="20"/>
              </w:rPr>
              <w:t>t saved when logging into a different device</w:t>
            </w:r>
            <w:r>
              <w:rPr>
                <w:rFonts w:eastAsiaTheme="majorEastAsia"/>
                <w:sz w:val="20"/>
              </w:rPr>
              <w:t>.</w:t>
            </w:r>
          </w:p>
        </w:tc>
      </w:tr>
      <w:tr w:rsidR="00B42FA7" w:rsidRPr="00DE1358" w14:paraId="163F55FF" w14:textId="77777777" w:rsidTr="638CD148">
        <w:tc>
          <w:tcPr>
            <w:tcW w:w="695" w:type="dxa"/>
            <w:shd w:val="clear" w:color="auto" w:fill="F2F2F2" w:themeFill="background1" w:themeFillShade="F2"/>
          </w:tcPr>
          <w:p w14:paraId="31372690" w14:textId="1BAE55FB" w:rsidR="00B42FA7" w:rsidRDefault="00B42FA7" w:rsidP="00234A0B">
            <w:pPr>
              <w:pStyle w:val="TableTextCenter"/>
            </w:pPr>
            <w:r>
              <w:t>18</w:t>
            </w:r>
          </w:p>
        </w:tc>
        <w:tc>
          <w:tcPr>
            <w:tcW w:w="8662" w:type="dxa"/>
            <w:shd w:val="clear" w:color="auto" w:fill="F2F2F2" w:themeFill="background1" w:themeFillShade="F2"/>
          </w:tcPr>
          <w:p w14:paraId="2BCF39C1" w14:textId="0A254405" w:rsidR="00B42FA7" w:rsidRPr="007971D4" w:rsidRDefault="00B42FA7" w:rsidP="00234A0B">
            <w:pPr>
              <w:pStyle w:val="TableTextSmaller"/>
              <w:rPr>
                <w:rFonts w:eastAsiaTheme="majorEastAsia"/>
                <w:sz w:val="20"/>
              </w:rPr>
            </w:pPr>
            <w:r w:rsidRPr="007971D4">
              <w:rPr>
                <w:rFonts w:eastAsiaTheme="majorEastAsia"/>
                <w:sz w:val="20"/>
              </w:rPr>
              <w:t>The timestamp for call duration in call history is not correct</w:t>
            </w:r>
            <w:r>
              <w:rPr>
                <w:rFonts w:eastAsiaTheme="majorEastAsia"/>
                <w:sz w:val="20"/>
              </w:rPr>
              <w:t>.</w:t>
            </w:r>
          </w:p>
        </w:tc>
      </w:tr>
      <w:tr w:rsidR="00B42FA7" w:rsidRPr="00DE1358" w14:paraId="253956A6" w14:textId="77777777" w:rsidTr="638CD148">
        <w:tc>
          <w:tcPr>
            <w:tcW w:w="695" w:type="dxa"/>
            <w:shd w:val="clear" w:color="auto" w:fill="auto"/>
          </w:tcPr>
          <w:p w14:paraId="001E3705" w14:textId="262CA6C8" w:rsidR="00B42FA7" w:rsidRDefault="00B42FA7" w:rsidP="00234A0B">
            <w:pPr>
              <w:pStyle w:val="TableTextCenter"/>
            </w:pPr>
            <w:r>
              <w:t>19</w:t>
            </w:r>
          </w:p>
        </w:tc>
        <w:tc>
          <w:tcPr>
            <w:tcW w:w="8662" w:type="dxa"/>
            <w:shd w:val="clear" w:color="auto" w:fill="auto"/>
          </w:tcPr>
          <w:p w14:paraId="22316BE6" w14:textId="1A06FD95" w:rsidR="00B42FA7" w:rsidRPr="007971D4" w:rsidRDefault="00B42FA7" w:rsidP="00234A0B">
            <w:pPr>
              <w:pStyle w:val="TableTextSmaller"/>
              <w:rPr>
                <w:rFonts w:eastAsiaTheme="majorEastAsia"/>
                <w:sz w:val="20"/>
              </w:rPr>
            </w:pPr>
            <w:r w:rsidRPr="007971D4">
              <w:rPr>
                <w:rFonts w:eastAsiaTheme="majorEastAsia"/>
                <w:sz w:val="20"/>
              </w:rPr>
              <w:t>The "Provider" field box is blank when adding a new contact</w:t>
            </w:r>
            <w:r>
              <w:rPr>
                <w:rFonts w:eastAsiaTheme="majorEastAsia"/>
                <w:sz w:val="20"/>
              </w:rPr>
              <w:t>.</w:t>
            </w:r>
          </w:p>
        </w:tc>
      </w:tr>
      <w:tr w:rsidR="00B42FA7" w:rsidRPr="00DE1358" w14:paraId="0235D8C2" w14:textId="77777777" w:rsidTr="638CD148">
        <w:tc>
          <w:tcPr>
            <w:tcW w:w="695" w:type="dxa"/>
            <w:shd w:val="clear" w:color="auto" w:fill="F2F2F2" w:themeFill="background1" w:themeFillShade="F2"/>
          </w:tcPr>
          <w:p w14:paraId="659DAEE3" w14:textId="268170AD" w:rsidR="00B42FA7" w:rsidRPr="007971D4" w:rsidRDefault="00B42FA7" w:rsidP="00234A0B">
            <w:pPr>
              <w:pStyle w:val="TableTextCenter"/>
            </w:pPr>
            <w:r>
              <w:t>21</w:t>
            </w:r>
          </w:p>
        </w:tc>
        <w:tc>
          <w:tcPr>
            <w:tcW w:w="8662" w:type="dxa"/>
            <w:shd w:val="clear" w:color="auto" w:fill="F2F2F2" w:themeFill="background1" w:themeFillShade="F2"/>
          </w:tcPr>
          <w:p w14:paraId="6D4B30B3" w14:textId="169EC271" w:rsidR="00B42FA7" w:rsidRPr="007971D4" w:rsidRDefault="00B42FA7" w:rsidP="00234A0B">
            <w:pPr>
              <w:pStyle w:val="TableTextSmaller"/>
              <w:rPr>
                <w:rFonts w:eastAsiaTheme="majorEastAsia"/>
                <w:sz w:val="20"/>
              </w:rPr>
            </w:pPr>
            <w:r w:rsidRPr="007971D4">
              <w:rPr>
                <w:rFonts w:eastAsiaTheme="majorEastAsia"/>
                <w:sz w:val="20"/>
              </w:rPr>
              <w:t xml:space="preserve">Some of the text </w:t>
            </w:r>
            <w:r>
              <w:rPr>
                <w:rFonts w:eastAsiaTheme="majorEastAsia"/>
                <w:sz w:val="20"/>
              </w:rPr>
              <w:t xml:space="preserve">to be displayed </w:t>
            </w:r>
            <w:r w:rsidRPr="007971D4">
              <w:rPr>
                <w:rFonts w:eastAsiaTheme="majorEastAsia"/>
                <w:sz w:val="20"/>
              </w:rPr>
              <w:t>on the settings summary tab is cut off when clicking “View TSS</w:t>
            </w:r>
            <w:r>
              <w:rPr>
                <w:rFonts w:eastAsiaTheme="majorEastAsia"/>
                <w:sz w:val="20"/>
              </w:rPr>
              <w:t>.</w:t>
            </w:r>
            <w:r w:rsidRPr="007971D4">
              <w:rPr>
                <w:rFonts w:eastAsiaTheme="majorEastAsia"/>
                <w:sz w:val="20"/>
              </w:rPr>
              <w:t>”</w:t>
            </w:r>
          </w:p>
        </w:tc>
      </w:tr>
      <w:tr w:rsidR="00B42FA7" w:rsidRPr="00DE1358" w14:paraId="278C146D" w14:textId="77777777" w:rsidTr="638CD148">
        <w:tc>
          <w:tcPr>
            <w:tcW w:w="695" w:type="dxa"/>
            <w:shd w:val="clear" w:color="auto" w:fill="auto"/>
          </w:tcPr>
          <w:p w14:paraId="09D02367" w14:textId="401691C8" w:rsidR="00B42FA7" w:rsidRDefault="00B42FA7" w:rsidP="00234A0B">
            <w:pPr>
              <w:pStyle w:val="TableTextCenter"/>
            </w:pPr>
            <w:r>
              <w:t>23</w:t>
            </w:r>
          </w:p>
        </w:tc>
        <w:tc>
          <w:tcPr>
            <w:tcW w:w="8662" w:type="dxa"/>
            <w:shd w:val="clear" w:color="auto" w:fill="auto"/>
          </w:tcPr>
          <w:p w14:paraId="10EAD8B3" w14:textId="77777777" w:rsidR="00B42FA7" w:rsidRDefault="00B42FA7" w:rsidP="00234A0B">
            <w:pPr>
              <w:pStyle w:val="TableTextSmaller"/>
              <w:rPr>
                <w:rFonts w:eastAsiaTheme="majorEastAsia"/>
                <w:sz w:val="20"/>
              </w:rPr>
            </w:pPr>
            <w:r>
              <w:rPr>
                <w:rFonts w:eastAsiaTheme="majorEastAsia"/>
                <w:sz w:val="20"/>
              </w:rPr>
              <w:t>SIP Encryption checkbox in General settings is disabled.</w:t>
            </w:r>
          </w:p>
        </w:tc>
      </w:tr>
      <w:tr w:rsidR="00B42FA7" w:rsidRPr="00DE1358" w14:paraId="22795D24" w14:textId="77777777" w:rsidTr="638CD148">
        <w:tc>
          <w:tcPr>
            <w:tcW w:w="695" w:type="dxa"/>
            <w:shd w:val="clear" w:color="auto" w:fill="F2F2F2" w:themeFill="background1" w:themeFillShade="F2"/>
          </w:tcPr>
          <w:p w14:paraId="43F861D4" w14:textId="3F48D15B" w:rsidR="00B42FA7" w:rsidRDefault="00B42FA7" w:rsidP="00234A0B">
            <w:pPr>
              <w:pStyle w:val="TableTextCenter"/>
            </w:pPr>
            <w:r>
              <w:t>24</w:t>
            </w:r>
          </w:p>
        </w:tc>
        <w:tc>
          <w:tcPr>
            <w:tcW w:w="8662" w:type="dxa"/>
            <w:shd w:val="clear" w:color="auto" w:fill="F2F2F2" w:themeFill="background1" w:themeFillShade="F2"/>
          </w:tcPr>
          <w:p w14:paraId="2ACDDFC1" w14:textId="77777777" w:rsidR="00B42FA7" w:rsidRDefault="00B42FA7" w:rsidP="00234A0B">
            <w:pPr>
              <w:pStyle w:val="TableTextSmaller"/>
              <w:rPr>
                <w:rFonts w:eastAsiaTheme="majorEastAsia"/>
                <w:sz w:val="20"/>
              </w:rPr>
            </w:pPr>
            <w:r>
              <w:rPr>
                <w:rFonts w:eastAsiaTheme="majorEastAsia"/>
                <w:sz w:val="20"/>
              </w:rPr>
              <w:t>Media encryption checkbox is not configurable from login window and does not persist between sessions.</w:t>
            </w:r>
          </w:p>
        </w:tc>
      </w:tr>
      <w:tr w:rsidR="00B42FA7" w:rsidRPr="00DE1358" w14:paraId="598D78AA" w14:textId="77777777" w:rsidTr="638CD148">
        <w:tc>
          <w:tcPr>
            <w:tcW w:w="695" w:type="dxa"/>
            <w:shd w:val="clear" w:color="auto" w:fill="auto"/>
          </w:tcPr>
          <w:p w14:paraId="24F6E96C" w14:textId="586960A8" w:rsidR="00B42FA7" w:rsidRDefault="00B42FA7" w:rsidP="00234A0B">
            <w:pPr>
              <w:pStyle w:val="TableTextCenter"/>
            </w:pPr>
            <w:r>
              <w:t>25</w:t>
            </w:r>
          </w:p>
        </w:tc>
        <w:tc>
          <w:tcPr>
            <w:tcW w:w="8662" w:type="dxa"/>
            <w:shd w:val="clear" w:color="auto" w:fill="auto"/>
          </w:tcPr>
          <w:p w14:paraId="2F65A8AE" w14:textId="77777777" w:rsidR="00B42FA7" w:rsidRDefault="00B42FA7" w:rsidP="00234A0B">
            <w:pPr>
              <w:pStyle w:val="TableTextSmaller"/>
              <w:rPr>
                <w:rFonts w:eastAsiaTheme="majorEastAsia"/>
                <w:sz w:val="20"/>
              </w:rPr>
            </w:pPr>
            <w:r>
              <w:rPr>
                <w:rFonts w:eastAsiaTheme="majorEastAsia"/>
                <w:sz w:val="20"/>
              </w:rPr>
              <w:t>Some call metrics in the Info icon view are not accurately reported.</w:t>
            </w:r>
          </w:p>
        </w:tc>
      </w:tr>
      <w:tr w:rsidR="00B42FA7" w:rsidRPr="00DE1358" w14:paraId="60396D21" w14:textId="77777777" w:rsidTr="638CD148">
        <w:tc>
          <w:tcPr>
            <w:tcW w:w="695" w:type="dxa"/>
            <w:shd w:val="clear" w:color="auto" w:fill="F2F2F2" w:themeFill="background1" w:themeFillShade="F2"/>
          </w:tcPr>
          <w:p w14:paraId="235AEB60" w14:textId="105DB636" w:rsidR="00B42FA7" w:rsidRDefault="00B42FA7" w:rsidP="00234A0B">
            <w:pPr>
              <w:pStyle w:val="TableTextCenter"/>
            </w:pPr>
            <w:r>
              <w:t>26</w:t>
            </w:r>
          </w:p>
        </w:tc>
        <w:tc>
          <w:tcPr>
            <w:tcW w:w="8662" w:type="dxa"/>
            <w:shd w:val="clear" w:color="auto" w:fill="F2F2F2" w:themeFill="background1" w:themeFillShade="F2"/>
          </w:tcPr>
          <w:p w14:paraId="72047EA4" w14:textId="77777777" w:rsidR="00B42FA7" w:rsidRDefault="00B42FA7" w:rsidP="00234A0B">
            <w:pPr>
              <w:pStyle w:val="TableTextSmaller"/>
              <w:rPr>
                <w:rFonts w:eastAsiaTheme="majorEastAsia"/>
                <w:sz w:val="20"/>
              </w:rPr>
            </w:pPr>
            <w:r>
              <w:rPr>
                <w:rFonts w:eastAsiaTheme="majorEastAsia"/>
                <w:sz w:val="20"/>
              </w:rPr>
              <w:t>vCard is presented as an option for the local file import/export for xCard.</w:t>
            </w:r>
          </w:p>
        </w:tc>
      </w:tr>
      <w:tr w:rsidR="00B42FA7" w:rsidRPr="00DE1358" w14:paraId="0679C918" w14:textId="77777777" w:rsidTr="638CD148">
        <w:tc>
          <w:tcPr>
            <w:tcW w:w="695" w:type="dxa"/>
            <w:shd w:val="clear" w:color="auto" w:fill="auto"/>
          </w:tcPr>
          <w:p w14:paraId="3F1DD3A7" w14:textId="7E4547F4" w:rsidR="00B42FA7" w:rsidRDefault="00B42FA7" w:rsidP="00234A0B">
            <w:pPr>
              <w:pStyle w:val="TableTextCenter"/>
            </w:pPr>
            <w:r>
              <w:t>29</w:t>
            </w:r>
          </w:p>
        </w:tc>
        <w:tc>
          <w:tcPr>
            <w:tcW w:w="8662" w:type="dxa"/>
            <w:shd w:val="clear" w:color="auto" w:fill="auto"/>
          </w:tcPr>
          <w:p w14:paraId="764D7645" w14:textId="20C365C0" w:rsidR="00B42FA7" w:rsidRDefault="00B42FA7" w:rsidP="00234A0B">
            <w:pPr>
              <w:pStyle w:val="TableTextSmaller"/>
              <w:rPr>
                <w:rFonts w:eastAsiaTheme="majorEastAsia"/>
                <w:sz w:val="20"/>
              </w:rPr>
            </w:pPr>
            <w:r>
              <w:rPr>
                <w:rFonts w:eastAsiaTheme="majorEastAsia"/>
                <w:sz w:val="20"/>
              </w:rPr>
              <w:t>Dialpad disappears after holding down a key for DTMF transmit for more than 2 seconds; for an 8-second transmit</w:t>
            </w:r>
            <w:r w:rsidR="00D951C2">
              <w:rPr>
                <w:rFonts w:eastAsiaTheme="majorEastAsia"/>
                <w:sz w:val="20"/>
              </w:rPr>
              <w:t>,</w:t>
            </w:r>
            <w:r>
              <w:rPr>
                <w:rFonts w:eastAsiaTheme="majorEastAsia"/>
                <w:sz w:val="20"/>
              </w:rPr>
              <w:t xml:space="preserve"> nothing is sent.</w:t>
            </w:r>
          </w:p>
        </w:tc>
      </w:tr>
      <w:tr w:rsidR="00B42FA7" w:rsidRPr="00DE1358" w14:paraId="2164406B" w14:textId="77777777" w:rsidTr="638CD148">
        <w:tc>
          <w:tcPr>
            <w:tcW w:w="695" w:type="dxa"/>
            <w:shd w:val="clear" w:color="auto" w:fill="F2F2F2" w:themeFill="background1" w:themeFillShade="F2"/>
          </w:tcPr>
          <w:p w14:paraId="09246282" w14:textId="1AC3ACB7" w:rsidR="00B42FA7" w:rsidRDefault="00B42FA7" w:rsidP="00234A0B">
            <w:pPr>
              <w:pStyle w:val="TableTextCenter"/>
            </w:pPr>
            <w:r>
              <w:t>30</w:t>
            </w:r>
          </w:p>
        </w:tc>
        <w:tc>
          <w:tcPr>
            <w:tcW w:w="8662" w:type="dxa"/>
            <w:shd w:val="clear" w:color="auto" w:fill="F2F2F2" w:themeFill="background1" w:themeFillShade="F2"/>
          </w:tcPr>
          <w:p w14:paraId="53E3BEF6" w14:textId="1D3DB439" w:rsidR="00B42FA7" w:rsidRDefault="00B42FA7" w:rsidP="00234A0B">
            <w:pPr>
              <w:pStyle w:val="TableTextSmaller"/>
              <w:rPr>
                <w:rFonts w:eastAsiaTheme="majorEastAsia"/>
                <w:sz w:val="20"/>
              </w:rPr>
            </w:pPr>
            <w:r>
              <w:rPr>
                <w:rFonts w:eastAsiaTheme="majorEastAsia"/>
                <w:sz w:val="20"/>
              </w:rPr>
              <w:t xml:space="preserve">RTT </w:t>
            </w:r>
            <w:r w:rsidR="009E34F9">
              <w:rPr>
                <w:rFonts w:eastAsiaTheme="majorEastAsia"/>
                <w:sz w:val="20"/>
              </w:rPr>
              <w:t>sometimes uses a different rtpmap than what is negotiated.</w:t>
            </w:r>
          </w:p>
        </w:tc>
      </w:tr>
      <w:tr w:rsidR="00CC144A" w:rsidRPr="00DE1358" w14:paraId="6939B18E" w14:textId="77777777" w:rsidTr="00626168">
        <w:tc>
          <w:tcPr>
            <w:tcW w:w="695" w:type="dxa"/>
            <w:shd w:val="clear" w:color="auto" w:fill="FFFFFF" w:themeFill="background1"/>
          </w:tcPr>
          <w:p w14:paraId="633AA285" w14:textId="22960A85" w:rsidR="00CC144A" w:rsidRDefault="00CC144A" w:rsidP="00234A0B">
            <w:pPr>
              <w:pStyle w:val="TableTextCenter"/>
            </w:pPr>
            <w:r>
              <w:t>36</w:t>
            </w:r>
          </w:p>
        </w:tc>
        <w:tc>
          <w:tcPr>
            <w:tcW w:w="8662" w:type="dxa"/>
            <w:shd w:val="clear" w:color="auto" w:fill="FFFFFF" w:themeFill="background1"/>
          </w:tcPr>
          <w:p w14:paraId="5B79C2F9" w14:textId="7DB545E9" w:rsidR="00CC144A" w:rsidRDefault="00CC144A" w:rsidP="00234A0B">
            <w:pPr>
              <w:pStyle w:val="TableTextSmaller"/>
              <w:rPr>
                <w:rFonts w:eastAsiaTheme="majorEastAsia"/>
                <w:sz w:val="20"/>
              </w:rPr>
            </w:pPr>
            <w:r>
              <w:rPr>
                <w:rFonts w:eastAsiaTheme="majorEastAsia"/>
                <w:sz w:val="20"/>
              </w:rPr>
              <w:t>VATRP crash on some outbound calls during SIP RINGING event.</w:t>
            </w:r>
          </w:p>
        </w:tc>
      </w:tr>
      <w:tr w:rsidR="00CC144A" w:rsidRPr="00DE1358" w14:paraId="4560A92D" w14:textId="77777777" w:rsidTr="638CD148">
        <w:tc>
          <w:tcPr>
            <w:tcW w:w="695" w:type="dxa"/>
            <w:shd w:val="clear" w:color="auto" w:fill="F2F2F2" w:themeFill="background1" w:themeFillShade="F2"/>
          </w:tcPr>
          <w:p w14:paraId="4A5AAAEB" w14:textId="6DC3BCA2" w:rsidR="00CC144A" w:rsidRDefault="00CC144A" w:rsidP="00234A0B">
            <w:pPr>
              <w:pStyle w:val="TableTextCenter"/>
            </w:pPr>
            <w:r>
              <w:t>38</w:t>
            </w:r>
          </w:p>
        </w:tc>
        <w:tc>
          <w:tcPr>
            <w:tcW w:w="8662" w:type="dxa"/>
            <w:shd w:val="clear" w:color="auto" w:fill="F2F2F2" w:themeFill="background1" w:themeFillShade="F2"/>
          </w:tcPr>
          <w:p w14:paraId="135BD756" w14:textId="59824DF5" w:rsidR="00CC144A" w:rsidRDefault="00CC144A" w:rsidP="00234A0B">
            <w:pPr>
              <w:pStyle w:val="TableTextSmaller"/>
              <w:rPr>
                <w:rFonts w:eastAsiaTheme="majorEastAsia"/>
                <w:sz w:val="20"/>
              </w:rPr>
            </w:pPr>
            <w:r>
              <w:rPr>
                <w:rFonts w:eastAsiaTheme="majorEastAsia"/>
                <w:sz w:val="20"/>
              </w:rPr>
              <w:t>NAT Traversal can only be enabled from the settings menu, not from the configuration file.</w:t>
            </w:r>
          </w:p>
        </w:tc>
      </w:tr>
      <w:bookmarkEnd w:id="44"/>
      <w:bookmarkEnd w:id="45"/>
    </w:tbl>
    <w:p w14:paraId="1699602C" w14:textId="77777777" w:rsidR="001758AE" w:rsidRDefault="001758AE" w:rsidP="001758AE">
      <w:pPr>
        <w:pStyle w:val="LineSpacer"/>
      </w:pPr>
    </w:p>
    <w:p w14:paraId="150B2BEA" w14:textId="77777777" w:rsidR="001758AE" w:rsidRDefault="001758AE" w:rsidP="001758AE">
      <w:pPr>
        <w:pStyle w:val="Heading2"/>
        <w:keepLines/>
        <w:numPr>
          <w:ilvl w:val="1"/>
          <w:numId w:val="1"/>
        </w:numPr>
        <w:tabs>
          <w:tab w:val="clear" w:pos="720"/>
          <w:tab w:val="num" w:pos="2430"/>
        </w:tabs>
      </w:pPr>
      <w:bookmarkStart w:id="46" w:name="_Toc531589533"/>
      <w:bookmarkStart w:id="47" w:name="_Toc534204661"/>
      <w:bookmarkStart w:id="48" w:name="_Toc14265939"/>
      <w:r>
        <w:t>Resolved Issues</w:t>
      </w:r>
      <w:bookmarkEnd w:id="46"/>
      <w:bookmarkEnd w:id="47"/>
      <w:bookmarkEnd w:id="48"/>
    </w:p>
    <w:p w14:paraId="68A05EC3" w14:textId="67E40D26" w:rsidR="001758AE" w:rsidRDefault="001758AE" w:rsidP="001758AE">
      <w:pPr>
        <w:keepNext/>
        <w:keepLines/>
      </w:pPr>
      <w:r>
        <w:fldChar w:fldCharType="begin"/>
      </w:r>
      <w:r>
        <w:instrText xml:space="preserve"> REF _Ref530488848 \h </w:instrText>
      </w:r>
      <w:r>
        <w:fldChar w:fldCharType="separate"/>
      </w:r>
      <w:r w:rsidR="00EF04BD" w:rsidRPr="008D0451">
        <w:t xml:space="preserve">Table </w:t>
      </w:r>
      <w:r w:rsidR="00EF04BD">
        <w:rPr>
          <w:noProof/>
        </w:rPr>
        <w:t>3</w:t>
      </w:r>
      <w:r>
        <w:fldChar w:fldCharType="end"/>
      </w:r>
      <w:r>
        <w:t xml:space="preserve"> describes the issues that have been resolved since the </w:t>
      </w:r>
      <w:r w:rsidR="006566C4">
        <w:t xml:space="preserve">v1.0 </w:t>
      </w:r>
      <w:r>
        <w:t>release.</w:t>
      </w:r>
    </w:p>
    <w:p w14:paraId="6B6045DD" w14:textId="52936C73" w:rsidR="001758AE" w:rsidRPr="008D0451" w:rsidRDefault="001758AE" w:rsidP="001758AE">
      <w:pPr>
        <w:pStyle w:val="TableCaption"/>
      </w:pPr>
      <w:bookmarkStart w:id="49" w:name="_Ref530488848"/>
      <w:bookmarkStart w:id="50" w:name="_Toc531358766"/>
      <w:bookmarkStart w:id="51" w:name="_Toc531589534"/>
      <w:bookmarkStart w:id="52" w:name="_Toc531589631"/>
      <w:bookmarkStart w:id="53" w:name="_Toc534196887"/>
      <w:bookmarkStart w:id="54" w:name="_Toc14265915"/>
      <w:r w:rsidRPr="008D0451">
        <w:t xml:space="preserve">Table </w:t>
      </w:r>
      <w:r w:rsidR="008C3E38">
        <w:fldChar w:fldCharType="begin"/>
      </w:r>
      <w:r w:rsidR="008C3E38">
        <w:instrText xml:space="preserve"> SEQ Table \* ARABIC </w:instrText>
      </w:r>
      <w:r w:rsidR="008C3E38">
        <w:fldChar w:fldCharType="separate"/>
      </w:r>
      <w:r w:rsidR="00EF04BD">
        <w:rPr>
          <w:noProof/>
        </w:rPr>
        <w:t>3</w:t>
      </w:r>
      <w:r w:rsidR="008C3E38">
        <w:rPr>
          <w:noProof/>
        </w:rPr>
        <w:fldChar w:fldCharType="end"/>
      </w:r>
      <w:bookmarkEnd w:id="49"/>
      <w:r>
        <w:t>.</w:t>
      </w:r>
      <w:r w:rsidRPr="008D0451">
        <w:t xml:space="preserve"> VATRP Resolved Issues</w:t>
      </w:r>
      <w:bookmarkEnd w:id="50"/>
      <w:bookmarkEnd w:id="51"/>
      <w:bookmarkEnd w:id="52"/>
      <w:bookmarkEnd w:id="53"/>
      <w:bookmarkEnd w:id="54"/>
    </w:p>
    <w:tbl>
      <w:tblPr>
        <w:tblStyle w:val="TableGrid"/>
        <w:tblW w:w="93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3: VATRP Resolved Issues"/>
        <w:tblDescription w:val="This two-column table presents the VATRP issues by ID number and a description of their resolution."/>
      </w:tblPr>
      <w:tblGrid>
        <w:gridCol w:w="695"/>
        <w:gridCol w:w="8660"/>
      </w:tblGrid>
      <w:tr w:rsidR="001758AE" w:rsidRPr="00DE1358" w14:paraId="3F3D2A6D" w14:textId="77777777" w:rsidTr="00563754">
        <w:trPr>
          <w:trHeight w:val="432"/>
          <w:tblHeader/>
        </w:trPr>
        <w:tc>
          <w:tcPr>
            <w:tcW w:w="695" w:type="dxa"/>
            <w:shd w:val="clear" w:color="auto" w:fill="C6D9F1" w:themeFill="text2" w:themeFillTint="33"/>
            <w:vAlign w:val="center"/>
          </w:tcPr>
          <w:p w14:paraId="6765261F" w14:textId="17609323" w:rsidR="001758AE" w:rsidRPr="00202332" w:rsidRDefault="00B70FB7" w:rsidP="003C6625">
            <w:pPr>
              <w:pStyle w:val="TableColumnHeading"/>
              <w:keepLines/>
            </w:pPr>
            <w:r>
              <w:t>ID</w:t>
            </w:r>
          </w:p>
        </w:tc>
        <w:tc>
          <w:tcPr>
            <w:tcW w:w="8660" w:type="dxa"/>
            <w:shd w:val="clear" w:color="auto" w:fill="C6D9F1" w:themeFill="text2" w:themeFillTint="33"/>
            <w:vAlign w:val="center"/>
          </w:tcPr>
          <w:p w14:paraId="2E745066" w14:textId="77777777" w:rsidR="001758AE" w:rsidRPr="00426B1E" w:rsidRDefault="001758AE" w:rsidP="003C6625">
            <w:pPr>
              <w:pStyle w:val="TableColumnHeading"/>
              <w:keepLines/>
            </w:pPr>
            <w:r w:rsidRPr="00426B1E">
              <w:t>Description</w:t>
            </w:r>
          </w:p>
        </w:tc>
      </w:tr>
      <w:tr w:rsidR="00B70FB7" w:rsidRPr="00DE1358" w14:paraId="1C31BB2A" w14:textId="77777777" w:rsidTr="34376A8D">
        <w:tc>
          <w:tcPr>
            <w:tcW w:w="695" w:type="dxa"/>
            <w:shd w:val="clear" w:color="auto" w:fill="FFFFFF" w:themeFill="background1"/>
          </w:tcPr>
          <w:p w14:paraId="28917B7B" w14:textId="6D48806E" w:rsidR="00B70FB7" w:rsidRPr="007971D4" w:rsidRDefault="00B70FB7" w:rsidP="00B70FB7">
            <w:pPr>
              <w:pStyle w:val="TableTextCenter"/>
              <w:keepNext/>
              <w:keepLines/>
            </w:pPr>
            <w:r>
              <w:t>13</w:t>
            </w:r>
          </w:p>
        </w:tc>
        <w:tc>
          <w:tcPr>
            <w:tcW w:w="8660" w:type="dxa"/>
            <w:shd w:val="clear" w:color="auto" w:fill="FFFFFF" w:themeFill="background1"/>
          </w:tcPr>
          <w:p w14:paraId="703AD607" w14:textId="268A0C71" w:rsidR="00B70FB7" w:rsidRPr="007971D4" w:rsidRDefault="00B70FB7" w:rsidP="00B70FB7">
            <w:pPr>
              <w:pStyle w:val="TableTextSmaller"/>
              <w:keepNext/>
              <w:keepLines/>
              <w:rPr>
                <w:rFonts w:eastAsiaTheme="majorEastAsia"/>
                <w:sz w:val="20"/>
              </w:rPr>
            </w:pPr>
            <w:r w:rsidRPr="007971D4">
              <w:rPr>
                <w:rFonts w:eastAsiaTheme="majorEastAsia"/>
                <w:sz w:val="20"/>
              </w:rPr>
              <w:t>Selected media encryption not displayed in settings</w:t>
            </w:r>
            <w:r>
              <w:rPr>
                <w:rFonts w:eastAsiaTheme="majorEastAsia"/>
                <w:sz w:val="20"/>
              </w:rPr>
              <w:t>.</w:t>
            </w:r>
          </w:p>
        </w:tc>
      </w:tr>
      <w:tr w:rsidR="00B70FB7" w:rsidRPr="00DE1358" w14:paraId="193DA90C" w14:textId="77777777" w:rsidTr="34376A8D">
        <w:tc>
          <w:tcPr>
            <w:tcW w:w="695" w:type="dxa"/>
            <w:shd w:val="clear" w:color="auto" w:fill="F2F2F2" w:themeFill="background1" w:themeFillShade="F2"/>
          </w:tcPr>
          <w:p w14:paraId="3AE5EE09" w14:textId="1ADE5C42" w:rsidR="00B70FB7" w:rsidRPr="007971D4" w:rsidRDefault="00B70FB7" w:rsidP="00B70FB7">
            <w:pPr>
              <w:pStyle w:val="TableTextCenter"/>
              <w:keepNext/>
              <w:keepLines/>
            </w:pPr>
            <w:r>
              <w:t>16</w:t>
            </w:r>
          </w:p>
        </w:tc>
        <w:tc>
          <w:tcPr>
            <w:tcW w:w="8660" w:type="dxa"/>
            <w:shd w:val="clear" w:color="auto" w:fill="F2F2F2" w:themeFill="background1" w:themeFillShade="F2"/>
          </w:tcPr>
          <w:p w14:paraId="21E99674" w14:textId="5F860BB1" w:rsidR="00B70FB7" w:rsidRPr="007971D4" w:rsidRDefault="00B70FB7" w:rsidP="00B70FB7">
            <w:pPr>
              <w:pStyle w:val="TableTextSmaller"/>
              <w:keepNext/>
              <w:keepLines/>
              <w:rPr>
                <w:sz w:val="20"/>
              </w:rPr>
            </w:pPr>
            <w:r w:rsidRPr="007971D4">
              <w:rPr>
                <w:rFonts w:eastAsiaTheme="majorEastAsia"/>
                <w:sz w:val="20"/>
              </w:rPr>
              <w:t>User needs to add leading 1 to 10-d number for logging in/dialing</w:t>
            </w:r>
            <w:r>
              <w:rPr>
                <w:rFonts w:eastAsiaTheme="majorEastAsia"/>
                <w:sz w:val="20"/>
              </w:rPr>
              <w:t>.</w:t>
            </w:r>
          </w:p>
        </w:tc>
      </w:tr>
      <w:tr w:rsidR="00B70FB7" w:rsidRPr="00DE1358" w14:paraId="323027C1" w14:textId="77777777" w:rsidTr="34376A8D">
        <w:tc>
          <w:tcPr>
            <w:tcW w:w="695" w:type="dxa"/>
            <w:shd w:val="clear" w:color="auto" w:fill="FFFFFF" w:themeFill="background1"/>
          </w:tcPr>
          <w:p w14:paraId="6D8B0115" w14:textId="154B7B89" w:rsidR="00B70FB7" w:rsidRPr="007971D4" w:rsidRDefault="00B70FB7" w:rsidP="00B70FB7">
            <w:pPr>
              <w:pStyle w:val="TableTextCenter"/>
            </w:pPr>
            <w:r>
              <w:t>20</w:t>
            </w:r>
          </w:p>
        </w:tc>
        <w:tc>
          <w:tcPr>
            <w:tcW w:w="8660" w:type="dxa"/>
            <w:shd w:val="clear" w:color="auto" w:fill="FFFFFF" w:themeFill="background1"/>
          </w:tcPr>
          <w:p w14:paraId="08B566A9" w14:textId="0D0EF3E1" w:rsidR="00B70FB7" w:rsidRPr="007971D4" w:rsidRDefault="00B70FB7" w:rsidP="00B70FB7">
            <w:pPr>
              <w:pStyle w:val="TableTextSmaller"/>
              <w:rPr>
                <w:sz w:val="20"/>
              </w:rPr>
            </w:pPr>
            <w:r w:rsidRPr="007971D4">
              <w:rPr>
                <w:rFonts w:eastAsiaTheme="majorEastAsia"/>
                <w:sz w:val="20"/>
              </w:rPr>
              <w:t xml:space="preserve">There are several feedback forms </w:t>
            </w:r>
            <w:r>
              <w:rPr>
                <w:rFonts w:eastAsiaTheme="majorEastAsia"/>
                <w:sz w:val="20"/>
              </w:rPr>
              <w:t xml:space="preserve">that </w:t>
            </w:r>
            <w:r w:rsidRPr="007971D4">
              <w:rPr>
                <w:rFonts w:eastAsiaTheme="majorEastAsia"/>
                <w:sz w:val="20"/>
              </w:rPr>
              <w:t xml:space="preserve">will freeze the application </w:t>
            </w:r>
            <w:r>
              <w:rPr>
                <w:rFonts w:eastAsiaTheme="majorEastAsia"/>
                <w:sz w:val="20"/>
              </w:rPr>
              <w:t>when the user clicks on “Send.</w:t>
            </w:r>
            <w:r w:rsidR="00D951C2">
              <w:rPr>
                <w:rFonts w:eastAsiaTheme="majorEastAsia"/>
                <w:sz w:val="20"/>
              </w:rPr>
              <w:t>”</w:t>
            </w:r>
          </w:p>
        </w:tc>
      </w:tr>
      <w:tr w:rsidR="000A4423" w:rsidRPr="00DE1358" w14:paraId="70620B1B" w14:textId="77777777" w:rsidTr="34376A8D">
        <w:tc>
          <w:tcPr>
            <w:tcW w:w="695" w:type="dxa"/>
            <w:shd w:val="clear" w:color="auto" w:fill="F2F2F2" w:themeFill="background1" w:themeFillShade="F2"/>
          </w:tcPr>
          <w:p w14:paraId="0CBB2805" w14:textId="762DA46A" w:rsidR="000A4423" w:rsidRDefault="000A4423" w:rsidP="000A4423">
            <w:pPr>
              <w:pStyle w:val="TableTextCenter"/>
            </w:pPr>
            <w:r>
              <w:t>22</w:t>
            </w:r>
          </w:p>
        </w:tc>
        <w:tc>
          <w:tcPr>
            <w:tcW w:w="8660" w:type="dxa"/>
            <w:shd w:val="clear" w:color="auto" w:fill="F2F2F2" w:themeFill="background1" w:themeFillShade="F2"/>
          </w:tcPr>
          <w:p w14:paraId="02FAF3A7" w14:textId="50097F2D" w:rsidR="000A4423" w:rsidRPr="007971D4" w:rsidRDefault="000A4423" w:rsidP="000A4423">
            <w:pPr>
              <w:pStyle w:val="TableTextSmaller"/>
              <w:rPr>
                <w:rFonts w:eastAsiaTheme="majorEastAsia"/>
                <w:sz w:val="20"/>
              </w:rPr>
            </w:pPr>
            <w:r>
              <w:rPr>
                <w:rFonts w:eastAsiaTheme="majorEastAsia"/>
                <w:sz w:val="20"/>
              </w:rPr>
              <w:t>VATRP does not properly handle registration to an outbound proxy.</w:t>
            </w:r>
          </w:p>
        </w:tc>
      </w:tr>
      <w:tr w:rsidR="000A4423" w:rsidRPr="00DE1358" w14:paraId="5B0EB939" w14:textId="77777777" w:rsidTr="34376A8D">
        <w:tc>
          <w:tcPr>
            <w:tcW w:w="695" w:type="dxa"/>
            <w:shd w:val="clear" w:color="auto" w:fill="FFFFFF" w:themeFill="background1"/>
          </w:tcPr>
          <w:p w14:paraId="6BB1F29D" w14:textId="730456B5" w:rsidR="000A4423" w:rsidRPr="007971D4" w:rsidRDefault="000A4423" w:rsidP="000A4423">
            <w:pPr>
              <w:pStyle w:val="TableTextCenter"/>
            </w:pPr>
            <w:r>
              <w:t>27</w:t>
            </w:r>
          </w:p>
        </w:tc>
        <w:tc>
          <w:tcPr>
            <w:tcW w:w="8660" w:type="dxa"/>
            <w:shd w:val="clear" w:color="auto" w:fill="FFFFFF" w:themeFill="background1"/>
          </w:tcPr>
          <w:p w14:paraId="24B551C5" w14:textId="194A117F" w:rsidR="000A4423" w:rsidRPr="007971D4" w:rsidRDefault="000A4423" w:rsidP="000A4423">
            <w:pPr>
              <w:pStyle w:val="TableTextSmaller"/>
              <w:rPr>
                <w:rFonts w:eastAsiaTheme="majorEastAsia"/>
                <w:sz w:val="20"/>
              </w:rPr>
            </w:pPr>
            <w:r>
              <w:rPr>
                <w:rFonts w:eastAsiaTheme="majorEastAsia"/>
                <w:sz w:val="20"/>
              </w:rPr>
              <w:t>xCard server import requires user to manually enter credentials, is not optional, and does not try to retrieve credentials from the configuration.</w:t>
            </w:r>
          </w:p>
        </w:tc>
      </w:tr>
      <w:tr w:rsidR="000A4423" w:rsidRPr="00DE1358" w14:paraId="3A9045B9" w14:textId="77777777" w:rsidTr="34376A8D">
        <w:tc>
          <w:tcPr>
            <w:tcW w:w="695" w:type="dxa"/>
            <w:shd w:val="clear" w:color="auto" w:fill="F2F2F2" w:themeFill="background1" w:themeFillShade="F2"/>
          </w:tcPr>
          <w:p w14:paraId="5EE4A48F" w14:textId="63DF83AE" w:rsidR="000A4423" w:rsidRPr="007971D4" w:rsidRDefault="000A4423" w:rsidP="000A4423">
            <w:pPr>
              <w:pStyle w:val="TableTextCenter"/>
            </w:pPr>
            <w:r>
              <w:t>28</w:t>
            </w:r>
          </w:p>
        </w:tc>
        <w:tc>
          <w:tcPr>
            <w:tcW w:w="8660" w:type="dxa"/>
            <w:shd w:val="clear" w:color="auto" w:fill="F2F2F2" w:themeFill="background1" w:themeFillShade="F2"/>
          </w:tcPr>
          <w:p w14:paraId="0489EE86" w14:textId="6D393A00" w:rsidR="000A4423" w:rsidRPr="007971D4" w:rsidRDefault="000A4423" w:rsidP="000A4423">
            <w:pPr>
              <w:pStyle w:val="TableTextSmaller"/>
              <w:rPr>
                <w:sz w:val="20"/>
              </w:rPr>
            </w:pPr>
            <w:r>
              <w:rPr>
                <w:rFonts w:eastAsiaTheme="majorEastAsia"/>
                <w:sz w:val="20"/>
              </w:rPr>
              <w:t>VATRP freezes after xCard server import.</w:t>
            </w:r>
          </w:p>
        </w:tc>
      </w:tr>
      <w:tr w:rsidR="000A4423" w:rsidRPr="00DE1358" w14:paraId="475F6F5D" w14:textId="77777777" w:rsidTr="34376A8D">
        <w:tc>
          <w:tcPr>
            <w:tcW w:w="695" w:type="dxa"/>
            <w:shd w:val="clear" w:color="auto" w:fill="FFFFFF" w:themeFill="background1"/>
          </w:tcPr>
          <w:p w14:paraId="422FEF38" w14:textId="6D9ED715" w:rsidR="000A4423" w:rsidRDefault="000A4423" w:rsidP="000A4423">
            <w:pPr>
              <w:pStyle w:val="TableTextCenter"/>
            </w:pPr>
            <w:r>
              <w:t>31</w:t>
            </w:r>
          </w:p>
        </w:tc>
        <w:tc>
          <w:tcPr>
            <w:tcW w:w="8660" w:type="dxa"/>
            <w:shd w:val="clear" w:color="auto" w:fill="FFFFFF" w:themeFill="background1"/>
          </w:tcPr>
          <w:p w14:paraId="43F92078" w14:textId="0DB0F801" w:rsidR="000A4423" w:rsidRPr="007971D4" w:rsidRDefault="00D951C2" w:rsidP="000A4423">
            <w:pPr>
              <w:pStyle w:val="TableTextSmaller"/>
              <w:rPr>
                <w:rFonts w:eastAsiaTheme="majorEastAsia"/>
                <w:sz w:val="20"/>
              </w:rPr>
            </w:pPr>
            <w:r>
              <w:rPr>
                <w:rFonts w:eastAsiaTheme="majorEastAsia"/>
                <w:sz w:val="20"/>
              </w:rPr>
              <w:t>Transmission Control Protocol (</w:t>
            </w:r>
            <w:r w:rsidR="000A4423">
              <w:rPr>
                <w:rFonts w:eastAsiaTheme="majorEastAsia"/>
                <w:sz w:val="20"/>
              </w:rPr>
              <w:t>TCP</w:t>
            </w:r>
            <w:r>
              <w:rPr>
                <w:rFonts w:eastAsiaTheme="majorEastAsia"/>
                <w:sz w:val="20"/>
              </w:rPr>
              <w:t>)</w:t>
            </w:r>
            <w:r w:rsidR="000A4423">
              <w:rPr>
                <w:rFonts w:eastAsiaTheme="majorEastAsia"/>
                <w:sz w:val="20"/>
              </w:rPr>
              <w:t xml:space="preserve"> and TLS port are not configurable.</w:t>
            </w:r>
          </w:p>
        </w:tc>
      </w:tr>
      <w:tr w:rsidR="00234A0B" w:rsidRPr="00DE1358" w14:paraId="3178AFDE" w14:textId="77777777" w:rsidTr="34376A8D">
        <w:tc>
          <w:tcPr>
            <w:tcW w:w="695" w:type="dxa"/>
            <w:shd w:val="clear" w:color="auto" w:fill="F2F2F2" w:themeFill="background1" w:themeFillShade="F2"/>
          </w:tcPr>
          <w:p w14:paraId="77168F58" w14:textId="1FBA3C75" w:rsidR="00234A0B" w:rsidRDefault="00234A0B" w:rsidP="00234A0B">
            <w:pPr>
              <w:pStyle w:val="TableTextCenter"/>
            </w:pPr>
            <w:r>
              <w:lastRenderedPageBreak/>
              <w:t>33</w:t>
            </w:r>
          </w:p>
        </w:tc>
        <w:tc>
          <w:tcPr>
            <w:tcW w:w="8660" w:type="dxa"/>
            <w:shd w:val="clear" w:color="auto" w:fill="F2F2F2" w:themeFill="background1" w:themeFillShade="F2"/>
          </w:tcPr>
          <w:p w14:paraId="37862CFD" w14:textId="3BB8ED97" w:rsidR="00234A0B" w:rsidRDefault="00234A0B" w:rsidP="00234A0B">
            <w:pPr>
              <w:pStyle w:val="TableTextSmaller"/>
              <w:rPr>
                <w:rFonts w:eastAsiaTheme="majorEastAsia"/>
                <w:sz w:val="20"/>
              </w:rPr>
            </w:pPr>
            <w:r>
              <w:rPr>
                <w:sz w:val="20"/>
              </w:rPr>
              <w:t>VATRP crash when TLS and media encryption are selected</w:t>
            </w:r>
            <w:r w:rsidR="00D951C2">
              <w:rPr>
                <w:sz w:val="20"/>
              </w:rPr>
              <w:t>.</w:t>
            </w:r>
          </w:p>
        </w:tc>
      </w:tr>
      <w:tr w:rsidR="00234A0B" w:rsidRPr="00DE1358" w14:paraId="4220DE58" w14:textId="77777777" w:rsidTr="34376A8D">
        <w:tc>
          <w:tcPr>
            <w:tcW w:w="695" w:type="dxa"/>
            <w:shd w:val="clear" w:color="auto" w:fill="FFFFFF" w:themeFill="background1"/>
          </w:tcPr>
          <w:p w14:paraId="33401F79" w14:textId="42FAD3D5" w:rsidR="00234A0B" w:rsidRDefault="00234A0B" w:rsidP="00234A0B">
            <w:pPr>
              <w:pStyle w:val="TableTextCenter"/>
            </w:pPr>
            <w:r>
              <w:t>35</w:t>
            </w:r>
          </w:p>
        </w:tc>
        <w:tc>
          <w:tcPr>
            <w:tcW w:w="8660" w:type="dxa"/>
            <w:shd w:val="clear" w:color="auto" w:fill="FFFFFF" w:themeFill="background1"/>
          </w:tcPr>
          <w:p w14:paraId="3E0432E2" w14:textId="2B9D7270" w:rsidR="00234A0B" w:rsidRDefault="00234A0B" w:rsidP="00234A0B">
            <w:pPr>
              <w:pStyle w:val="TableTextSmaller"/>
              <w:rPr>
                <w:sz w:val="20"/>
              </w:rPr>
            </w:pPr>
            <w:r>
              <w:rPr>
                <w:rFonts w:eastAsiaTheme="majorEastAsia"/>
                <w:sz w:val="20"/>
              </w:rPr>
              <w:t>Auth-ID and username are not displayed correctly if loaded in from a config.</w:t>
            </w:r>
          </w:p>
        </w:tc>
      </w:tr>
      <w:tr w:rsidR="00234A0B" w:rsidRPr="00DE1358" w14:paraId="5503821A" w14:textId="77777777" w:rsidTr="34376A8D">
        <w:tc>
          <w:tcPr>
            <w:tcW w:w="695" w:type="dxa"/>
            <w:shd w:val="clear" w:color="auto" w:fill="F2F2F2" w:themeFill="background1" w:themeFillShade="F2"/>
          </w:tcPr>
          <w:p w14:paraId="24B49FE8" w14:textId="4D6CFE7D" w:rsidR="00234A0B" w:rsidRDefault="00234A0B" w:rsidP="00234A0B">
            <w:pPr>
              <w:pStyle w:val="TableTextCenter"/>
            </w:pPr>
            <w:r>
              <w:t>37</w:t>
            </w:r>
          </w:p>
        </w:tc>
        <w:tc>
          <w:tcPr>
            <w:tcW w:w="8660" w:type="dxa"/>
            <w:shd w:val="clear" w:color="auto" w:fill="F2F2F2" w:themeFill="background1" w:themeFillShade="F2"/>
          </w:tcPr>
          <w:p w14:paraId="4067465F" w14:textId="63963806" w:rsidR="00234A0B" w:rsidRDefault="00234A0B" w:rsidP="00234A0B">
            <w:pPr>
              <w:pStyle w:val="TableTextSmaller"/>
              <w:rPr>
                <w:rFonts w:eastAsiaTheme="majorEastAsia"/>
                <w:sz w:val="20"/>
              </w:rPr>
            </w:pPr>
            <w:r>
              <w:rPr>
                <w:rFonts w:eastAsiaTheme="majorEastAsia"/>
                <w:sz w:val="20"/>
              </w:rPr>
              <w:t xml:space="preserve">VATRP crash on loading in config file with </w:t>
            </w:r>
            <w:r w:rsidR="001F084F">
              <w:rPr>
                <w:rFonts w:eastAsiaTheme="majorEastAsia"/>
                <w:sz w:val="20"/>
              </w:rPr>
              <w:t>Message Waiting Indicator (</w:t>
            </w:r>
            <w:r>
              <w:rPr>
                <w:rFonts w:eastAsiaTheme="majorEastAsia"/>
                <w:sz w:val="20"/>
              </w:rPr>
              <w:t>MWI</w:t>
            </w:r>
            <w:r w:rsidR="001F084F">
              <w:rPr>
                <w:rFonts w:eastAsiaTheme="majorEastAsia"/>
                <w:sz w:val="20"/>
              </w:rPr>
              <w:t>)</w:t>
            </w:r>
            <w:r>
              <w:rPr>
                <w:rFonts w:eastAsiaTheme="majorEastAsia"/>
                <w:sz w:val="20"/>
              </w:rPr>
              <w:t xml:space="preserve"> </w:t>
            </w:r>
            <w:r w:rsidR="001F084F">
              <w:rPr>
                <w:rFonts w:eastAsiaTheme="majorEastAsia"/>
                <w:sz w:val="20"/>
              </w:rPr>
              <w:t>Uniform Resource Identifier (</w:t>
            </w:r>
            <w:r>
              <w:rPr>
                <w:rFonts w:eastAsiaTheme="majorEastAsia"/>
                <w:sz w:val="20"/>
              </w:rPr>
              <w:t>URI</w:t>
            </w:r>
            <w:r w:rsidR="001F084F">
              <w:rPr>
                <w:rFonts w:eastAsiaTheme="majorEastAsia"/>
                <w:sz w:val="20"/>
              </w:rPr>
              <w:t>)</w:t>
            </w:r>
            <w:r w:rsidR="00D951C2">
              <w:rPr>
                <w:rFonts w:eastAsiaTheme="majorEastAsia"/>
                <w:sz w:val="20"/>
              </w:rPr>
              <w:t>.</w:t>
            </w:r>
          </w:p>
        </w:tc>
      </w:tr>
      <w:tr w:rsidR="34376A8D" w14:paraId="1C2AD40E" w14:textId="77777777" w:rsidTr="34376A8D">
        <w:tc>
          <w:tcPr>
            <w:tcW w:w="695" w:type="dxa"/>
            <w:shd w:val="clear" w:color="auto" w:fill="FFFFFF" w:themeFill="background1"/>
          </w:tcPr>
          <w:p w14:paraId="18AF8E63" w14:textId="4952E90D" w:rsidR="34376A8D" w:rsidRDefault="34376A8D" w:rsidP="00563754">
            <w:pPr>
              <w:pStyle w:val="TableTextCenter"/>
            </w:pPr>
            <w:r>
              <w:t>32</w:t>
            </w:r>
          </w:p>
        </w:tc>
        <w:tc>
          <w:tcPr>
            <w:tcW w:w="8660" w:type="dxa"/>
            <w:shd w:val="clear" w:color="auto" w:fill="FFFFFF" w:themeFill="background1"/>
          </w:tcPr>
          <w:p w14:paraId="61237DDE" w14:textId="59026DD8" w:rsidR="34376A8D" w:rsidRPr="00563754" w:rsidRDefault="34376A8D" w:rsidP="00563754">
            <w:pPr>
              <w:pStyle w:val="TableTextSmaller"/>
              <w:rPr>
                <w:rFonts w:eastAsiaTheme="majorEastAsia"/>
                <w:sz w:val="20"/>
              </w:rPr>
            </w:pPr>
            <w:r w:rsidRPr="00563754">
              <w:rPr>
                <w:rFonts w:eastAsiaTheme="majorEastAsia"/>
                <w:sz w:val="20"/>
              </w:rPr>
              <w:t>The user agent field does not include any VATRP version information.</w:t>
            </w:r>
          </w:p>
        </w:tc>
      </w:tr>
      <w:bookmarkEnd w:id="25"/>
      <w:bookmarkEnd w:id="26"/>
      <w:bookmarkEnd w:id="27"/>
    </w:tbl>
    <w:p w14:paraId="688C70BE" w14:textId="77777777" w:rsidR="001758AE" w:rsidRDefault="001758AE" w:rsidP="001758AE">
      <w:pPr>
        <w:pStyle w:val="LineSpacer"/>
      </w:pPr>
    </w:p>
    <w:p w14:paraId="6ECE09E7" w14:textId="77777777" w:rsidR="001758AE" w:rsidRDefault="001758AE" w:rsidP="001758AE">
      <w:bookmarkStart w:id="55" w:name="_Toc490026795"/>
    </w:p>
    <w:p w14:paraId="715EDDCC" w14:textId="77777777" w:rsidR="001758AE" w:rsidRPr="00143147" w:rsidRDefault="001758AE" w:rsidP="001758AE">
      <w:pPr>
        <w:sectPr w:rsidR="001758AE" w:rsidRPr="00143147" w:rsidSect="003C6625">
          <w:pgSz w:w="12240" w:h="15840" w:code="1"/>
          <w:pgMar w:top="1440" w:right="1440" w:bottom="1440" w:left="1440" w:header="504" w:footer="504" w:gutter="0"/>
          <w:cols w:space="720"/>
          <w:titlePg/>
        </w:sectPr>
      </w:pPr>
    </w:p>
    <w:p w14:paraId="5F6FD71D" w14:textId="77777777" w:rsidR="001758AE" w:rsidRDefault="001758AE" w:rsidP="001758AE">
      <w:pPr>
        <w:pStyle w:val="Heading1"/>
        <w:numPr>
          <w:ilvl w:val="0"/>
          <w:numId w:val="1"/>
        </w:numPr>
        <w:tabs>
          <w:tab w:val="clear" w:pos="720"/>
        </w:tabs>
        <w:spacing w:before="0"/>
        <w:ind w:left="0" w:firstLine="0"/>
      </w:pPr>
      <w:bookmarkStart w:id="56" w:name="_Toc534204662"/>
      <w:bookmarkStart w:id="57" w:name="_Toc14265940"/>
      <w:r>
        <w:lastRenderedPageBreak/>
        <w:t>Installation Guide</w:t>
      </w:r>
      <w:bookmarkEnd w:id="56"/>
      <w:bookmarkEnd w:id="57"/>
    </w:p>
    <w:p w14:paraId="609C650D" w14:textId="77777777" w:rsidR="001758AE" w:rsidRPr="00C51735" w:rsidRDefault="001758AE" w:rsidP="001758AE">
      <w:r w:rsidRPr="00C51735">
        <w:t xml:space="preserve">This section provides a quick installation </w:t>
      </w:r>
      <w:r>
        <w:t>guide</w:t>
      </w:r>
      <w:r w:rsidRPr="00C51735">
        <w:t xml:space="preserve"> with an installer file and instructions for building and installing from the VATRP source code. In both installations, the VATRP must be installed on a Windows 10 platform.</w:t>
      </w:r>
    </w:p>
    <w:p w14:paraId="6ADD84AD" w14:textId="05F9334E" w:rsidR="001758AE" w:rsidRDefault="001758AE" w:rsidP="001758AE">
      <w:r>
        <w:t>The minimum requirements for VATRP installation consist of</w:t>
      </w:r>
      <w:r w:rsidR="00E96974">
        <w:t xml:space="preserve"> the following</w:t>
      </w:r>
      <w:r>
        <w:t>:</w:t>
      </w:r>
    </w:p>
    <w:p w14:paraId="4F37E2B3" w14:textId="77777777" w:rsidR="001758AE" w:rsidRDefault="001758AE" w:rsidP="001758AE">
      <w:pPr>
        <w:pStyle w:val="BulletListSingle"/>
      </w:pPr>
      <w:r>
        <w:t>Windows 10.X Operating System (OS)</w:t>
      </w:r>
    </w:p>
    <w:p w14:paraId="2E00BEA0" w14:textId="77777777" w:rsidR="001758AE" w:rsidRDefault="001758AE" w:rsidP="001758AE">
      <w:pPr>
        <w:pStyle w:val="BulletListSingle"/>
      </w:pPr>
      <w:r>
        <w:t>Webcam</w:t>
      </w:r>
    </w:p>
    <w:p w14:paraId="6D9DD28B" w14:textId="77777777" w:rsidR="001758AE" w:rsidRDefault="001758AE" w:rsidP="001758AE">
      <w:pPr>
        <w:pStyle w:val="BulletListSingle"/>
      </w:pPr>
      <w:r>
        <w:t>Microphone</w:t>
      </w:r>
    </w:p>
    <w:p w14:paraId="5AA31734" w14:textId="77777777" w:rsidR="001758AE" w:rsidRDefault="001758AE" w:rsidP="001758AE">
      <w:pPr>
        <w:pStyle w:val="BulletListSingle"/>
      </w:pPr>
      <w:r>
        <w:t>Microsoft Visual C++ 2013 Redistributable</w:t>
      </w:r>
    </w:p>
    <w:p w14:paraId="3DBE17B5" w14:textId="77777777" w:rsidR="001758AE" w:rsidRPr="00B52FFC" w:rsidRDefault="001758AE" w:rsidP="001758AE">
      <w:pPr>
        <w:pStyle w:val="BulletListSingleLast"/>
        <w:tabs>
          <w:tab w:val="num" w:pos="720"/>
        </w:tabs>
      </w:pPr>
      <w:r>
        <w:t>Microsoft Visual Studio Community 2015 Update 3 (for building from source code)</w:t>
      </w:r>
    </w:p>
    <w:p w14:paraId="40A05139" w14:textId="77777777" w:rsidR="001758AE" w:rsidRPr="00DE1358" w:rsidRDefault="001758AE" w:rsidP="001758AE">
      <w:pPr>
        <w:pStyle w:val="Heading2"/>
        <w:numPr>
          <w:ilvl w:val="1"/>
          <w:numId w:val="1"/>
        </w:numPr>
        <w:tabs>
          <w:tab w:val="clear" w:pos="720"/>
          <w:tab w:val="num" w:pos="2430"/>
        </w:tabs>
      </w:pPr>
      <w:bookmarkStart w:id="58" w:name="_Toc531589536"/>
      <w:bookmarkStart w:id="59" w:name="_Toc534204663"/>
      <w:bookmarkStart w:id="60" w:name="_Toc14265941"/>
      <w:r w:rsidRPr="00DE1358">
        <w:t>Quick Installation</w:t>
      </w:r>
      <w:bookmarkEnd w:id="58"/>
      <w:bookmarkEnd w:id="59"/>
      <w:bookmarkEnd w:id="60"/>
    </w:p>
    <w:p w14:paraId="6158C2B5" w14:textId="39B1946F" w:rsidR="001758AE" w:rsidRPr="0054223C" w:rsidRDefault="001758AE" w:rsidP="001758AE">
      <w:pPr>
        <w:spacing w:after="240"/>
      </w:pPr>
      <w:r w:rsidRPr="0054223C">
        <w:t>Download the VATRP.msi file on a Windows 10 machine. Open the file, using Windows Installer as the default application</w:t>
      </w:r>
      <w:r>
        <w:t>. T</w:t>
      </w:r>
      <w:r w:rsidRPr="0054223C">
        <w:t xml:space="preserve">he VATRP Setup Wizard </w:t>
      </w:r>
      <w:r>
        <w:t>will</w:t>
      </w:r>
      <w:r w:rsidRPr="0054223C">
        <w:t xml:space="preserve"> appear as </w:t>
      </w:r>
      <w:r>
        <w:t>shown</w:t>
      </w:r>
      <w:r w:rsidRPr="0054223C">
        <w:t xml:space="preserve"> in </w:t>
      </w:r>
      <w:r>
        <w:fldChar w:fldCharType="begin"/>
      </w:r>
      <w:r>
        <w:instrText xml:space="preserve"> REF _Ref529979015 \h </w:instrText>
      </w:r>
      <w:r>
        <w:fldChar w:fldCharType="separate"/>
      </w:r>
      <w:r w:rsidR="00EF04BD">
        <w:t xml:space="preserve">Figure </w:t>
      </w:r>
      <w:r w:rsidR="00EF04BD">
        <w:rPr>
          <w:noProof/>
        </w:rPr>
        <w:t>1</w:t>
      </w:r>
      <w:r>
        <w:fldChar w:fldCharType="end"/>
      </w:r>
      <w:r w:rsidRPr="0054223C">
        <w:t>.</w:t>
      </w:r>
    </w:p>
    <w:p w14:paraId="25329324" w14:textId="77777777" w:rsidR="001758AE" w:rsidRPr="0054223C" w:rsidRDefault="001758AE" w:rsidP="001758AE">
      <w:pPr>
        <w:pStyle w:val="Figure"/>
      </w:pPr>
      <w:r w:rsidRPr="0054223C">
        <w:rPr>
          <w:noProof/>
        </w:rPr>
        <w:drawing>
          <wp:inline distT="0" distB="0" distL="0" distR="0" wp14:anchorId="6C28797A" wp14:editId="67C92A90">
            <wp:extent cx="3767138" cy="3089053"/>
            <wp:effectExtent l="0" t="0" r="5080" b="0"/>
            <wp:docPr id="1" name="Picture 1" descr="Figure 1 presents a screenshot of the VATRP Setup Wizard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4921" cy="3095435"/>
                    </a:xfrm>
                    <a:prstGeom prst="rect">
                      <a:avLst/>
                    </a:prstGeom>
                    <a:noFill/>
                    <a:ln>
                      <a:noFill/>
                    </a:ln>
                  </pic:spPr>
                </pic:pic>
              </a:graphicData>
            </a:graphic>
          </wp:inline>
        </w:drawing>
      </w:r>
    </w:p>
    <w:p w14:paraId="20438972" w14:textId="7B5CC44F" w:rsidR="001758AE" w:rsidRDefault="001758AE" w:rsidP="001758AE">
      <w:pPr>
        <w:pStyle w:val="FigureCaption"/>
      </w:pPr>
      <w:bookmarkStart w:id="61" w:name="_Ref529979015"/>
      <w:bookmarkStart w:id="62" w:name="_Toc531589611"/>
      <w:bookmarkStart w:id="63" w:name="_Toc534196903"/>
      <w:bookmarkStart w:id="64" w:name="_Toc14265901"/>
      <w:r>
        <w:t xml:space="preserve">Figure </w:t>
      </w:r>
      <w:r w:rsidR="008C3E38">
        <w:fldChar w:fldCharType="begin"/>
      </w:r>
      <w:r w:rsidR="008C3E38">
        <w:instrText xml:space="preserve"> SEQ Figure \* ARABIC </w:instrText>
      </w:r>
      <w:r w:rsidR="008C3E38">
        <w:fldChar w:fldCharType="separate"/>
      </w:r>
      <w:r w:rsidR="006E3099">
        <w:rPr>
          <w:noProof/>
        </w:rPr>
        <w:t>1</w:t>
      </w:r>
      <w:r w:rsidR="008C3E38">
        <w:rPr>
          <w:noProof/>
        </w:rPr>
        <w:fldChar w:fldCharType="end"/>
      </w:r>
      <w:bookmarkEnd w:id="61"/>
      <w:r>
        <w:t>. Screenshot of VATRP Setup Wizard</w:t>
      </w:r>
      <w:bookmarkEnd w:id="62"/>
      <w:bookmarkEnd w:id="63"/>
      <w:bookmarkEnd w:id="64"/>
    </w:p>
    <w:p w14:paraId="59FCAB2F" w14:textId="77777777" w:rsidR="001758AE" w:rsidRPr="0054223C" w:rsidRDefault="001758AE" w:rsidP="001758AE">
      <w:r w:rsidRPr="0054223C">
        <w:t xml:space="preserve">Click </w:t>
      </w:r>
      <w:r>
        <w:t>“</w:t>
      </w:r>
      <w:r w:rsidRPr="0054223C">
        <w:t>Next</w:t>
      </w:r>
      <w:r>
        <w:t>”</w:t>
      </w:r>
      <w:r w:rsidRPr="0054223C">
        <w:t xml:space="preserve"> and </w:t>
      </w:r>
      <w:r>
        <w:t xml:space="preserve">then </w:t>
      </w:r>
      <w:r w:rsidRPr="0054223C">
        <w:t>click through the prompts to install the VATRP. The VATRP Setup Wizard can be closed after successful installation. The VATRP can be opened via the shortcut in the start menu or by running ACE.exe from the directory chosen during the installation.</w:t>
      </w:r>
    </w:p>
    <w:p w14:paraId="4D4022EF" w14:textId="77777777" w:rsidR="001758AE" w:rsidRPr="00DE1358" w:rsidRDefault="001758AE" w:rsidP="001758AE">
      <w:pPr>
        <w:pStyle w:val="Heading2"/>
        <w:numPr>
          <w:ilvl w:val="1"/>
          <w:numId w:val="1"/>
        </w:numPr>
        <w:tabs>
          <w:tab w:val="clear" w:pos="720"/>
          <w:tab w:val="num" w:pos="2430"/>
        </w:tabs>
      </w:pPr>
      <w:bookmarkStart w:id="65" w:name="_Toc531589537"/>
      <w:bookmarkStart w:id="66" w:name="_Toc534204664"/>
      <w:bookmarkStart w:id="67" w:name="_Toc14265942"/>
      <w:r w:rsidRPr="00DE1358">
        <w:lastRenderedPageBreak/>
        <w:t>Installation from Source Code</w:t>
      </w:r>
      <w:bookmarkEnd w:id="65"/>
      <w:bookmarkEnd w:id="66"/>
      <w:bookmarkEnd w:id="67"/>
    </w:p>
    <w:p w14:paraId="30890424" w14:textId="77777777" w:rsidR="001758AE" w:rsidRPr="0054223C" w:rsidRDefault="001758AE" w:rsidP="001758AE">
      <w:r w:rsidRPr="0054223C">
        <w:t>Building from the source code requires Windows 10, Microsoft Visual Studio 2015 Update 3, and Git Bash or a Git client for Windows.</w:t>
      </w:r>
    </w:p>
    <w:p w14:paraId="1370A057" w14:textId="77777777" w:rsidR="001758AE" w:rsidRPr="00DE1358" w:rsidRDefault="001758AE" w:rsidP="001758AE">
      <w:pPr>
        <w:pStyle w:val="Heading3"/>
        <w:numPr>
          <w:ilvl w:val="2"/>
          <w:numId w:val="1"/>
        </w:numPr>
        <w:tabs>
          <w:tab w:val="num" w:pos="1206"/>
          <w:tab w:val="num" w:pos="1476"/>
          <w:tab w:val="num" w:pos="2556"/>
        </w:tabs>
      </w:pPr>
      <w:bookmarkStart w:id="68" w:name="_Toc531589538"/>
      <w:bookmarkStart w:id="69" w:name="_Toc534204665"/>
      <w:bookmarkStart w:id="70" w:name="_Toc14265943"/>
      <w:r w:rsidRPr="00DE1358">
        <w:t xml:space="preserve">Installing </w:t>
      </w:r>
      <w:r>
        <w:t xml:space="preserve">Microsoft </w:t>
      </w:r>
      <w:r w:rsidRPr="00DE1358">
        <w:t>Visual Studio</w:t>
      </w:r>
      <w:bookmarkEnd w:id="68"/>
      <w:bookmarkEnd w:id="69"/>
      <w:bookmarkEnd w:id="70"/>
    </w:p>
    <w:p w14:paraId="62C3D31D" w14:textId="77777777" w:rsidR="001758AE" w:rsidRDefault="001758AE" w:rsidP="001758AE">
      <w:r w:rsidRPr="0054223C">
        <w:t xml:space="preserve">When installing the Microsoft Visual Studio IDE, navigate to the </w:t>
      </w:r>
      <w:r>
        <w:t>“</w:t>
      </w:r>
      <w:r w:rsidRPr="00DE0894">
        <w:t>Older Versions</w:t>
      </w:r>
      <w:r>
        <w:rPr>
          <w:i/>
        </w:rPr>
        <w:t>”</w:t>
      </w:r>
      <w:r w:rsidRPr="0054223C">
        <w:t xml:space="preserve"> sections of the download page and then continue with Visual Studio Community 2015 Update 3.</w:t>
      </w:r>
    </w:p>
    <w:p w14:paraId="0D86F181" w14:textId="77777777" w:rsidR="001758AE" w:rsidRDefault="001758AE" w:rsidP="001758AE">
      <w:r w:rsidRPr="0054223C">
        <w:t>Downloading the IDE may require creation of a Microsoft 360 account. During the installation process, select a custom install.</w:t>
      </w:r>
    </w:p>
    <w:p w14:paraId="0CEB9FE8" w14:textId="77777777" w:rsidR="001758AE" w:rsidRPr="0035409C" w:rsidRDefault="001758AE" w:rsidP="001758AE">
      <w:r w:rsidRPr="0054223C">
        <w:t xml:space="preserve">On the following page, check the box </w:t>
      </w:r>
      <w:r>
        <w:t>that</w:t>
      </w:r>
      <w:r w:rsidRPr="0054223C">
        <w:t xml:space="preserve"> selects all the available installation options and then de-select the C++ package. </w:t>
      </w:r>
      <w:r>
        <w:t xml:space="preserve">The installation </w:t>
      </w:r>
      <w:r w:rsidRPr="0054223C">
        <w:t>may take several hours to complete.</w:t>
      </w:r>
    </w:p>
    <w:p w14:paraId="46624A0B" w14:textId="77777777" w:rsidR="001758AE" w:rsidRDefault="001758AE" w:rsidP="001758AE">
      <w:r w:rsidRPr="001C637B">
        <w:t xml:space="preserve">The VATRP has been provisioned with an installer project </w:t>
      </w:r>
      <w:r>
        <w:t>that</w:t>
      </w:r>
      <w:r w:rsidRPr="001C637B">
        <w:t xml:space="preserve"> simplifies the process of installing the endpoint client device. </w:t>
      </w:r>
      <w:r>
        <w:t>Execute the following steps to install Microsoft Visual Studio:</w:t>
      </w:r>
    </w:p>
    <w:p w14:paraId="43BF5BC4" w14:textId="77777777" w:rsidR="001758AE" w:rsidRDefault="001758AE" w:rsidP="001758AE">
      <w:pPr>
        <w:pStyle w:val="NumberedList"/>
      </w:pPr>
      <w:r w:rsidRPr="00426B1E">
        <w:t xml:space="preserve">Run Visual Studio as Administrator and select the </w:t>
      </w:r>
      <w:r>
        <w:t>“</w:t>
      </w:r>
      <w:r w:rsidRPr="00DE0894">
        <w:t>Extensions and</w:t>
      </w:r>
      <w:r w:rsidRPr="00ED355F">
        <w:rPr>
          <w:i/>
        </w:rPr>
        <w:t xml:space="preserve"> </w:t>
      </w:r>
      <w:r w:rsidRPr="00DE0894">
        <w:t>Updates</w:t>
      </w:r>
      <w:r>
        <w:rPr>
          <w:i/>
        </w:rPr>
        <w:t>”</w:t>
      </w:r>
      <w:r w:rsidRPr="00426B1E">
        <w:t xml:space="preserve"> option from the Tools dropdown</w:t>
      </w:r>
      <w:r>
        <w:t>.</w:t>
      </w:r>
    </w:p>
    <w:p w14:paraId="1F304AE4" w14:textId="77777777" w:rsidR="001758AE" w:rsidRDefault="001758AE" w:rsidP="001758AE">
      <w:pPr>
        <w:pStyle w:val="NumberedList"/>
      </w:pPr>
      <w:r>
        <w:t>S</w:t>
      </w:r>
      <w:r w:rsidRPr="00426B1E">
        <w:t>earch 'installer' while in the online section.</w:t>
      </w:r>
    </w:p>
    <w:p w14:paraId="1AB5DAC2" w14:textId="77777777" w:rsidR="001758AE" w:rsidRDefault="001758AE" w:rsidP="001758AE">
      <w:pPr>
        <w:pStyle w:val="NumberedList"/>
      </w:pPr>
      <w:r w:rsidRPr="00426B1E">
        <w:t>Download and install Microsoft Visual Studio 2015 Installer Projects</w:t>
      </w:r>
      <w:r>
        <w:t>.</w:t>
      </w:r>
    </w:p>
    <w:p w14:paraId="4D95F45B" w14:textId="77777777" w:rsidR="001758AE" w:rsidRPr="00426B1E" w:rsidRDefault="001758AE" w:rsidP="001758AE">
      <w:pPr>
        <w:pStyle w:val="NumberedListLast"/>
      </w:pPr>
      <w:r>
        <w:t>Close</w:t>
      </w:r>
      <w:r w:rsidRPr="00426B1E">
        <w:t xml:space="preserve"> the running instance of Visual Studio and run the VSI_bundle.exe that was just downloaded.</w:t>
      </w:r>
    </w:p>
    <w:p w14:paraId="0CCC2386" w14:textId="77777777" w:rsidR="001758AE" w:rsidRPr="00DE1358" w:rsidRDefault="001758AE" w:rsidP="001758AE">
      <w:pPr>
        <w:pStyle w:val="Heading3"/>
        <w:numPr>
          <w:ilvl w:val="2"/>
          <w:numId w:val="1"/>
        </w:numPr>
        <w:tabs>
          <w:tab w:val="num" w:pos="1206"/>
          <w:tab w:val="num" w:pos="1476"/>
          <w:tab w:val="num" w:pos="2556"/>
        </w:tabs>
      </w:pPr>
      <w:bookmarkStart w:id="71" w:name="_Toc531589539"/>
      <w:bookmarkStart w:id="72" w:name="_Toc534204666"/>
      <w:bookmarkStart w:id="73" w:name="_Toc14265944"/>
      <w:r w:rsidRPr="00DE1358">
        <w:t>Building the VATRP</w:t>
      </w:r>
      <w:bookmarkEnd w:id="71"/>
      <w:bookmarkEnd w:id="72"/>
      <w:bookmarkEnd w:id="73"/>
    </w:p>
    <w:p w14:paraId="0E7B84B4" w14:textId="77777777" w:rsidR="001758AE" w:rsidRDefault="001758AE" w:rsidP="001758AE">
      <w:r w:rsidRPr="0054223C">
        <w:t>Once Visual Studio has been installed and this repository has been cloned</w:t>
      </w:r>
      <w:r>
        <w:t>, take the following steps to build the VATRP:</w:t>
      </w:r>
    </w:p>
    <w:p w14:paraId="339EA9A2" w14:textId="77777777" w:rsidR="001758AE" w:rsidRDefault="001758AE" w:rsidP="001758AE">
      <w:pPr>
        <w:pStyle w:val="NumberedList"/>
        <w:numPr>
          <w:ilvl w:val="0"/>
          <w:numId w:val="32"/>
        </w:numPr>
      </w:pPr>
      <w:r>
        <w:t>O</w:t>
      </w:r>
      <w:r w:rsidRPr="007758E5">
        <w:t>pen the VATRP.sln file within the IDE</w:t>
      </w:r>
      <w:r>
        <w:t>.</w:t>
      </w:r>
    </w:p>
    <w:p w14:paraId="68DE8730" w14:textId="77777777" w:rsidR="001758AE" w:rsidRDefault="001758AE" w:rsidP="001758AE">
      <w:pPr>
        <w:pStyle w:val="NumberedList"/>
      </w:pPr>
      <w:r>
        <w:t>O</w:t>
      </w:r>
      <w:r w:rsidRPr="007758E5">
        <w:t>pen the solution folder and right</w:t>
      </w:r>
      <w:r>
        <w:t>-</w:t>
      </w:r>
      <w:r w:rsidRPr="007758E5">
        <w:t>click the VATRP solution</w:t>
      </w:r>
      <w:r>
        <w:t>.</w:t>
      </w:r>
    </w:p>
    <w:p w14:paraId="3BF52663" w14:textId="77777777" w:rsidR="001758AE" w:rsidRPr="007758E5" w:rsidRDefault="001758AE" w:rsidP="001758AE">
      <w:pPr>
        <w:pStyle w:val="NumberedListLast"/>
      </w:pPr>
      <w:r w:rsidRPr="007758E5">
        <w:t>Clean and rebuild the application before running it for the first time</w:t>
      </w:r>
      <w:r>
        <w:t>.</w:t>
      </w:r>
    </w:p>
    <w:p w14:paraId="46CE77A9" w14:textId="77777777" w:rsidR="001758AE" w:rsidRPr="0054223C" w:rsidRDefault="001758AE" w:rsidP="001758AE">
      <w:r>
        <w:t xml:space="preserve">By default, the VATRP </w:t>
      </w:r>
      <w:r w:rsidRPr="0054223C">
        <w:t>App project should already be selected as the default project to run. The</w:t>
      </w:r>
      <w:r>
        <w:t> </w:t>
      </w:r>
      <w:r w:rsidRPr="0054223C">
        <w:t>navigation bar at the top of Visual Studio contain</w:t>
      </w:r>
      <w:r>
        <w:t>s</w:t>
      </w:r>
      <w:r w:rsidRPr="0054223C">
        <w:t xml:space="preserve"> a green</w:t>
      </w:r>
      <w:r>
        <w:t xml:space="preserve"> “P</w:t>
      </w:r>
      <w:r w:rsidRPr="0054223C">
        <w:t>lay</w:t>
      </w:r>
      <w:r>
        <w:t>”</w:t>
      </w:r>
      <w:r w:rsidRPr="0054223C">
        <w:t xml:space="preserve"> arrow </w:t>
      </w:r>
      <w:r>
        <w:t xml:space="preserve">icon </w:t>
      </w:r>
      <w:r w:rsidRPr="0054223C">
        <w:t>that</w:t>
      </w:r>
      <w:r>
        <w:t>,</w:t>
      </w:r>
      <w:r w:rsidRPr="0054223C">
        <w:t xml:space="preserve"> when clicked, will build and run the application in debug mode. </w:t>
      </w:r>
      <w:r w:rsidRPr="0035409C">
        <w:t>To run the application outside this mod</w:t>
      </w:r>
      <w:r w:rsidRPr="001C637B">
        <w:t>e, press Ctrl F5 as a short cut.</w:t>
      </w:r>
    </w:p>
    <w:p w14:paraId="79D1641C" w14:textId="77777777" w:rsidR="001758AE" w:rsidRPr="00DE1358" w:rsidRDefault="001758AE" w:rsidP="001758AE">
      <w:pPr>
        <w:pStyle w:val="Heading4"/>
        <w:numPr>
          <w:ilvl w:val="3"/>
          <w:numId w:val="1"/>
        </w:numPr>
        <w:tabs>
          <w:tab w:val="clear" w:pos="1008"/>
          <w:tab w:val="num" w:pos="1080"/>
          <w:tab w:val="num" w:pos="2088"/>
        </w:tabs>
        <w:ind w:left="1080" w:hanging="1080"/>
      </w:pPr>
      <w:r w:rsidRPr="00DE1358">
        <w:t>Reference Errors</w:t>
      </w:r>
    </w:p>
    <w:p w14:paraId="70FA7E94" w14:textId="77777777" w:rsidR="001758AE" w:rsidRPr="0035409C" w:rsidRDefault="001758AE" w:rsidP="001758AE">
      <w:r w:rsidRPr="0054223C">
        <w:t>If there are any issues regarding a</w:t>
      </w:r>
      <w:r>
        <w:t xml:space="preserve">n assembly reference to Windows </w:t>
      </w:r>
      <w:r w:rsidRPr="0054223C">
        <w:t>Devices or the IAsync type when building the project solution for the first time, then complete the following:</w:t>
      </w:r>
    </w:p>
    <w:p w14:paraId="54D6F012" w14:textId="77777777" w:rsidR="001758AE" w:rsidRPr="00ED355F" w:rsidRDefault="001758AE" w:rsidP="00BE36B4">
      <w:pPr>
        <w:pStyle w:val="NumberedList"/>
        <w:numPr>
          <w:ilvl w:val="0"/>
          <w:numId w:val="41"/>
        </w:numPr>
      </w:pPr>
      <w:r w:rsidRPr="00ED355F">
        <w:t xml:space="preserve">Navigate to the </w:t>
      </w:r>
      <w:r>
        <w:t>“</w:t>
      </w:r>
      <w:r w:rsidRPr="00ED355F">
        <w:t xml:space="preserve">Uninstall a </w:t>
      </w:r>
      <w:r>
        <w:t>P</w:t>
      </w:r>
      <w:r w:rsidRPr="00ED355F">
        <w:t>rogram</w:t>
      </w:r>
      <w:r>
        <w:t>”</w:t>
      </w:r>
      <w:r w:rsidRPr="00ED355F">
        <w:t xml:space="preserve"> window from the Start menu</w:t>
      </w:r>
      <w:r>
        <w:t>.</w:t>
      </w:r>
    </w:p>
    <w:p w14:paraId="54C4C991" w14:textId="77777777" w:rsidR="001758AE" w:rsidRPr="00ED355F" w:rsidRDefault="001758AE" w:rsidP="001758AE">
      <w:pPr>
        <w:pStyle w:val="NumberedList"/>
      </w:pPr>
      <w:r w:rsidRPr="00ED355F">
        <w:t xml:space="preserve">Select </w:t>
      </w:r>
      <w:r>
        <w:t>“</w:t>
      </w:r>
      <w:r w:rsidRPr="00ED355F">
        <w:t>Microsoft Visual Studio Community 2015</w:t>
      </w:r>
      <w:r>
        <w:t>”</w:t>
      </w:r>
      <w:r w:rsidRPr="00ED355F">
        <w:t xml:space="preserve"> and click </w:t>
      </w:r>
      <w:r>
        <w:t>“C</w:t>
      </w:r>
      <w:r w:rsidRPr="00ED355F">
        <w:t>hange</w:t>
      </w:r>
      <w:r>
        <w:t>.”</w:t>
      </w:r>
    </w:p>
    <w:p w14:paraId="1C759027" w14:textId="77777777" w:rsidR="001758AE" w:rsidRPr="00ED355F" w:rsidRDefault="001758AE" w:rsidP="001758AE">
      <w:pPr>
        <w:pStyle w:val="NumberedList"/>
      </w:pPr>
      <w:r w:rsidRPr="00ED355F">
        <w:t>Install the Windows 10 SDK</w:t>
      </w:r>
      <w:r>
        <w:t>.</w:t>
      </w:r>
    </w:p>
    <w:p w14:paraId="6527DECA" w14:textId="77777777" w:rsidR="001758AE" w:rsidRPr="00ED355F" w:rsidRDefault="001758AE" w:rsidP="001758AE">
      <w:pPr>
        <w:pStyle w:val="NumberedList"/>
      </w:pPr>
      <w:r w:rsidRPr="00ED355F">
        <w:lastRenderedPageBreak/>
        <w:t>Open the</w:t>
      </w:r>
      <w:r>
        <w:t xml:space="preserve"> VATRP.App</w:t>
      </w:r>
      <w:r w:rsidRPr="00ED355F">
        <w:t xml:space="preserve"> project in Visual Studio</w:t>
      </w:r>
      <w:r>
        <w:t>.</w:t>
      </w:r>
    </w:p>
    <w:p w14:paraId="459AD52E" w14:textId="77777777" w:rsidR="001758AE" w:rsidRPr="00ED355F" w:rsidRDefault="001758AE" w:rsidP="001758AE">
      <w:pPr>
        <w:pStyle w:val="NumberedList"/>
      </w:pPr>
      <w:r w:rsidRPr="00ED355F">
        <w:t>Find the References item under the VATRP.App Project</w:t>
      </w:r>
      <w:r>
        <w:t>.</w:t>
      </w:r>
    </w:p>
    <w:p w14:paraId="5FF131D5" w14:textId="77777777" w:rsidR="001758AE" w:rsidRPr="00ED355F" w:rsidRDefault="001758AE" w:rsidP="001758AE">
      <w:pPr>
        <w:pStyle w:val="NumberedList"/>
      </w:pPr>
      <w:r w:rsidRPr="00ED355F">
        <w:t>Right</w:t>
      </w:r>
      <w:r>
        <w:t>-</w:t>
      </w:r>
      <w:r w:rsidRPr="00ED355F">
        <w:t xml:space="preserve">click and select </w:t>
      </w:r>
      <w:r>
        <w:t>“</w:t>
      </w:r>
      <w:r w:rsidRPr="00ED355F">
        <w:t>Add reference</w:t>
      </w:r>
      <w:r>
        <w:t>”.</w:t>
      </w:r>
    </w:p>
    <w:p w14:paraId="43119657" w14:textId="77777777" w:rsidR="001758AE" w:rsidRPr="00ED355F" w:rsidRDefault="001758AE" w:rsidP="001758AE">
      <w:pPr>
        <w:pStyle w:val="NumberedList"/>
      </w:pPr>
      <w:r w:rsidRPr="00ED355F">
        <w:t>Select the option to Browse</w:t>
      </w:r>
      <w:r>
        <w:t>.</w:t>
      </w:r>
    </w:p>
    <w:p w14:paraId="14C158E8" w14:textId="77777777" w:rsidR="001758AE" w:rsidRDefault="001758AE" w:rsidP="001758AE">
      <w:pPr>
        <w:pStyle w:val="NumberedList"/>
      </w:pPr>
      <w:r>
        <w:t>In the Browse popup, select th</w:t>
      </w:r>
      <w:r w:rsidRPr="00ED355F">
        <w:t>e following</w:t>
      </w:r>
      <w:r>
        <w:t xml:space="preserve"> file</w:t>
      </w:r>
      <w:r w:rsidRPr="00ED355F">
        <w:t>: C:\Program Files (x86)\Windows Kits\10\UnionMetadata\Windows.md or Windows.winmd</w:t>
      </w:r>
      <w:r>
        <w:t>.</w:t>
      </w:r>
    </w:p>
    <w:p w14:paraId="587C72D4" w14:textId="77777777" w:rsidR="001758AE" w:rsidRDefault="001758AE" w:rsidP="001758AE">
      <w:pPr>
        <w:pStyle w:val="NumberedList"/>
      </w:pPr>
      <w:r>
        <w:t>Make sure the Windows.md or Windows.winmd reference file is checked off, then click “OK”.</w:t>
      </w:r>
    </w:p>
    <w:p w14:paraId="394E11D9" w14:textId="77777777" w:rsidR="001758AE" w:rsidRDefault="001758AE" w:rsidP="001758AE">
      <w:pPr>
        <w:pStyle w:val="NumberedListLast"/>
      </w:pPr>
      <w:r>
        <w:t>Clean and rebuild the application. Any reference errors should be resolved.</w:t>
      </w:r>
    </w:p>
    <w:p w14:paraId="030F7BB7" w14:textId="77777777" w:rsidR="001758AE" w:rsidRDefault="001758AE" w:rsidP="001758AE"/>
    <w:p w14:paraId="0409D2B5" w14:textId="77777777" w:rsidR="001758AE" w:rsidRDefault="001758AE" w:rsidP="001758AE">
      <w:pPr>
        <w:pStyle w:val="Heading1"/>
        <w:numPr>
          <w:ilvl w:val="0"/>
          <w:numId w:val="1"/>
        </w:numPr>
        <w:tabs>
          <w:tab w:val="clear" w:pos="720"/>
        </w:tabs>
        <w:ind w:left="0" w:firstLine="0"/>
        <w:sectPr w:rsidR="001758AE" w:rsidSect="003C6625">
          <w:pgSz w:w="12240" w:h="15840" w:code="1"/>
          <w:pgMar w:top="1440" w:right="1440" w:bottom="1440" w:left="1440" w:header="504" w:footer="504" w:gutter="0"/>
          <w:cols w:space="720"/>
          <w:titlePg/>
        </w:sectPr>
      </w:pPr>
    </w:p>
    <w:p w14:paraId="07E51837" w14:textId="77777777" w:rsidR="001758AE" w:rsidRDefault="001758AE" w:rsidP="001758AE">
      <w:pPr>
        <w:pStyle w:val="Heading1"/>
        <w:numPr>
          <w:ilvl w:val="0"/>
          <w:numId w:val="1"/>
        </w:numPr>
        <w:tabs>
          <w:tab w:val="clear" w:pos="720"/>
        </w:tabs>
        <w:spacing w:before="0"/>
        <w:ind w:left="0" w:firstLine="0"/>
      </w:pPr>
      <w:bookmarkStart w:id="74" w:name="_Toc534204667"/>
      <w:bookmarkStart w:id="75" w:name="_Toc14265945"/>
      <w:r>
        <w:lastRenderedPageBreak/>
        <w:t>User Guide</w:t>
      </w:r>
      <w:bookmarkEnd w:id="74"/>
      <w:bookmarkEnd w:id="75"/>
    </w:p>
    <w:p w14:paraId="7ADEB1C3" w14:textId="77777777" w:rsidR="001758AE" w:rsidRPr="0054223C" w:rsidRDefault="001758AE" w:rsidP="001758AE">
      <w:r w:rsidRPr="0054223C">
        <w:t xml:space="preserve">The following subsections </w:t>
      </w:r>
      <w:r>
        <w:t xml:space="preserve">describe </w:t>
      </w:r>
      <w:r w:rsidRPr="0054223C">
        <w:t>how to register the VATRP</w:t>
      </w:r>
      <w:r>
        <w:t xml:space="preserve"> to a SIP server</w:t>
      </w:r>
      <w:r w:rsidRPr="0054223C">
        <w:t xml:space="preserve"> and interact with its features.</w:t>
      </w:r>
    </w:p>
    <w:p w14:paraId="4C5674D6" w14:textId="77777777" w:rsidR="001758AE" w:rsidRPr="00DE1358" w:rsidRDefault="001758AE" w:rsidP="001758AE">
      <w:pPr>
        <w:pStyle w:val="Heading2"/>
        <w:numPr>
          <w:ilvl w:val="1"/>
          <w:numId w:val="1"/>
        </w:numPr>
        <w:tabs>
          <w:tab w:val="clear" w:pos="720"/>
          <w:tab w:val="num" w:pos="2430"/>
        </w:tabs>
      </w:pPr>
      <w:bookmarkStart w:id="76" w:name="_Toc531589541"/>
      <w:bookmarkStart w:id="77" w:name="_Toc534204668"/>
      <w:bookmarkStart w:id="78" w:name="_Toc14265946"/>
      <w:r w:rsidRPr="00DE1358">
        <w:t>Registration</w:t>
      </w:r>
      <w:bookmarkEnd w:id="76"/>
      <w:bookmarkEnd w:id="77"/>
      <w:bookmarkEnd w:id="78"/>
    </w:p>
    <w:p w14:paraId="2BCD1760" w14:textId="0725603C" w:rsidR="001758AE" w:rsidRDefault="001758AE" w:rsidP="001758AE">
      <w:r w:rsidRPr="0054223C">
        <w:t>When launching the VATRP, a login screen appear</w:t>
      </w:r>
      <w:r>
        <w:t>s</w:t>
      </w:r>
      <w:r w:rsidRPr="0054223C">
        <w:t xml:space="preserve"> as shown in </w:t>
      </w:r>
      <w:r>
        <w:fldChar w:fldCharType="begin"/>
      </w:r>
      <w:r w:rsidRPr="007758E5">
        <w:instrText xml:space="preserve"> REF _Ref529979567 \h </w:instrText>
      </w:r>
      <w:r>
        <w:instrText xml:space="preserve"> \* MERGEFORMAT </w:instrText>
      </w:r>
      <w:r>
        <w:fldChar w:fldCharType="separate"/>
      </w:r>
      <w:r w:rsidR="00EF04BD" w:rsidRPr="008D0451">
        <w:t xml:space="preserve">Figure </w:t>
      </w:r>
      <w:r w:rsidR="00EF04BD">
        <w:rPr>
          <w:noProof/>
        </w:rPr>
        <w:t>2</w:t>
      </w:r>
      <w:r>
        <w:fldChar w:fldCharType="end"/>
      </w:r>
      <w:r w:rsidRPr="0054223C">
        <w:t xml:space="preserve">. The user can choose to provide the relevant information in the UI text </w:t>
      </w:r>
      <w:r w:rsidRPr="007758E5">
        <w:t>fields or</w:t>
      </w:r>
      <w:r w:rsidRPr="0054223C">
        <w:t xml:space="preserve"> upload a JSON </w:t>
      </w:r>
      <w:r w:rsidR="001F084F">
        <w:t xml:space="preserve">(JavaScript Object Notation) </w:t>
      </w:r>
      <w:r w:rsidRPr="0035409C">
        <w:t xml:space="preserve">configuration file </w:t>
      </w:r>
      <w:r>
        <w:t>that</w:t>
      </w:r>
      <w:r w:rsidRPr="0035409C">
        <w:t xml:space="preserve"> </w:t>
      </w:r>
      <w:r w:rsidRPr="001C637B">
        <w:t>populate</w:t>
      </w:r>
      <w:r>
        <w:t>s</w:t>
      </w:r>
      <w:r w:rsidRPr="0054223C">
        <w:t xml:space="preserve"> </w:t>
      </w:r>
      <w:r>
        <w:t>the</w:t>
      </w:r>
      <w:r w:rsidRPr="0054223C">
        <w:t xml:space="preserve"> fields</w:t>
      </w:r>
      <w:r>
        <w:t xml:space="preserve"> found in the JSON file</w:t>
      </w:r>
      <w:r w:rsidRPr="0054223C">
        <w:t>.</w:t>
      </w:r>
    </w:p>
    <w:p w14:paraId="76068B59" w14:textId="3D92448C" w:rsidR="001758AE" w:rsidRPr="0054223C" w:rsidRDefault="001758AE" w:rsidP="001758AE">
      <w:pPr>
        <w:spacing w:after="240"/>
      </w:pPr>
      <w:r w:rsidRPr="0054223C">
        <w:t xml:space="preserve">If the Provider is not listed under the dropdown, select “Custom” and enter the </w:t>
      </w:r>
      <w:r>
        <w:t>fully qualified domain name (</w:t>
      </w:r>
      <w:r w:rsidRPr="0054223C">
        <w:t>FQDN</w:t>
      </w:r>
      <w:r>
        <w:t>)</w:t>
      </w:r>
      <w:r w:rsidRPr="0054223C">
        <w:t xml:space="preserve"> in the Server field. The username and the password </w:t>
      </w:r>
      <w:r w:rsidR="00B253BC">
        <w:t>must</w:t>
      </w:r>
      <w:r w:rsidR="00B253BC" w:rsidRPr="0054223C">
        <w:t xml:space="preserve"> </w:t>
      </w:r>
      <w:r w:rsidRPr="0054223C">
        <w:t>be entered.</w:t>
      </w:r>
      <w:r w:rsidR="00B253BC">
        <w:t xml:space="preserve"> If needed, the optional </w:t>
      </w:r>
      <w:r w:rsidR="00EC727E">
        <w:t>fields for auth-id, port and outbound proxy can be filled out as well.</w:t>
      </w:r>
    </w:p>
    <w:p w14:paraId="741CCE7D" w14:textId="2C47B599" w:rsidR="001758AE" w:rsidRPr="0054223C" w:rsidRDefault="00E8736F" w:rsidP="001758AE">
      <w:pPr>
        <w:pStyle w:val="Figure"/>
      </w:pPr>
      <w:bookmarkStart w:id="79" w:name="_Hlk529256506"/>
      <w:r>
        <w:rPr>
          <w:noProof/>
        </w:rPr>
        <w:drawing>
          <wp:inline distT="0" distB="0" distL="0" distR="0" wp14:anchorId="0CD38DA1" wp14:editId="16CC0C3F">
            <wp:extent cx="2032802" cy="4357559"/>
            <wp:effectExtent l="0" t="0" r="5715" b="5080"/>
            <wp:docPr id="12" name="Picture 12" descr="Figure 2 presents a screenshot of the VATRP login screen as described in the text immediately preceding and follow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8786" cy="4391823"/>
                    </a:xfrm>
                    <a:prstGeom prst="rect">
                      <a:avLst/>
                    </a:prstGeom>
                    <a:noFill/>
                    <a:ln>
                      <a:noFill/>
                    </a:ln>
                  </pic:spPr>
                </pic:pic>
              </a:graphicData>
            </a:graphic>
          </wp:inline>
        </w:drawing>
      </w:r>
    </w:p>
    <w:p w14:paraId="102A86AD" w14:textId="65858AD0" w:rsidR="001758AE" w:rsidRPr="008D0451" w:rsidRDefault="001758AE" w:rsidP="001758AE">
      <w:pPr>
        <w:pStyle w:val="FigureCaption"/>
      </w:pPr>
      <w:bookmarkStart w:id="80" w:name="_Ref529979567"/>
      <w:bookmarkStart w:id="81" w:name="_Toc531589612"/>
      <w:bookmarkStart w:id="82" w:name="_Toc534196904"/>
      <w:bookmarkStart w:id="83" w:name="_Toc14265902"/>
      <w:r w:rsidRPr="008D0451">
        <w:t xml:space="preserve">Figure </w:t>
      </w:r>
      <w:r w:rsidR="008C3E38">
        <w:fldChar w:fldCharType="begin"/>
      </w:r>
      <w:r w:rsidR="008C3E38">
        <w:instrText xml:space="preserve"> SEQ Figure \* ARABIC </w:instrText>
      </w:r>
      <w:r w:rsidR="008C3E38">
        <w:fldChar w:fldCharType="separate"/>
      </w:r>
      <w:r w:rsidR="006E3099">
        <w:rPr>
          <w:noProof/>
        </w:rPr>
        <w:t>2</w:t>
      </w:r>
      <w:r w:rsidR="008C3E38">
        <w:rPr>
          <w:noProof/>
        </w:rPr>
        <w:fldChar w:fldCharType="end"/>
      </w:r>
      <w:bookmarkEnd w:id="80"/>
      <w:r w:rsidRPr="008D0451">
        <w:t>. Screenshot of VATRP Login Screen</w:t>
      </w:r>
      <w:bookmarkEnd w:id="81"/>
      <w:bookmarkEnd w:id="82"/>
      <w:bookmarkEnd w:id="83"/>
    </w:p>
    <w:bookmarkEnd w:id="79"/>
    <w:p w14:paraId="4A7D58AA" w14:textId="140D76D5" w:rsidR="001758AE" w:rsidRDefault="001758AE" w:rsidP="001758AE">
      <w:r>
        <w:t>Selecting t</w:t>
      </w:r>
      <w:r w:rsidRPr="0054223C">
        <w:t>he “Advanced Setup” button can open the Settings window.</w:t>
      </w:r>
      <w:r>
        <w:t xml:space="preserve"> In the Settings window, navigate to the Account tab.</w:t>
      </w:r>
      <w:r w:rsidRPr="0054223C">
        <w:t xml:space="preserve"> </w:t>
      </w:r>
      <w:r>
        <w:t>S</w:t>
      </w:r>
      <w:r w:rsidRPr="0054223C">
        <w:t>everal fields can be modified in this window</w:t>
      </w:r>
      <w:r>
        <w:t>,</w:t>
      </w:r>
      <w:r w:rsidRPr="0054223C">
        <w:t xml:space="preserve"> including the CDN </w:t>
      </w:r>
      <w:r>
        <w:t>U</w:t>
      </w:r>
      <w:r w:rsidRPr="0054223C">
        <w:t>RI</w:t>
      </w:r>
      <w:r>
        <w:t>,</w:t>
      </w:r>
      <w:r w:rsidRPr="0054223C">
        <w:t xml:space="preserve"> which can import the list of </w:t>
      </w:r>
      <w:r>
        <w:t>P</w:t>
      </w:r>
      <w:r w:rsidRPr="0054223C">
        <w:t>roviders.</w:t>
      </w:r>
    </w:p>
    <w:p w14:paraId="45BF45FA" w14:textId="77777777" w:rsidR="001758AE" w:rsidRPr="0054223C" w:rsidRDefault="001758AE" w:rsidP="001758AE">
      <w:r w:rsidRPr="0054223C">
        <w:lastRenderedPageBreak/>
        <w:t xml:space="preserve">To populate the </w:t>
      </w:r>
      <w:r>
        <w:t>“</w:t>
      </w:r>
      <w:r w:rsidRPr="0054223C">
        <w:t>Provider</w:t>
      </w:r>
      <w:r>
        <w:t>”</w:t>
      </w:r>
      <w:r w:rsidRPr="0054223C">
        <w:t xml:space="preserve"> dropdown menu, </w:t>
      </w:r>
      <w:r>
        <w:t xml:space="preserve">go to </w:t>
      </w:r>
      <w:r w:rsidRPr="0054223C">
        <w:t>the CDN URI field</w:t>
      </w:r>
      <w:r>
        <w:t xml:space="preserve"> and</w:t>
      </w:r>
      <w:r w:rsidRPr="0054223C">
        <w:t xml:space="preserve"> place a URI that references a JSON document </w:t>
      </w:r>
      <w:r>
        <w:t>containing</w:t>
      </w:r>
      <w:r w:rsidRPr="0054223C">
        <w:t xml:space="preserve"> </w:t>
      </w:r>
      <w:r>
        <w:t>a</w:t>
      </w:r>
      <w:r w:rsidRPr="0054223C">
        <w:t xml:space="preserve"> list of </w:t>
      </w:r>
      <w:r>
        <w:t>P</w:t>
      </w:r>
      <w:r w:rsidRPr="0054223C">
        <w:t>roviders. If a configuration file was loaded, the Settings window should reflect the loaded content. Many of the fields in the Settings menu will remain unalterable and only activate once the login process has been completed.</w:t>
      </w:r>
    </w:p>
    <w:p w14:paraId="55EC67F4" w14:textId="02939A05" w:rsidR="001758AE" w:rsidRPr="0054223C" w:rsidRDefault="001758AE" w:rsidP="001758AE">
      <w:pPr>
        <w:spacing w:after="240"/>
      </w:pPr>
      <w:r w:rsidRPr="0035409C">
        <w:t xml:space="preserve">After </w:t>
      </w:r>
      <w:r>
        <w:t xml:space="preserve">populating </w:t>
      </w:r>
      <w:r w:rsidRPr="0035409C">
        <w:t>all the desired fields in the login screen</w:t>
      </w:r>
      <w:r w:rsidRPr="001C637B">
        <w:t xml:space="preserve">, click </w:t>
      </w:r>
      <w:r>
        <w:t>“L</w:t>
      </w:r>
      <w:r w:rsidRPr="0054223C">
        <w:t>ogin</w:t>
      </w:r>
      <w:r>
        <w:t>”</w:t>
      </w:r>
      <w:r w:rsidRPr="0054223C">
        <w:t xml:space="preserve"> to proceed to the </w:t>
      </w:r>
      <w:r>
        <w:t xml:space="preserve">VATRP </w:t>
      </w:r>
      <w:r w:rsidRPr="0054223C">
        <w:t xml:space="preserve">main window </w:t>
      </w:r>
      <w:r>
        <w:t>depicted</w:t>
      </w:r>
      <w:r w:rsidRPr="0054223C">
        <w:t xml:space="preserve"> in </w:t>
      </w:r>
      <w:r>
        <w:fldChar w:fldCharType="begin"/>
      </w:r>
      <w:r>
        <w:instrText xml:space="preserve"> REF _Ref529979862 \h </w:instrText>
      </w:r>
      <w:r>
        <w:fldChar w:fldCharType="separate"/>
      </w:r>
      <w:r w:rsidR="00EF04BD">
        <w:t xml:space="preserve">Figure </w:t>
      </w:r>
      <w:r w:rsidR="00EF04BD">
        <w:rPr>
          <w:noProof/>
        </w:rPr>
        <w:t>3</w:t>
      </w:r>
      <w:r>
        <w:fldChar w:fldCharType="end"/>
      </w:r>
      <w:r w:rsidRPr="0054223C">
        <w:t>.</w:t>
      </w:r>
    </w:p>
    <w:p w14:paraId="695CD733" w14:textId="73E2F696" w:rsidR="001758AE" w:rsidRPr="0054223C" w:rsidRDefault="00A1269E" w:rsidP="001758AE">
      <w:pPr>
        <w:pStyle w:val="Figure"/>
      </w:pPr>
      <w:r>
        <w:rPr>
          <w:noProof/>
        </w:rPr>
        <w:drawing>
          <wp:inline distT="0" distB="0" distL="0" distR="0" wp14:anchorId="54EAC127" wp14:editId="77FB7B0B">
            <wp:extent cx="1898959" cy="4362768"/>
            <wp:effectExtent l="0" t="0" r="6350" b="0"/>
            <wp:docPr id="13" name="Picture 13" descr="Figure 3 presents a screenshot of the VATRP Main Window as described in the text immediately preceding and follow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1241" cy="4390985"/>
                    </a:xfrm>
                    <a:prstGeom prst="rect">
                      <a:avLst/>
                    </a:prstGeom>
                    <a:noFill/>
                    <a:ln>
                      <a:noFill/>
                    </a:ln>
                  </pic:spPr>
                </pic:pic>
              </a:graphicData>
            </a:graphic>
          </wp:inline>
        </w:drawing>
      </w:r>
    </w:p>
    <w:p w14:paraId="29B8BE62" w14:textId="6B13FFF7" w:rsidR="001758AE" w:rsidRPr="00ED355F" w:rsidRDefault="001758AE" w:rsidP="001758AE">
      <w:pPr>
        <w:pStyle w:val="FigureCaption"/>
      </w:pPr>
      <w:bookmarkStart w:id="84" w:name="_Ref529979862"/>
      <w:bookmarkStart w:id="85" w:name="_Toc531589613"/>
      <w:bookmarkStart w:id="86" w:name="_Toc534196905"/>
      <w:bookmarkStart w:id="87" w:name="_Toc14265903"/>
      <w:r>
        <w:t xml:space="preserve">Figure </w:t>
      </w:r>
      <w:r w:rsidR="008C3E38">
        <w:fldChar w:fldCharType="begin"/>
      </w:r>
      <w:r w:rsidR="008C3E38">
        <w:instrText xml:space="preserve"> SEQ Figu</w:instrText>
      </w:r>
      <w:r w:rsidR="008C3E38">
        <w:instrText xml:space="preserve">re \* ARABIC </w:instrText>
      </w:r>
      <w:r w:rsidR="008C3E38">
        <w:fldChar w:fldCharType="separate"/>
      </w:r>
      <w:r w:rsidR="006E3099">
        <w:rPr>
          <w:noProof/>
        </w:rPr>
        <w:t>3</w:t>
      </w:r>
      <w:r w:rsidR="008C3E38">
        <w:rPr>
          <w:noProof/>
        </w:rPr>
        <w:fldChar w:fldCharType="end"/>
      </w:r>
      <w:bookmarkEnd w:id="84"/>
      <w:r>
        <w:t xml:space="preserve">. Screenshot of </w:t>
      </w:r>
      <w:r w:rsidRPr="00C679C4">
        <w:t>VATRP Main Window</w:t>
      </w:r>
      <w:bookmarkEnd w:id="85"/>
      <w:bookmarkEnd w:id="86"/>
      <w:bookmarkEnd w:id="87"/>
    </w:p>
    <w:p w14:paraId="2F6C7CEF" w14:textId="5328EEE6" w:rsidR="001758AE" w:rsidRDefault="001758AE" w:rsidP="001758AE">
      <w:bookmarkStart w:id="88" w:name="_Ref529982584"/>
      <w:bookmarkStart w:id="89" w:name="_Toc531358774"/>
      <w:r w:rsidRPr="0054223C">
        <w:t xml:space="preserve">The state of the registration attempt can be determined by the circular status indicator at the top right of the application. </w:t>
      </w:r>
      <w:r>
        <w:fldChar w:fldCharType="begin"/>
      </w:r>
      <w:r>
        <w:instrText xml:space="preserve"> REF _Ref531588990 \h </w:instrText>
      </w:r>
      <w:r>
        <w:fldChar w:fldCharType="separate"/>
      </w:r>
      <w:r w:rsidR="00EF04BD" w:rsidRPr="008D0451">
        <w:t xml:space="preserve">Table </w:t>
      </w:r>
      <w:r w:rsidR="00EF04BD">
        <w:rPr>
          <w:noProof/>
        </w:rPr>
        <w:t>4</w:t>
      </w:r>
      <w:r>
        <w:fldChar w:fldCharType="end"/>
      </w:r>
      <w:r>
        <w:t xml:space="preserve"> lists the possible states</w:t>
      </w:r>
      <w:r w:rsidRPr="0054223C">
        <w:t>. Note that even in a failed registration</w:t>
      </w:r>
      <w:r w:rsidR="001F084F">
        <w:t xml:space="preserve"> where the user reaches </w:t>
      </w:r>
      <w:r w:rsidRPr="0054223C">
        <w:t>the main window</w:t>
      </w:r>
      <w:r>
        <w:t>,</w:t>
      </w:r>
      <w:r w:rsidRPr="0054223C">
        <w:t xml:space="preserve"> the user will not be able to make or receive calls.</w:t>
      </w:r>
    </w:p>
    <w:p w14:paraId="7001B3AA" w14:textId="56C070C7" w:rsidR="001758AE" w:rsidRPr="008D0451" w:rsidRDefault="001758AE" w:rsidP="001758AE">
      <w:pPr>
        <w:pStyle w:val="TableCaption"/>
        <w:keepNext w:val="0"/>
        <w:keepLines w:val="0"/>
      </w:pPr>
      <w:bookmarkStart w:id="90" w:name="_Ref531588990"/>
      <w:bookmarkStart w:id="91" w:name="_Toc531589542"/>
      <w:bookmarkStart w:id="92" w:name="_Toc531589632"/>
      <w:bookmarkStart w:id="93" w:name="_Toc534196888"/>
      <w:bookmarkStart w:id="94" w:name="_Toc14265916"/>
      <w:r w:rsidRPr="008D0451">
        <w:t xml:space="preserve">Table </w:t>
      </w:r>
      <w:r w:rsidR="008C3E38">
        <w:fldChar w:fldCharType="begin"/>
      </w:r>
      <w:r w:rsidR="008C3E38">
        <w:instrText xml:space="preserve"> SEQ Table \* ARABIC </w:instrText>
      </w:r>
      <w:r w:rsidR="008C3E38">
        <w:fldChar w:fldCharType="separate"/>
      </w:r>
      <w:r w:rsidR="00EF04BD">
        <w:rPr>
          <w:noProof/>
        </w:rPr>
        <w:t>4</w:t>
      </w:r>
      <w:r w:rsidR="008C3E38">
        <w:rPr>
          <w:noProof/>
        </w:rPr>
        <w:fldChar w:fldCharType="end"/>
      </w:r>
      <w:bookmarkEnd w:id="88"/>
      <w:bookmarkEnd w:id="90"/>
      <w:r w:rsidRPr="008D0451">
        <w:t>. Registration Statuses</w:t>
      </w:r>
      <w:bookmarkEnd w:id="89"/>
      <w:bookmarkEnd w:id="91"/>
      <w:bookmarkEnd w:id="92"/>
      <w:bookmarkEnd w:id="93"/>
      <w:bookmarkEnd w:id="94"/>
    </w:p>
    <w:tbl>
      <w:tblPr>
        <w:tblStyle w:val="TableGrid"/>
        <w:tblW w:w="350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4: Registration Statuses"/>
        <w:tblDescription w:val="This two-column table presents the three status colors (Green, Red, and Gray) and their respective statuses (Successful, Failed, and In Progress)."/>
      </w:tblPr>
      <w:tblGrid>
        <w:gridCol w:w="1347"/>
        <w:gridCol w:w="2160"/>
      </w:tblGrid>
      <w:tr w:rsidR="001758AE" w:rsidRPr="00DE1358" w14:paraId="5F21D48D" w14:textId="77777777" w:rsidTr="003C6625">
        <w:trPr>
          <w:cantSplit/>
          <w:trHeight w:val="432"/>
          <w:tblHeader/>
          <w:jc w:val="center"/>
        </w:trPr>
        <w:tc>
          <w:tcPr>
            <w:tcW w:w="1347" w:type="dxa"/>
            <w:shd w:val="clear" w:color="auto" w:fill="C6D9F1" w:themeFill="text2" w:themeFillTint="33"/>
            <w:vAlign w:val="center"/>
          </w:tcPr>
          <w:p w14:paraId="0C566E9B" w14:textId="77777777" w:rsidR="001758AE" w:rsidRPr="00ED355F" w:rsidRDefault="001758AE" w:rsidP="003C6625">
            <w:pPr>
              <w:pStyle w:val="TableColumnHeading"/>
              <w:keepNext w:val="0"/>
              <w:spacing w:before="0" w:after="0"/>
            </w:pPr>
            <w:r w:rsidRPr="00ED355F">
              <w:t>Color</w:t>
            </w:r>
          </w:p>
        </w:tc>
        <w:tc>
          <w:tcPr>
            <w:tcW w:w="2160" w:type="dxa"/>
            <w:shd w:val="clear" w:color="auto" w:fill="C6D9F1" w:themeFill="text2" w:themeFillTint="33"/>
            <w:vAlign w:val="center"/>
          </w:tcPr>
          <w:p w14:paraId="6ADDEEDF" w14:textId="77777777" w:rsidR="001758AE" w:rsidRPr="00ED355F" w:rsidRDefault="001758AE" w:rsidP="003C6625">
            <w:pPr>
              <w:pStyle w:val="TableColumnHeading"/>
              <w:keepNext w:val="0"/>
              <w:spacing w:before="0" w:after="0"/>
            </w:pPr>
            <w:r w:rsidRPr="00ED355F">
              <w:t>Status</w:t>
            </w:r>
          </w:p>
        </w:tc>
      </w:tr>
      <w:tr w:rsidR="001758AE" w:rsidRPr="00DE1358" w14:paraId="0D4A7B31" w14:textId="77777777" w:rsidTr="003C6625">
        <w:trPr>
          <w:jc w:val="center"/>
        </w:trPr>
        <w:tc>
          <w:tcPr>
            <w:tcW w:w="1347" w:type="dxa"/>
            <w:shd w:val="clear" w:color="auto" w:fill="FFFFFF" w:themeFill="background1"/>
          </w:tcPr>
          <w:p w14:paraId="2FE402A9" w14:textId="77777777" w:rsidR="001758AE" w:rsidRPr="00ED355F" w:rsidRDefault="001758AE" w:rsidP="003C6625">
            <w:pPr>
              <w:pStyle w:val="TableText"/>
            </w:pPr>
            <w:r w:rsidRPr="00ED355F">
              <w:t>Green</w:t>
            </w:r>
          </w:p>
        </w:tc>
        <w:tc>
          <w:tcPr>
            <w:tcW w:w="2160" w:type="dxa"/>
            <w:shd w:val="clear" w:color="auto" w:fill="FFFFFF" w:themeFill="background1"/>
          </w:tcPr>
          <w:p w14:paraId="5946D447" w14:textId="77777777" w:rsidR="001758AE" w:rsidRPr="00ED355F" w:rsidRDefault="001758AE" w:rsidP="003C6625">
            <w:pPr>
              <w:pStyle w:val="TableText"/>
              <w:rPr>
                <w:rFonts w:eastAsiaTheme="majorEastAsia"/>
              </w:rPr>
            </w:pPr>
            <w:r w:rsidRPr="00ED355F">
              <w:rPr>
                <w:rFonts w:eastAsiaTheme="majorEastAsia"/>
              </w:rPr>
              <w:t>Successful</w:t>
            </w:r>
          </w:p>
        </w:tc>
      </w:tr>
      <w:tr w:rsidR="001758AE" w:rsidRPr="00DE1358" w14:paraId="22CB6267" w14:textId="77777777" w:rsidTr="003C6625">
        <w:trPr>
          <w:jc w:val="center"/>
        </w:trPr>
        <w:tc>
          <w:tcPr>
            <w:tcW w:w="1347" w:type="dxa"/>
            <w:shd w:val="clear" w:color="auto" w:fill="F2F2F2" w:themeFill="background1" w:themeFillShade="F2"/>
          </w:tcPr>
          <w:p w14:paraId="7D64C0A4" w14:textId="77777777" w:rsidR="001758AE" w:rsidRPr="00ED355F" w:rsidRDefault="001758AE" w:rsidP="003C6625">
            <w:pPr>
              <w:pStyle w:val="TableText"/>
            </w:pPr>
            <w:r w:rsidRPr="00ED355F">
              <w:t>Red</w:t>
            </w:r>
          </w:p>
        </w:tc>
        <w:tc>
          <w:tcPr>
            <w:tcW w:w="2160" w:type="dxa"/>
            <w:shd w:val="clear" w:color="auto" w:fill="F2F2F2" w:themeFill="background1" w:themeFillShade="F2"/>
          </w:tcPr>
          <w:p w14:paraId="1D3F5C79" w14:textId="77777777" w:rsidR="001758AE" w:rsidRPr="00ED355F" w:rsidRDefault="001758AE" w:rsidP="003C6625">
            <w:pPr>
              <w:pStyle w:val="TableText"/>
              <w:rPr>
                <w:rFonts w:eastAsiaTheme="majorEastAsia"/>
              </w:rPr>
            </w:pPr>
            <w:r w:rsidRPr="00ED355F">
              <w:rPr>
                <w:rFonts w:eastAsiaTheme="majorEastAsia"/>
              </w:rPr>
              <w:t>Failed</w:t>
            </w:r>
          </w:p>
        </w:tc>
      </w:tr>
      <w:tr w:rsidR="001758AE" w:rsidRPr="00DE1358" w14:paraId="1CEB1410" w14:textId="77777777" w:rsidTr="003C6625">
        <w:trPr>
          <w:jc w:val="center"/>
        </w:trPr>
        <w:tc>
          <w:tcPr>
            <w:tcW w:w="1347" w:type="dxa"/>
            <w:shd w:val="clear" w:color="auto" w:fill="FFFFFF" w:themeFill="background1"/>
          </w:tcPr>
          <w:p w14:paraId="6F8AD817" w14:textId="77777777" w:rsidR="001758AE" w:rsidRPr="00ED355F" w:rsidRDefault="001758AE" w:rsidP="003C6625">
            <w:pPr>
              <w:pStyle w:val="TableText"/>
            </w:pPr>
            <w:r w:rsidRPr="00ED355F">
              <w:t>Gray</w:t>
            </w:r>
          </w:p>
        </w:tc>
        <w:tc>
          <w:tcPr>
            <w:tcW w:w="2160" w:type="dxa"/>
            <w:shd w:val="clear" w:color="auto" w:fill="FFFFFF" w:themeFill="background1"/>
          </w:tcPr>
          <w:p w14:paraId="3C90DFEB" w14:textId="77777777" w:rsidR="001758AE" w:rsidRPr="00ED355F" w:rsidRDefault="001758AE" w:rsidP="003C6625">
            <w:pPr>
              <w:pStyle w:val="TableText"/>
              <w:rPr>
                <w:rFonts w:eastAsiaTheme="majorEastAsia"/>
              </w:rPr>
            </w:pPr>
            <w:r w:rsidRPr="00ED355F">
              <w:rPr>
                <w:rFonts w:eastAsiaTheme="majorEastAsia"/>
              </w:rPr>
              <w:t>In Progress</w:t>
            </w:r>
          </w:p>
        </w:tc>
      </w:tr>
    </w:tbl>
    <w:p w14:paraId="016D6D8D" w14:textId="77777777" w:rsidR="001758AE" w:rsidRPr="0054223C" w:rsidRDefault="001758AE" w:rsidP="001758AE">
      <w:pPr>
        <w:pStyle w:val="LineSpacer"/>
      </w:pPr>
    </w:p>
    <w:p w14:paraId="5E10757D" w14:textId="77777777" w:rsidR="001758AE" w:rsidRPr="00DE1358" w:rsidRDefault="001758AE" w:rsidP="001758AE">
      <w:pPr>
        <w:pStyle w:val="Heading2"/>
        <w:numPr>
          <w:ilvl w:val="1"/>
          <w:numId w:val="1"/>
        </w:numPr>
        <w:tabs>
          <w:tab w:val="clear" w:pos="720"/>
          <w:tab w:val="num" w:pos="2430"/>
        </w:tabs>
      </w:pPr>
      <w:bookmarkStart w:id="95" w:name="_Toc531589543"/>
      <w:bookmarkStart w:id="96" w:name="_Toc534204669"/>
      <w:bookmarkStart w:id="97" w:name="_Toc14265947"/>
      <w:r w:rsidRPr="00DE1358">
        <w:lastRenderedPageBreak/>
        <w:t>Placing a Call</w:t>
      </w:r>
      <w:bookmarkEnd w:id="95"/>
      <w:bookmarkEnd w:id="96"/>
      <w:bookmarkEnd w:id="97"/>
    </w:p>
    <w:p w14:paraId="38783040" w14:textId="6461C30C" w:rsidR="001758AE" w:rsidRPr="0054223C" w:rsidRDefault="001758AE" w:rsidP="001758AE">
      <w:r w:rsidRPr="0054223C">
        <w:t xml:space="preserve">To place a call, select the </w:t>
      </w:r>
      <w:r>
        <w:t>d</w:t>
      </w:r>
      <w:r w:rsidRPr="0054223C">
        <w:t>ialpad tool from the navigation menu at the bottom of the application</w:t>
      </w:r>
      <w:r>
        <w:t>’</w:t>
      </w:r>
      <w:r w:rsidRPr="0054223C">
        <w:t>s display, enter a contact</w:t>
      </w:r>
      <w:r>
        <w:t>’</w:t>
      </w:r>
      <w:r w:rsidRPr="0054223C">
        <w:t xml:space="preserve">s phone number, and click </w:t>
      </w:r>
      <w:r>
        <w:t>“</w:t>
      </w:r>
      <w:r w:rsidRPr="0054223C">
        <w:t>Call</w:t>
      </w:r>
      <w:r>
        <w:t>.”</w:t>
      </w:r>
      <w:r w:rsidRPr="0054223C">
        <w:t xml:space="preserve"> If the callee answers, an on-screen menu will appear allow</w:t>
      </w:r>
      <w:r>
        <w:t>ing</w:t>
      </w:r>
      <w:r w:rsidRPr="0054223C">
        <w:t xml:space="preserve"> for use of the VATRP’s call features. </w:t>
      </w:r>
      <w:r>
        <w:fldChar w:fldCharType="begin"/>
      </w:r>
      <w:r>
        <w:instrText xml:space="preserve"> REF _Ref529980041 \h </w:instrText>
      </w:r>
      <w:r>
        <w:fldChar w:fldCharType="separate"/>
      </w:r>
      <w:r w:rsidR="00EF04BD">
        <w:t xml:space="preserve">Figure </w:t>
      </w:r>
      <w:r w:rsidR="00EF04BD">
        <w:rPr>
          <w:noProof/>
        </w:rPr>
        <w:t>4</w:t>
      </w:r>
      <w:r>
        <w:fldChar w:fldCharType="end"/>
      </w:r>
      <w:r w:rsidRPr="0054223C">
        <w:t xml:space="preserve"> presents a view of the VATRP when in a call</w:t>
      </w:r>
      <w:r>
        <w:t xml:space="preserve">. The </w:t>
      </w:r>
      <w:r w:rsidRPr="0054223C">
        <w:t xml:space="preserve">following features </w:t>
      </w:r>
      <w:r>
        <w:t xml:space="preserve">are </w:t>
      </w:r>
      <w:r w:rsidRPr="0054223C">
        <w:t>displayed</w:t>
      </w:r>
      <w:r>
        <w:t xml:space="preserve"> </w:t>
      </w:r>
      <w:r w:rsidR="001F084F">
        <w:t xml:space="preserve">from the viewer’s left to right </w:t>
      </w:r>
      <w:r>
        <w:t>in the grayed out overlay buttons</w:t>
      </w:r>
      <w:r w:rsidRPr="0054223C">
        <w:t>:</w:t>
      </w:r>
    </w:p>
    <w:p w14:paraId="75DFE582" w14:textId="77777777" w:rsidR="001758AE" w:rsidRPr="00ED355F" w:rsidRDefault="001758AE" w:rsidP="001758AE">
      <w:pPr>
        <w:pStyle w:val="BulletListSingle"/>
      </w:pPr>
      <w:r w:rsidRPr="00ED355F">
        <w:t>Video Privacy</w:t>
      </w:r>
    </w:p>
    <w:p w14:paraId="29749966" w14:textId="77777777" w:rsidR="001758AE" w:rsidRPr="00ED355F" w:rsidRDefault="001758AE" w:rsidP="001758AE">
      <w:pPr>
        <w:pStyle w:val="BulletListSingle"/>
      </w:pPr>
      <w:r w:rsidRPr="00ED355F">
        <w:t>Microphone Mute</w:t>
      </w:r>
    </w:p>
    <w:p w14:paraId="792DAA8E" w14:textId="77777777" w:rsidR="001758AE" w:rsidRPr="00ED355F" w:rsidRDefault="001758AE" w:rsidP="001758AE">
      <w:pPr>
        <w:pStyle w:val="BulletListSingle"/>
      </w:pPr>
      <w:r w:rsidRPr="00ED355F">
        <w:t>Audio Mute</w:t>
      </w:r>
    </w:p>
    <w:p w14:paraId="67F4F4E2" w14:textId="77777777" w:rsidR="001758AE" w:rsidRPr="00ED355F" w:rsidRDefault="001758AE" w:rsidP="001758AE">
      <w:pPr>
        <w:pStyle w:val="BulletListSingle"/>
      </w:pPr>
      <w:r>
        <w:t>Dual-Tone Multi-Frequency (</w:t>
      </w:r>
      <w:r w:rsidRPr="00ED355F">
        <w:t>DTMF</w:t>
      </w:r>
      <w:r>
        <w:t>)</w:t>
      </w:r>
      <w:r w:rsidRPr="00ED355F">
        <w:t xml:space="preserve"> Dialpad</w:t>
      </w:r>
    </w:p>
    <w:p w14:paraId="3B636023" w14:textId="77777777" w:rsidR="001758AE" w:rsidRPr="00ED355F" w:rsidRDefault="001758AE" w:rsidP="001758AE">
      <w:pPr>
        <w:pStyle w:val="BulletListSingle"/>
      </w:pPr>
      <w:r w:rsidRPr="00ED355F">
        <w:t>Real-Time Text</w:t>
      </w:r>
    </w:p>
    <w:p w14:paraId="6E6BF6FA" w14:textId="77777777" w:rsidR="001758AE" w:rsidRPr="00ED355F" w:rsidRDefault="001758AE" w:rsidP="001758AE">
      <w:pPr>
        <w:pStyle w:val="BulletListSingleLast"/>
      </w:pPr>
      <w:r>
        <w:t>Pause Call</w:t>
      </w:r>
    </w:p>
    <w:p w14:paraId="3EEED3F9" w14:textId="77777777" w:rsidR="001758AE" w:rsidRPr="00ED355F" w:rsidRDefault="001758AE" w:rsidP="001758AE">
      <w:pPr>
        <w:spacing w:after="240"/>
      </w:pPr>
      <w:r>
        <w:t>An “</w:t>
      </w:r>
      <w:r w:rsidRPr="00ED355F">
        <w:t>End Call</w:t>
      </w:r>
      <w:r>
        <w:t>” button appears at the bottom of the video window (and below the overlay buttons).</w:t>
      </w:r>
    </w:p>
    <w:p w14:paraId="6B46DABC" w14:textId="5F3237BB" w:rsidR="001758AE" w:rsidRPr="0054223C" w:rsidRDefault="00CA5C39" w:rsidP="001758AE">
      <w:pPr>
        <w:pStyle w:val="Figure"/>
      </w:pPr>
      <w:r>
        <w:rPr>
          <w:noProof/>
        </w:rPr>
        <w:drawing>
          <wp:inline distT="0" distB="0" distL="0" distR="0" wp14:anchorId="45A3221C" wp14:editId="49572E75">
            <wp:extent cx="4557713" cy="3142679"/>
            <wp:effectExtent l="0" t="0" r="0" b="635"/>
            <wp:docPr id="14" name="Picture 14" descr="Figure 4 presents a screenshot of Call View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627" cy="3152963"/>
                    </a:xfrm>
                    <a:prstGeom prst="rect">
                      <a:avLst/>
                    </a:prstGeom>
                    <a:noFill/>
                    <a:ln>
                      <a:noFill/>
                    </a:ln>
                  </pic:spPr>
                </pic:pic>
              </a:graphicData>
            </a:graphic>
          </wp:inline>
        </w:drawing>
      </w:r>
    </w:p>
    <w:p w14:paraId="184251FD" w14:textId="357640EC" w:rsidR="001758AE" w:rsidRDefault="001758AE" w:rsidP="001758AE">
      <w:pPr>
        <w:pStyle w:val="FigureCaption"/>
      </w:pPr>
      <w:bookmarkStart w:id="98" w:name="_Ref529980041"/>
      <w:bookmarkStart w:id="99" w:name="_Toc531589614"/>
      <w:bookmarkStart w:id="100" w:name="_Toc534196906"/>
      <w:bookmarkStart w:id="101" w:name="_Toc14265904"/>
      <w:r>
        <w:t xml:space="preserve">Figure </w:t>
      </w:r>
      <w:r w:rsidR="008C3E38">
        <w:fldChar w:fldCharType="begin"/>
      </w:r>
      <w:r w:rsidR="008C3E38">
        <w:instrText xml:space="preserve"> SEQ Figure \* ARABIC </w:instrText>
      </w:r>
      <w:r w:rsidR="008C3E38">
        <w:fldChar w:fldCharType="separate"/>
      </w:r>
      <w:r w:rsidR="006E3099">
        <w:rPr>
          <w:noProof/>
        </w:rPr>
        <w:t>4</w:t>
      </w:r>
      <w:r w:rsidR="008C3E38">
        <w:rPr>
          <w:noProof/>
        </w:rPr>
        <w:fldChar w:fldCharType="end"/>
      </w:r>
      <w:bookmarkEnd w:id="98"/>
      <w:r>
        <w:t>. Screenshot of Call View</w:t>
      </w:r>
      <w:bookmarkEnd w:id="99"/>
      <w:bookmarkEnd w:id="100"/>
      <w:bookmarkEnd w:id="101"/>
    </w:p>
    <w:p w14:paraId="14A56AFD" w14:textId="53ECE717" w:rsidR="00231761" w:rsidRPr="00231761" w:rsidRDefault="00231761" w:rsidP="00231761">
      <w:r>
        <w:t>Note that depending on the laptop’s configuration, firewall may need to be disabled in order to place a call.</w:t>
      </w:r>
    </w:p>
    <w:p w14:paraId="08B8AE82" w14:textId="58963DF1" w:rsidR="00D33D24" w:rsidRDefault="00FC3D72" w:rsidP="00FC3D72">
      <w:pPr>
        <w:pStyle w:val="Heading3"/>
      </w:pPr>
      <w:bookmarkStart w:id="102" w:name="_Toc14265948"/>
      <w:bookmarkStart w:id="103" w:name="_Toc531589544"/>
      <w:bookmarkStart w:id="104" w:name="_Toc534204670"/>
      <w:r>
        <w:t>Placing an Encrypted Call</w:t>
      </w:r>
      <w:bookmarkEnd w:id="102"/>
    </w:p>
    <w:p w14:paraId="3684C580" w14:textId="37BDA50B" w:rsidR="00B73744" w:rsidRDefault="00AE0412">
      <w:r>
        <w:t xml:space="preserve">After registering successfully, </w:t>
      </w:r>
      <w:r w:rsidR="0050283E">
        <w:t>navigate</w:t>
      </w:r>
      <w:r w:rsidR="00F03051">
        <w:t xml:space="preserve"> to “More”</w:t>
      </w:r>
      <w:r w:rsidR="006263ED">
        <w:t>, then</w:t>
      </w:r>
      <w:r w:rsidR="00F03051">
        <w:t xml:space="preserve"> “Settings”</w:t>
      </w:r>
      <w:r w:rsidR="006263ED">
        <w:t>, and then</w:t>
      </w:r>
      <w:r w:rsidR="00F03051">
        <w:t xml:space="preserve"> “</w:t>
      </w:r>
      <w:r w:rsidR="00122B4F">
        <w:t>Summary</w:t>
      </w:r>
      <w:r w:rsidR="00F03051">
        <w:t xml:space="preserve">.” </w:t>
      </w:r>
      <w:r w:rsidR="006263ED">
        <w:t>Enter the</w:t>
      </w:r>
      <w:r w:rsidR="00327716">
        <w:t xml:space="preserve"> password in “Show Advanced.” Click </w:t>
      </w:r>
      <w:r w:rsidR="003601A9">
        <w:t xml:space="preserve">the </w:t>
      </w:r>
      <w:r w:rsidR="00327716">
        <w:t>“Advanced”</w:t>
      </w:r>
      <w:r w:rsidR="003601A9">
        <w:t xml:space="preserve"> tab</w:t>
      </w:r>
      <w:r w:rsidR="006263ED">
        <w:t xml:space="preserve"> and then scroll</w:t>
      </w:r>
      <w:r w:rsidR="00F03051">
        <w:t xml:space="preserve"> to the “Media </w:t>
      </w:r>
      <w:r w:rsidR="00F03051">
        <w:lastRenderedPageBreak/>
        <w:t xml:space="preserve">Encryption” pull-down menu. </w:t>
      </w:r>
      <w:r w:rsidR="003B4F68">
        <w:t xml:space="preserve">Click and select “Encrypted (DTLS).” </w:t>
      </w:r>
      <w:r w:rsidR="00F954BB">
        <w:t xml:space="preserve">This action </w:t>
      </w:r>
      <w:r w:rsidR="006263ED">
        <w:t xml:space="preserve">will </w:t>
      </w:r>
      <w:r w:rsidR="00F954BB">
        <w:t xml:space="preserve">lead to one of the </w:t>
      </w:r>
      <w:r w:rsidR="006263ED">
        <w:t xml:space="preserve">following </w:t>
      </w:r>
      <w:r w:rsidR="00F954BB">
        <w:t>two results:</w:t>
      </w:r>
    </w:p>
    <w:p w14:paraId="1DCE0D2D" w14:textId="2966C5CD" w:rsidR="00CA52B2" w:rsidRDefault="00CA52B2" w:rsidP="00626168">
      <w:pPr>
        <w:pStyle w:val="BulletListMultiple"/>
      </w:pPr>
      <w:r w:rsidRPr="008B6854">
        <w:t xml:space="preserve">If a file called “linphone-dtls-default-identity.pem” exists within the same directory as the VATRP.exe, “Encrypted (DTLS)” </w:t>
      </w:r>
      <w:r w:rsidR="006263ED">
        <w:t>will</w:t>
      </w:r>
      <w:r w:rsidR="006263ED" w:rsidRPr="008B6854">
        <w:t xml:space="preserve"> </w:t>
      </w:r>
      <w:r w:rsidRPr="008B6854">
        <w:t xml:space="preserve">be enabled successfully. No further actions </w:t>
      </w:r>
      <w:r w:rsidR="002B597D">
        <w:t>will</w:t>
      </w:r>
      <w:r w:rsidR="002B597D" w:rsidRPr="008B6854">
        <w:t xml:space="preserve"> </w:t>
      </w:r>
      <w:r w:rsidRPr="008B6854">
        <w:t>be required.</w:t>
      </w:r>
    </w:p>
    <w:p w14:paraId="5290FDB1" w14:textId="77777777" w:rsidR="00CC2CBE" w:rsidRDefault="005474CC" w:rsidP="00CA6488">
      <w:pPr>
        <w:keepNext/>
        <w:jc w:val="center"/>
      </w:pPr>
      <w:r w:rsidRPr="005474CC">
        <w:rPr>
          <w:noProof/>
        </w:rPr>
        <w:drawing>
          <wp:inline distT="0" distB="0" distL="0" distR="0" wp14:anchorId="400F9C25" wp14:editId="1C4C1D9A">
            <wp:extent cx="3577174" cy="4438650"/>
            <wp:effectExtent l="0" t="0" r="4445" b="0"/>
            <wp:docPr id="9" name="Picture 9" descr="Figure 5 presents a screenshot of the settings menu where a user can select media encryption, as described in the preceding and follow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2128" cy="4444797"/>
                    </a:xfrm>
                    <a:prstGeom prst="rect">
                      <a:avLst/>
                    </a:prstGeom>
                  </pic:spPr>
                </pic:pic>
              </a:graphicData>
            </a:graphic>
          </wp:inline>
        </w:drawing>
      </w:r>
    </w:p>
    <w:p w14:paraId="2D8A26B5" w14:textId="49C79799" w:rsidR="00612634" w:rsidRDefault="00CC2CBE" w:rsidP="005D7E13">
      <w:pPr>
        <w:pStyle w:val="FigureCaption"/>
      </w:pPr>
      <w:bookmarkStart w:id="105" w:name="_Toc14265905"/>
      <w:r>
        <w:t xml:space="preserve">Figure </w:t>
      </w:r>
      <w:r w:rsidR="008C3E38">
        <w:fldChar w:fldCharType="begin"/>
      </w:r>
      <w:r w:rsidR="008C3E38">
        <w:instrText xml:space="preserve"> SEQ Figure \* ARABIC </w:instrText>
      </w:r>
      <w:r w:rsidR="008C3E38">
        <w:fldChar w:fldCharType="separate"/>
      </w:r>
      <w:r>
        <w:rPr>
          <w:noProof/>
        </w:rPr>
        <w:t>5</w:t>
      </w:r>
      <w:r w:rsidR="008C3E38">
        <w:rPr>
          <w:noProof/>
        </w:rPr>
        <w:fldChar w:fldCharType="end"/>
      </w:r>
      <w:r w:rsidR="00626168">
        <w:rPr>
          <w:noProof/>
        </w:rPr>
        <w:t>.</w:t>
      </w:r>
      <w:r>
        <w:t xml:space="preserve"> Enabling </w:t>
      </w:r>
      <w:r w:rsidR="00626168">
        <w:t>E</w:t>
      </w:r>
      <w:r>
        <w:t xml:space="preserve">ncryption </w:t>
      </w:r>
      <w:r w:rsidR="00626168">
        <w:t>U</w:t>
      </w:r>
      <w:r>
        <w:t>sing DTLS</w:t>
      </w:r>
      <w:bookmarkEnd w:id="105"/>
    </w:p>
    <w:p w14:paraId="759E2421" w14:textId="5804843B" w:rsidR="0097062A" w:rsidRDefault="00C90773" w:rsidP="00626168">
      <w:pPr>
        <w:pStyle w:val="BulletListMultiple"/>
      </w:pPr>
      <w:r w:rsidRPr="008B6854">
        <w:t xml:space="preserve">If the file “linphone-dtls-default-identity.pem” does not exist or is not located within the same directory as the VATRP.exe, a warning dialog </w:t>
      </w:r>
      <w:r w:rsidR="002B597D">
        <w:t>will</w:t>
      </w:r>
      <w:r w:rsidR="002B597D" w:rsidRPr="008B6854">
        <w:t xml:space="preserve"> </w:t>
      </w:r>
      <w:r w:rsidRPr="008B6854">
        <w:t>appear to indicate the file is missing and the call will be configured as unencrypted. If an unencrypted call is not feasible, a potential solution is to manually generate the “linphone-dtls-default-identity.pem” file</w:t>
      </w:r>
      <w:r w:rsidR="0097062A">
        <w:t xml:space="preserve"> and put it into the same directory as VATRP.exe</w:t>
      </w:r>
      <w:r w:rsidRPr="008B6854">
        <w:t>.</w:t>
      </w:r>
      <w:r w:rsidR="00DF4B69">
        <w:t xml:space="preserve"> To generate a new “.pem” file:</w:t>
      </w:r>
    </w:p>
    <w:p w14:paraId="64FD2116" w14:textId="0347648A" w:rsidR="000D7BC0" w:rsidRDefault="00CE2646" w:rsidP="00626168">
      <w:pPr>
        <w:pStyle w:val="BulletListMultiple"/>
        <w:numPr>
          <w:ilvl w:val="1"/>
          <w:numId w:val="3"/>
        </w:numPr>
      </w:pPr>
      <w:r>
        <w:t>Navigate to</w:t>
      </w:r>
      <w:r w:rsidR="00D74C9C">
        <w:t xml:space="preserve"> </w:t>
      </w:r>
      <w:hyperlink r:id="rId31" w:history="1">
        <w:r w:rsidR="00437A2C" w:rsidRPr="00437A2C">
          <w:rPr>
            <w:rStyle w:val="Hyperlink"/>
          </w:rPr>
          <w:t>https://www.ssh.com/ssh/putty/windows/puttygen</w:t>
        </w:r>
      </w:hyperlink>
      <w:r w:rsidR="00437A2C" w:rsidRPr="00437A2C">
        <w:t xml:space="preserve"> to install Pu</w:t>
      </w:r>
      <w:r w:rsidR="00595E4E">
        <w:t>TTY</w:t>
      </w:r>
      <w:r w:rsidR="00437A2C" w:rsidRPr="00437A2C">
        <w:t xml:space="preserve"> and generate a </w:t>
      </w:r>
      <w:r>
        <w:t>new</w:t>
      </w:r>
      <w:r w:rsidRPr="00437A2C">
        <w:t xml:space="preserve"> </w:t>
      </w:r>
      <w:r w:rsidR="00437A2C" w:rsidRPr="00437A2C">
        <w:t>DTLS encryption key. Some important notes</w:t>
      </w:r>
      <w:r w:rsidR="00650D9A">
        <w:t>:</w:t>
      </w:r>
    </w:p>
    <w:p w14:paraId="7915E8D6" w14:textId="60EF1C8E" w:rsidR="00650D9A" w:rsidRDefault="00650D9A" w:rsidP="00626168">
      <w:pPr>
        <w:pStyle w:val="BulletListMultiple"/>
        <w:numPr>
          <w:ilvl w:val="2"/>
          <w:numId w:val="3"/>
        </w:numPr>
      </w:pPr>
      <w:r>
        <w:t xml:space="preserve">After the key is generated, </w:t>
      </w:r>
      <w:r w:rsidR="00CE2646">
        <w:t>do not</w:t>
      </w:r>
      <w:r w:rsidRPr="00650D9A">
        <w:t xml:space="preserve"> provide a passphrase for the generated key</w:t>
      </w:r>
      <w:r>
        <w:t>.</w:t>
      </w:r>
    </w:p>
    <w:p w14:paraId="062B81E4" w14:textId="0658EAB0" w:rsidR="00650D9A" w:rsidRDefault="00FB28A4" w:rsidP="00650D9A">
      <w:pPr>
        <w:pStyle w:val="ListParagraph"/>
        <w:numPr>
          <w:ilvl w:val="2"/>
          <w:numId w:val="47"/>
        </w:numPr>
      </w:pPr>
      <w:r>
        <w:lastRenderedPageBreak/>
        <w:t xml:space="preserve">After the key is generated, </w:t>
      </w:r>
      <w:r w:rsidR="00CE2646">
        <w:t>ex</w:t>
      </w:r>
      <w:r w:rsidR="007F1D95">
        <w:t>port</w:t>
      </w:r>
      <w:r w:rsidRPr="00FB28A4">
        <w:t xml:space="preserve"> the generated </w:t>
      </w:r>
      <w:r w:rsidR="00F15CB4">
        <w:t>k</w:t>
      </w:r>
      <w:r w:rsidRPr="00FB28A4">
        <w:t xml:space="preserve">ey into OpenSSH format and </w:t>
      </w:r>
      <w:r w:rsidR="006B5EF9">
        <w:t>save</w:t>
      </w:r>
      <w:r w:rsidRPr="00FB28A4">
        <w:t xml:space="preserve"> it as “linphone-dtls-default-identity.pem”</w:t>
      </w:r>
      <w:r w:rsidR="00F015C8">
        <w:t xml:space="preserve"> in the same directory as VATRP.exe.</w:t>
      </w:r>
    </w:p>
    <w:p w14:paraId="096B8C11" w14:textId="77777777" w:rsidR="006E3099" w:rsidRDefault="006E3099" w:rsidP="00CA6488">
      <w:pPr>
        <w:keepNext/>
        <w:jc w:val="center"/>
      </w:pPr>
      <w:r w:rsidRPr="006E3099">
        <w:rPr>
          <w:noProof/>
        </w:rPr>
        <w:drawing>
          <wp:inline distT="0" distB="0" distL="0" distR="0" wp14:anchorId="3A2AAE4F" wp14:editId="28FDA0D8">
            <wp:extent cx="3079750" cy="3018155"/>
            <wp:effectExtent l="0" t="0" r="6350" b="0"/>
            <wp:docPr id="11" name="Picture 11" descr="Figure 6 presents a screenshot the PuTTY Key Generator, as described in the prece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lee\AppData\Local\Microsoft\Windows\INetCache\Content.MSO\8724E144.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809" cy="3025073"/>
                    </a:xfrm>
                    <a:prstGeom prst="rect">
                      <a:avLst/>
                    </a:prstGeom>
                    <a:noFill/>
                    <a:ln>
                      <a:noFill/>
                    </a:ln>
                  </pic:spPr>
                </pic:pic>
              </a:graphicData>
            </a:graphic>
          </wp:inline>
        </w:drawing>
      </w:r>
    </w:p>
    <w:p w14:paraId="68EDA285" w14:textId="79F82318" w:rsidR="006E3099" w:rsidRDefault="006E3099" w:rsidP="007F1D95">
      <w:pPr>
        <w:pStyle w:val="FigureCaption"/>
      </w:pPr>
      <w:bookmarkStart w:id="106" w:name="_Toc14265906"/>
      <w:r>
        <w:t xml:space="preserve">Figure </w:t>
      </w:r>
      <w:r w:rsidR="008C3E38">
        <w:fldChar w:fldCharType="begin"/>
      </w:r>
      <w:r w:rsidR="008C3E38">
        <w:instrText xml:space="preserve"> SEQ Figure \* ARABIC </w:instrText>
      </w:r>
      <w:r w:rsidR="008C3E38">
        <w:fldChar w:fldCharType="separate"/>
      </w:r>
      <w:r>
        <w:rPr>
          <w:noProof/>
        </w:rPr>
        <w:t>6</w:t>
      </w:r>
      <w:r w:rsidR="008C3E38">
        <w:rPr>
          <w:noProof/>
        </w:rPr>
        <w:fldChar w:fldCharType="end"/>
      </w:r>
      <w:r w:rsidR="00626168">
        <w:rPr>
          <w:noProof/>
        </w:rPr>
        <w:t>.</w:t>
      </w:r>
      <w:r>
        <w:t xml:space="preserve"> Generate and </w:t>
      </w:r>
      <w:r w:rsidR="00626168">
        <w:t>E</w:t>
      </w:r>
      <w:r>
        <w:t xml:space="preserve">xport a </w:t>
      </w:r>
      <w:r w:rsidR="00626168">
        <w:t>N</w:t>
      </w:r>
      <w:r w:rsidR="00CE2646">
        <w:t xml:space="preserve">ew </w:t>
      </w:r>
      <w:r w:rsidRPr="00863B52">
        <w:t>“linphone-dtls-default-identity.pem”</w:t>
      </w:r>
      <w:bookmarkEnd w:id="106"/>
    </w:p>
    <w:p w14:paraId="600F0B3E" w14:textId="04DB5BCC" w:rsidR="00595E4E" w:rsidRPr="00595E4E" w:rsidRDefault="00595E4E" w:rsidP="00626168">
      <w:pPr>
        <w:pStyle w:val="BulletListMultiple"/>
        <w:numPr>
          <w:ilvl w:val="1"/>
          <w:numId w:val="3"/>
        </w:numPr>
      </w:pPr>
      <w:r>
        <w:t>O</w:t>
      </w:r>
      <w:r w:rsidRPr="00595E4E">
        <w:t>pen the “</w:t>
      </w:r>
      <w:bookmarkStart w:id="107" w:name="_Hlk15045377"/>
      <w:r w:rsidRPr="00595E4E">
        <w:t>linphone-dtls-default-identity.pem”</w:t>
      </w:r>
      <w:bookmarkEnd w:id="107"/>
      <w:r w:rsidRPr="00595E4E">
        <w:t xml:space="preserve"> using a regular text editor. Visually check that the file only has the private key section.</w:t>
      </w:r>
    </w:p>
    <w:p w14:paraId="3C2F3D97" w14:textId="77777777" w:rsidR="00595E4E" w:rsidRPr="00595E4E" w:rsidRDefault="00595E4E" w:rsidP="00626168">
      <w:pPr>
        <w:pStyle w:val="BulletListMultiple"/>
        <w:numPr>
          <w:ilvl w:val="1"/>
          <w:numId w:val="3"/>
        </w:numPr>
      </w:pPr>
      <w:r w:rsidRPr="00595E4E">
        <w:t>Next, located and open a file called “rootca.pem” from where the VATRP executable is located. If the installer is used to install VATRP, both the VATRP executable and the “rootca.pem” should be located in “</w:t>
      </w:r>
      <w:bookmarkStart w:id="108" w:name="_Hlk15045214"/>
      <w:r w:rsidRPr="00595E4E">
        <w:t>C:\Program Files (x86)\The MITRE Corporation\VATRP”</w:t>
      </w:r>
      <w:bookmarkEnd w:id="108"/>
    </w:p>
    <w:p w14:paraId="7B5A8B31" w14:textId="20E2483F" w:rsidR="00595E4E" w:rsidRDefault="00595E4E" w:rsidP="00626168">
      <w:pPr>
        <w:pStyle w:val="BulletListMultiple"/>
        <w:numPr>
          <w:ilvl w:val="1"/>
          <w:numId w:val="3"/>
        </w:numPr>
      </w:pPr>
      <w:r w:rsidRPr="00595E4E">
        <w:t>Copy and append a certificate from “rootca.pem” (only copy from “-----BEGIN CERTIFICATE-----” to “-----END CERTIFICATE-----“) to the end of the “linphone-dtls-default-identity.pem”</w:t>
      </w:r>
    </w:p>
    <w:p w14:paraId="23FA4F5D" w14:textId="2C40B55A" w:rsidR="00595E4E" w:rsidRDefault="00595E4E" w:rsidP="00626168">
      <w:pPr>
        <w:pStyle w:val="BulletListMultiple"/>
        <w:numPr>
          <w:ilvl w:val="1"/>
          <w:numId w:val="3"/>
        </w:numPr>
      </w:pPr>
      <w:r>
        <w:t>Return to the settings menu to re-enable media encryption.</w:t>
      </w:r>
    </w:p>
    <w:p w14:paraId="018865B8" w14:textId="64D4269C" w:rsidR="00595E4E" w:rsidRPr="00595E4E" w:rsidRDefault="00595E4E" w:rsidP="00626168">
      <w:pPr>
        <w:pStyle w:val="BulletListMultipleLast"/>
      </w:pPr>
      <w:r>
        <w:t>If the file “</w:t>
      </w:r>
      <w:r w:rsidRPr="008B6854">
        <w:t>linphone-dtls-default-identity.pem</w:t>
      </w:r>
      <w:r>
        <w:t>” exists but does is not properly formatted, a warning dialog will appear when enabling media encryption. This is likely due to a missing certificate section in the pem file. Follow the instructions listed in the previous bullet points involving rootca.pem. After adding the certificate to the pem file, re-enable media encryption in the settings menu.</w:t>
      </w:r>
    </w:p>
    <w:p w14:paraId="43501BC5" w14:textId="19987477" w:rsidR="001758AE" w:rsidRPr="00DE1358" w:rsidRDefault="001758AE" w:rsidP="001758AE">
      <w:pPr>
        <w:pStyle w:val="Heading2"/>
        <w:numPr>
          <w:ilvl w:val="1"/>
          <w:numId w:val="1"/>
        </w:numPr>
        <w:tabs>
          <w:tab w:val="clear" w:pos="720"/>
          <w:tab w:val="num" w:pos="2430"/>
        </w:tabs>
      </w:pPr>
      <w:bookmarkStart w:id="109" w:name="_Toc14265949"/>
      <w:r w:rsidRPr="00DE1358">
        <w:t>Features</w:t>
      </w:r>
      <w:bookmarkEnd w:id="103"/>
      <w:bookmarkEnd w:id="104"/>
      <w:bookmarkEnd w:id="109"/>
    </w:p>
    <w:p w14:paraId="73462BA1" w14:textId="77777777" w:rsidR="001758AE" w:rsidRPr="00357B6B" w:rsidRDefault="001758AE" w:rsidP="001758AE">
      <w:pPr>
        <w:pStyle w:val="Heading3"/>
        <w:numPr>
          <w:ilvl w:val="2"/>
          <w:numId w:val="1"/>
        </w:numPr>
        <w:tabs>
          <w:tab w:val="num" w:pos="1206"/>
          <w:tab w:val="num" w:pos="1476"/>
          <w:tab w:val="num" w:pos="2556"/>
        </w:tabs>
      </w:pPr>
      <w:bookmarkStart w:id="110" w:name="_Toc531589545"/>
      <w:bookmarkStart w:id="111" w:name="_Toc534204671"/>
      <w:bookmarkStart w:id="112" w:name="_Toc14265950"/>
      <w:r w:rsidRPr="00DE1358">
        <w:t>Real-Time Text</w:t>
      </w:r>
      <w:bookmarkEnd w:id="110"/>
      <w:bookmarkEnd w:id="111"/>
      <w:bookmarkEnd w:id="112"/>
    </w:p>
    <w:p w14:paraId="6604C23C" w14:textId="0A3033BE" w:rsidR="001758AE" w:rsidRPr="0054223C" w:rsidRDefault="001758AE" w:rsidP="001758AE">
      <w:pPr>
        <w:spacing w:after="240"/>
      </w:pPr>
      <w:r w:rsidRPr="0054223C">
        <w:t xml:space="preserve">When a user has selected the RTT feature from the on-screen menu bar, a new dialog </w:t>
      </w:r>
      <w:r>
        <w:t>box attaches</w:t>
      </w:r>
      <w:r w:rsidRPr="0054223C">
        <w:t xml:space="preserve"> to the right side of the video stream view</w:t>
      </w:r>
      <w:r>
        <w:t xml:space="preserve"> as shown in </w:t>
      </w:r>
      <w:r>
        <w:fldChar w:fldCharType="begin"/>
      </w:r>
      <w:r>
        <w:instrText xml:space="preserve"> REF _Ref531174692 \h </w:instrText>
      </w:r>
      <w:r>
        <w:fldChar w:fldCharType="separate"/>
      </w:r>
      <w:r w:rsidR="00EF04BD">
        <w:t xml:space="preserve">Figure </w:t>
      </w:r>
      <w:r w:rsidR="00EF04BD">
        <w:rPr>
          <w:noProof/>
        </w:rPr>
        <w:t>5</w:t>
      </w:r>
      <w:r>
        <w:fldChar w:fldCharType="end"/>
      </w:r>
      <w:r w:rsidRPr="0054223C">
        <w:t>. As a message is typed</w:t>
      </w:r>
      <w:r w:rsidRPr="0035409C">
        <w:t xml:space="preserve">, a </w:t>
      </w:r>
      <w:r w:rsidRPr="0035409C">
        <w:lastRenderedPageBreak/>
        <w:t>character</w:t>
      </w:r>
      <w:r>
        <w:t>-</w:t>
      </w:r>
      <w:r w:rsidRPr="0035409C">
        <w:t>by</w:t>
      </w:r>
      <w:r>
        <w:t>-</w:t>
      </w:r>
      <w:r w:rsidRPr="0035409C">
        <w:t xml:space="preserve">character stream </w:t>
      </w:r>
      <w:r>
        <w:t xml:space="preserve">is sent </w:t>
      </w:r>
      <w:r w:rsidRPr="0035409C">
        <w:t xml:space="preserve">to the other user. When the </w:t>
      </w:r>
      <w:r>
        <w:t>ENTER</w:t>
      </w:r>
      <w:r w:rsidRPr="0035409C">
        <w:t xml:space="preserve"> key or </w:t>
      </w:r>
      <w:r>
        <w:t>SEND</w:t>
      </w:r>
      <w:r w:rsidRPr="0035409C">
        <w:t xml:space="preserve"> button has been clicked, the message </w:t>
      </w:r>
      <w:r w:rsidRPr="001C637B">
        <w:t>remain</w:t>
      </w:r>
      <w:r>
        <w:t>s</w:t>
      </w:r>
      <w:r w:rsidRPr="0054223C">
        <w:t xml:space="preserve"> in the dialog view.</w:t>
      </w:r>
    </w:p>
    <w:p w14:paraId="5F9C76A6" w14:textId="29113882" w:rsidR="001758AE" w:rsidRPr="0054223C" w:rsidRDefault="001758AE" w:rsidP="001758AE">
      <w:pPr>
        <w:pStyle w:val="Figure"/>
        <w:rPr>
          <w:noProof/>
        </w:rPr>
      </w:pPr>
      <w:r w:rsidRPr="0054223C">
        <w:rPr>
          <w:noProof/>
        </w:rPr>
        <w:t xml:space="preserve"> </w:t>
      </w:r>
      <w:r w:rsidR="006764F6">
        <w:rPr>
          <w:noProof/>
        </w:rPr>
        <w:drawing>
          <wp:inline distT="0" distB="0" distL="0" distR="0" wp14:anchorId="233103C2" wp14:editId="6AE6C46C">
            <wp:extent cx="5300663" cy="2813995"/>
            <wp:effectExtent l="0" t="0" r="0" b="5715"/>
            <wp:docPr id="15" name="Picture 15" descr="Figure 7 presents a screenshot of the Call View with Chat as described in the text immediately preceding and follow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09510" cy="2818692"/>
                    </a:xfrm>
                    <a:prstGeom prst="rect">
                      <a:avLst/>
                    </a:prstGeom>
                    <a:noFill/>
                    <a:ln>
                      <a:noFill/>
                    </a:ln>
                  </pic:spPr>
                </pic:pic>
              </a:graphicData>
            </a:graphic>
          </wp:inline>
        </w:drawing>
      </w:r>
    </w:p>
    <w:p w14:paraId="1080AC01" w14:textId="3B65C248" w:rsidR="001758AE" w:rsidRPr="00ED355F" w:rsidRDefault="001758AE" w:rsidP="001758AE">
      <w:pPr>
        <w:pStyle w:val="FigureCaption"/>
      </w:pPr>
      <w:bookmarkStart w:id="113" w:name="_Ref531174692"/>
      <w:bookmarkStart w:id="114" w:name="_Toc531589615"/>
      <w:bookmarkStart w:id="115" w:name="_Toc534196907"/>
      <w:bookmarkStart w:id="116" w:name="_Toc14265907"/>
      <w:r>
        <w:t xml:space="preserve">Figure </w:t>
      </w:r>
      <w:r w:rsidR="008C3E38">
        <w:fldChar w:fldCharType="begin"/>
      </w:r>
      <w:r w:rsidR="008C3E38">
        <w:instrText xml:space="preserve"> SEQ Figure \* ARABIC </w:instrText>
      </w:r>
      <w:r w:rsidR="008C3E38">
        <w:fldChar w:fldCharType="separate"/>
      </w:r>
      <w:r w:rsidR="00E77E23">
        <w:rPr>
          <w:noProof/>
        </w:rPr>
        <w:t>7</w:t>
      </w:r>
      <w:r w:rsidR="008C3E38">
        <w:rPr>
          <w:noProof/>
        </w:rPr>
        <w:fldChar w:fldCharType="end"/>
      </w:r>
      <w:bookmarkEnd w:id="113"/>
      <w:r>
        <w:t xml:space="preserve">. Screenshot of </w:t>
      </w:r>
      <w:r w:rsidRPr="009D0A3E">
        <w:t>Call View with Chat</w:t>
      </w:r>
      <w:bookmarkEnd w:id="114"/>
      <w:bookmarkEnd w:id="115"/>
      <w:bookmarkEnd w:id="116"/>
    </w:p>
    <w:p w14:paraId="335352D8" w14:textId="77777777" w:rsidR="001758AE" w:rsidRPr="0054223C" w:rsidRDefault="001758AE" w:rsidP="001758AE">
      <w:r w:rsidRPr="0054223C">
        <w:t xml:space="preserve">To mute RTT, click the keyboard icon on the bottom right side of the RTT dialog. This </w:t>
      </w:r>
      <w:r>
        <w:t>hides</w:t>
      </w:r>
      <w:r w:rsidRPr="0054223C">
        <w:t xml:space="preserve"> the message bar and prevent</w:t>
      </w:r>
      <w:r>
        <w:t>s</w:t>
      </w:r>
      <w:r w:rsidRPr="0054223C">
        <w:t xml:space="preserve"> the user from sending </w:t>
      </w:r>
      <w:r>
        <w:t>additional</w:t>
      </w:r>
      <w:r w:rsidRPr="0054223C">
        <w:t xml:space="preserve"> messages or text characters</w:t>
      </w:r>
      <w:r>
        <w:t xml:space="preserve"> until RTT is unmuted</w:t>
      </w:r>
      <w:r w:rsidRPr="0054223C">
        <w:t>.</w:t>
      </w:r>
    </w:p>
    <w:p w14:paraId="1E9DEFF4" w14:textId="77777777" w:rsidR="001758AE" w:rsidRPr="00DE1358" w:rsidRDefault="001758AE" w:rsidP="001758AE">
      <w:pPr>
        <w:pStyle w:val="Heading3"/>
        <w:numPr>
          <w:ilvl w:val="2"/>
          <w:numId w:val="1"/>
        </w:numPr>
        <w:tabs>
          <w:tab w:val="num" w:pos="1206"/>
          <w:tab w:val="num" w:pos="1476"/>
          <w:tab w:val="num" w:pos="2556"/>
        </w:tabs>
      </w:pPr>
      <w:bookmarkStart w:id="117" w:name="_Toc531589546"/>
      <w:bookmarkStart w:id="118" w:name="_Toc534204672"/>
      <w:bookmarkStart w:id="119" w:name="_Toc14265951"/>
      <w:r w:rsidRPr="00DE1358">
        <w:t>Contacts</w:t>
      </w:r>
      <w:bookmarkEnd w:id="117"/>
      <w:bookmarkEnd w:id="118"/>
      <w:bookmarkEnd w:id="119"/>
    </w:p>
    <w:p w14:paraId="2C0B220F" w14:textId="3AF603D6" w:rsidR="001758AE" w:rsidRPr="001C637B" w:rsidRDefault="001758AE" w:rsidP="001758AE">
      <w:r>
        <w:t>T</w:t>
      </w:r>
      <w:r w:rsidRPr="0054223C">
        <w:t>o view the current list of saved contacts that can be used to place calls</w:t>
      </w:r>
      <w:r>
        <w:t xml:space="preserve">, select the “Contacts” option </w:t>
      </w:r>
      <w:r w:rsidRPr="0054223C">
        <w:t>in the bottom pane</w:t>
      </w:r>
      <w:r w:rsidRPr="0054223C" w:rsidDel="00090602">
        <w:t xml:space="preserve"> </w:t>
      </w:r>
      <w:r>
        <w:t>of</w:t>
      </w:r>
      <w:r w:rsidRPr="0054223C">
        <w:t xml:space="preserve"> the main </w:t>
      </w:r>
      <w:r>
        <w:t>w</w:t>
      </w:r>
      <w:r w:rsidRPr="0054223C">
        <w:t xml:space="preserve">indow. To manually add a new contact, select the “+” icon near the top right of the contacts window. This will </w:t>
      </w:r>
      <w:r w:rsidRPr="0035409C">
        <w:t>open a new window where the new contact’s information can be inputted and saved.</w:t>
      </w:r>
    </w:p>
    <w:p w14:paraId="422658B0" w14:textId="77777777" w:rsidR="001758AE" w:rsidRPr="005D7C04" w:rsidRDefault="001758AE" w:rsidP="001758AE">
      <w:r w:rsidRPr="005D7C04">
        <w:t>Contacts can be imported by selecting the down-arrow icon near the top right of the contacts window. To import contacts, one of two options must be selected:</w:t>
      </w:r>
    </w:p>
    <w:p w14:paraId="54253D77" w14:textId="77777777" w:rsidR="001758AE" w:rsidRPr="00105174" w:rsidRDefault="001758AE" w:rsidP="00BE36B4">
      <w:pPr>
        <w:pStyle w:val="NumberedList"/>
        <w:numPr>
          <w:ilvl w:val="0"/>
          <w:numId w:val="42"/>
        </w:numPr>
      </w:pPr>
      <w:r w:rsidRPr="00BE36B4">
        <w:rPr>
          <w:b/>
        </w:rPr>
        <w:t>Import from a remote URI to the local machine through a HTTPS web request.</w:t>
      </w:r>
      <w:r w:rsidRPr="00105174">
        <w:t xml:space="preserve"> This URI can be set through the Settings window under the Account tab.</w:t>
      </w:r>
    </w:p>
    <w:p w14:paraId="33B3DCCB" w14:textId="6F652DE1" w:rsidR="001758AE" w:rsidRPr="00105174" w:rsidRDefault="001758AE" w:rsidP="001758AE">
      <w:pPr>
        <w:pStyle w:val="NumberedListLast"/>
      </w:pPr>
      <w:r w:rsidRPr="00922811">
        <w:rPr>
          <w:b/>
        </w:rPr>
        <w:t>Import from the local file system.</w:t>
      </w:r>
      <w:r w:rsidRPr="00105174">
        <w:t xml:space="preserve"> Either a vCard file or xCard (</w:t>
      </w:r>
      <w:r w:rsidR="008076AA">
        <w:t>Extensible Markup Language [</w:t>
      </w:r>
      <w:r w:rsidRPr="00105174">
        <w:t>XML</w:t>
      </w:r>
      <w:r w:rsidR="008076AA">
        <w:t>]</w:t>
      </w:r>
      <w:r w:rsidRPr="00105174">
        <w:t>) formatted list of contacts can be selected.</w:t>
      </w:r>
    </w:p>
    <w:p w14:paraId="162A1411" w14:textId="77777777" w:rsidR="001758AE" w:rsidRPr="001C637B" w:rsidRDefault="001758AE" w:rsidP="001758AE">
      <w:r w:rsidRPr="0054223C">
        <w:t xml:space="preserve">If there are contacts present in the VATRP account, they can be exported </w:t>
      </w:r>
      <w:r>
        <w:t xml:space="preserve">like </w:t>
      </w:r>
      <w:r w:rsidRPr="0054223C">
        <w:t>the contact import options</w:t>
      </w:r>
      <w:r>
        <w:t xml:space="preserve"> described</w:t>
      </w:r>
      <w:r w:rsidRPr="0054223C">
        <w:t>. This feature can be used by selectin</w:t>
      </w:r>
      <w:r w:rsidRPr="0035409C">
        <w:t>g the up-arrow icon near the top right of the contacts window.</w:t>
      </w:r>
    </w:p>
    <w:p w14:paraId="7551C0DF" w14:textId="31D46C6B" w:rsidR="2F716ABD" w:rsidRDefault="00684D65" w:rsidP="00684D65">
      <w:pPr>
        <w:pStyle w:val="Heading3"/>
        <w:numPr>
          <w:ilvl w:val="2"/>
          <w:numId w:val="1"/>
        </w:numPr>
      </w:pPr>
      <w:bookmarkStart w:id="120" w:name="_Toc14265952"/>
      <w:r>
        <w:lastRenderedPageBreak/>
        <w:t>Message Waiting Indicator</w:t>
      </w:r>
      <w:bookmarkEnd w:id="120"/>
    </w:p>
    <w:p w14:paraId="1FC59C8D" w14:textId="339DECD1" w:rsidR="06ABB1E3" w:rsidRDefault="2FB3F2FF" w:rsidP="00626168">
      <w:r>
        <w:t xml:space="preserve">The VATRP has the ability to subscribe to </w:t>
      </w:r>
      <w:r w:rsidR="45527D6C">
        <w:t xml:space="preserve">videomail notifications from </w:t>
      </w:r>
      <w:r w:rsidR="42C5BB0E">
        <w:t xml:space="preserve">a server specified by the Video Mail URI in the account settings. </w:t>
      </w:r>
      <w:r w:rsidR="16365438">
        <w:t>If the user’s videomail inbox contains media that has not been viewed, a status indicator appea</w:t>
      </w:r>
      <w:r w:rsidR="618A85D1">
        <w:t xml:space="preserve">rs in the settings menu tab, alerting the user to the total number of outstanding messages. </w:t>
      </w:r>
      <w:r w:rsidR="06ABB1E3" w:rsidRPr="2D582DD1">
        <w:t xml:space="preserve"> </w:t>
      </w:r>
      <w:r w:rsidR="005D7E13">
        <w:t xml:space="preserve">Viewing or removing </w:t>
      </w:r>
      <w:r w:rsidR="11C4AEF9">
        <w:t>the unviewed messages will remove the MWI mailbox notification</w:t>
      </w:r>
      <w:r w:rsidR="06ABB1E3" w:rsidRPr="2D582DD1">
        <w:t xml:space="preserve">. </w:t>
      </w:r>
      <w:r w:rsidR="005D7E13">
        <w:t>Videomail retrieval in the VATRP is currently in development.</w:t>
      </w:r>
    </w:p>
    <w:p w14:paraId="0EEBF3A5" w14:textId="77777777" w:rsidR="001758AE" w:rsidRDefault="001758AE" w:rsidP="001758AE"/>
    <w:p w14:paraId="0CEEACC7" w14:textId="77777777" w:rsidR="001758AE" w:rsidRDefault="001758AE" w:rsidP="001758AE">
      <w:pPr>
        <w:pStyle w:val="Heading1"/>
        <w:numPr>
          <w:ilvl w:val="0"/>
          <w:numId w:val="1"/>
        </w:numPr>
        <w:tabs>
          <w:tab w:val="clear" w:pos="720"/>
        </w:tabs>
        <w:ind w:left="0" w:firstLine="0"/>
        <w:sectPr w:rsidR="001758AE" w:rsidSect="003C6625">
          <w:pgSz w:w="12240" w:h="15840" w:code="1"/>
          <w:pgMar w:top="1440" w:right="1440" w:bottom="1440" w:left="1440" w:header="504" w:footer="504" w:gutter="0"/>
          <w:cols w:space="720"/>
          <w:titlePg/>
        </w:sectPr>
      </w:pPr>
    </w:p>
    <w:p w14:paraId="3B670BBC" w14:textId="77777777" w:rsidR="001758AE" w:rsidRDefault="001758AE" w:rsidP="001758AE">
      <w:pPr>
        <w:pStyle w:val="Heading1"/>
        <w:numPr>
          <w:ilvl w:val="0"/>
          <w:numId w:val="1"/>
        </w:numPr>
        <w:tabs>
          <w:tab w:val="clear" w:pos="720"/>
        </w:tabs>
        <w:spacing w:before="0"/>
        <w:ind w:left="0" w:firstLine="0"/>
      </w:pPr>
      <w:bookmarkStart w:id="121" w:name="_Toc534204674"/>
      <w:bookmarkStart w:id="122" w:name="_Toc14265953"/>
      <w:r>
        <w:lastRenderedPageBreak/>
        <w:t>VATRP Test Plan</w:t>
      </w:r>
      <w:bookmarkEnd w:id="121"/>
      <w:bookmarkEnd w:id="122"/>
    </w:p>
    <w:p w14:paraId="7B3A0309" w14:textId="7C47941D" w:rsidR="001758AE" w:rsidRDefault="001758AE" w:rsidP="001758AE">
      <w:r>
        <w:t xml:space="preserve">This section contains test cases to measure interoperability with the VATRP and assess RUE Specification compliance. While all tests have user-based verification, some also involve analyzing packet captures or REST calls. </w:t>
      </w:r>
      <w:r w:rsidR="00234A0B">
        <w:t>For tests that require analyzing packet captures, Wireshark</w:t>
      </w:r>
      <w:r w:rsidR="00404444">
        <w:rPr>
          <w:rStyle w:val="FootnoteReference"/>
        </w:rPr>
        <w:footnoteReference w:id="2"/>
      </w:r>
      <w:r w:rsidR="00234A0B">
        <w:t xml:space="preserve"> needs to be installed and run according to the test case instructions. </w:t>
      </w:r>
      <w:r>
        <w:t xml:space="preserve">All </w:t>
      </w:r>
      <w:r w:rsidR="00EB5D05">
        <w:t>Graphical User Interface (</w:t>
      </w:r>
      <w:r>
        <w:t>GUI</w:t>
      </w:r>
      <w:r w:rsidR="00EB5D05">
        <w:t>)</w:t>
      </w:r>
      <w:r>
        <w:t>-related actions and results are based on the VATRP as User 1. For any testing that involves a non-VATRP endpoint as User 2, the tester should find the appropriate place on the endpoint’s GUI to complete the test case.</w:t>
      </w:r>
    </w:p>
    <w:p w14:paraId="7B936501" w14:textId="29B79D9F" w:rsidR="001758AE" w:rsidRDefault="001758AE" w:rsidP="001758AE">
      <w:r>
        <w:t xml:space="preserve">For each Provider, test calls will be placed between the VATRP registered to that Provider’s server and the other VRS endpoints. The results will be documented in two matrices—a Requirements Traceability Matrix for tests involving multiple calls and a Requirements Traceability Matrix for tests conducted once per Provider. </w:t>
      </w:r>
      <w:r>
        <w:fldChar w:fldCharType="begin"/>
      </w:r>
      <w:r>
        <w:instrText xml:space="preserve"> REF _Ref532486542 \h </w:instrText>
      </w:r>
      <w:r>
        <w:fldChar w:fldCharType="separate"/>
      </w:r>
      <w:r w:rsidR="00EF04BD">
        <w:t xml:space="preserve">Figure </w:t>
      </w:r>
      <w:r w:rsidR="00EF04BD">
        <w:rPr>
          <w:noProof/>
        </w:rPr>
        <w:t>6</w:t>
      </w:r>
      <w:r>
        <w:fldChar w:fldCharType="end"/>
      </w:r>
      <w:r>
        <w:t xml:space="preserve"> and </w:t>
      </w:r>
      <w:r w:rsidR="008C3E38">
        <w:fldChar w:fldCharType="begin"/>
      </w:r>
      <w:r w:rsidR="008C3E38">
        <w:instrText xml:space="preserve"> REF _Ref534197</w:instrText>
      </w:r>
      <w:r w:rsidR="008C3E38">
        <w:instrText xml:space="preserve">091 </w:instrText>
      </w:r>
      <w:r w:rsidR="008C3E38">
        <w:fldChar w:fldCharType="separate"/>
      </w:r>
      <w:r w:rsidR="00EF04BD">
        <w:t xml:space="preserve">Figure </w:t>
      </w:r>
      <w:r w:rsidR="00EF04BD">
        <w:rPr>
          <w:noProof/>
        </w:rPr>
        <w:t>7</w:t>
      </w:r>
      <w:r w:rsidR="008C3E38">
        <w:rPr>
          <w:noProof/>
        </w:rPr>
        <w:fldChar w:fldCharType="end"/>
      </w:r>
      <w:r>
        <w:t xml:space="preserve"> show examples of these matrices.</w:t>
      </w:r>
    </w:p>
    <w:p w14:paraId="6096D790" w14:textId="194D1334" w:rsidR="001758AE" w:rsidRDefault="001758AE" w:rsidP="001758AE">
      <w:r>
        <w:t xml:space="preserve">There will be a unique matrix for </w:t>
      </w:r>
      <w:r>
        <w:fldChar w:fldCharType="begin"/>
      </w:r>
      <w:r>
        <w:instrText xml:space="preserve"> REF _Ref532486542 \h </w:instrText>
      </w:r>
      <w:r>
        <w:fldChar w:fldCharType="separate"/>
      </w:r>
      <w:r w:rsidR="00EF04BD">
        <w:t xml:space="preserve">Figure </w:t>
      </w:r>
      <w:r w:rsidR="00EF04BD">
        <w:rPr>
          <w:noProof/>
        </w:rPr>
        <w:t>6</w:t>
      </w:r>
      <w:r>
        <w:fldChar w:fldCharType="end"/>
      </w:r>
      <w:r>
        <w:t xml:space="preserve"> corresponding to each of the VRS Providers, namely, Convo, Global, Purple, Sorenson, and ZVRS. The matrix in </w:t>
      </w:r>
      <w:r>
        <w:fldChar w:fldCharType="begin"/>
      </w:r>
      <w:r>
        <w:instrText xml:space="preserve"> REF _Ref534197091 \h </w:instrText>
      </w:r>
      <w:r>
        <w:fldChar w:fldCharType="separate"/>
      </w:r>
      <w:r w:rsidR="00EF04BD">
        <w:t xml:space="preserve">Figure </w:t>
      </w:r>
      <w:r w:rsidR="00EF04BD">
        <w:rPr>
          <w:noProof/>
        </w:rPr>
        <w:t>7</w:t>
      </w:r>
      <w:r>
        <w:fldChar w:fldCharType="end"/>
      </w:r>
      <w:r>
        <w:t xml:space="preserve"> will be used for all Providers. Each set of requirements in </w:t>
      </w:r>
      <w:r>
        <w:fldChar w:fldCharType="begin"/>
      </w:r>
      <w:r>
        <w:instrText xml:space="preserve"> REF _Ref532486542 \h </w:instrText>
      </w:r>
      <w:r>
        <w:fldChar w:fldCharType="separate"/>
      </w:r>
      <w:r w:rsidR="00EF04BD">
        <w:t xml:space="preserve">Figure </w:t>
      </w:r>
      <w:r w:rsidR="00EF04BD">
        <w:rPr>
          <w:noProof/>
        </w:rPr>
        <w:t>6</w:t>
      </w:r>
      <w:r>
        <w:fldChar w:fldCharType="end"/>
      </w:r>
      <w:r>
        <w:t xml:space="preserve"> will be tested against all Provider endpoints over each of the Provider server environments, unless designated as “Not Tested.” Each set of requirements in </w:t>
      </w:r>
      <w:r>
        <w:fldChar w:fldCharType="begin"/>
      </w:r>
      <w:r>
        <w:instrText xml:space="preserve"> REF _Ref534197091 \h </w:instrText>
      </w:r>
      <w:r>
        <w:fldChar w:fldCharType="separate"/>
      </w:r>
      <w:r w:rsidR="00EF04BD">
        <w:t xml:space="preserve">Figure </w:t>
      </w:r>
      <w:r w:rsidR="00EF04BD">
        <w:rPr>
          <w:noProof/>
        </w:rPr>
        <w:t>7</w:t>
      </w:r>
      <w:r>
        <w:fldChar w:fldCharType="end"/>
      </w:r>
      <w:r>
        <w:t xml:space="preserve"> will be tested once per Provider on the VATRP registered to the designated Provider.</w:t>
      </w:r>
    </w:p>
    <w:p w14:paraId="15D8A76D" w14:textId="77777777" w:rsidR="001758AE" w:rsidRDefault="001758AE" w:rsidP="001758AE"/>
    <w:p w14:paraId="339BBA98" w14:textId="77777777" w:rsidR="001758AE" w:rsidRDefault="001758AE" w:rsidP="001758AE">
      <w:pPr>
        <w:sectPr w:rsidR="001758AE" w:rsidSect="00EB5D05">
          <w:headerReference w:type="first" r:id="rId34"/>
          <w:footerReference w:type="first" r:id="rId35"/>
          <w:pgSz w:w="12240" w:h="15840" w:code="1"/>
          <w:pgMar w:top="1440" w:right="1440" w:bottom="1440" w:left="1440" w:header="504" w:footer="504" w:gutter="0"/>
          <w:cols w:space="720"/>
          <w:titlePg/>
          <w:docGrid w:linePitch="326"/>
        </w:sectPr>
      </w:pPr>
    </w:p>
    <w:p w14:paraId="78522352" w14:textId="77777777" w:rsidR="001758AE" w:rsidRDefault="001758AE" w:rsidP="001758AE">
      <w:pPr>
        <w:spacing w:before="1320"/>
      </w:pPr>
    </w:p>
    <w:p w14:paraId="0221F349" w14:textId="77777777" w:rsidR="001758AE" w:rsidRDefault="001758AE" w:rsidP="001758AE">
      <w:pPr>
        <w:pStyle w:val="Figure"/>
        <w:tabs>
          <w:tab w:val="right" w:pos="12960"/>
        </w:tabs>
      </w:pPr>
      <w:r>
        <w:rPr>
          <w:noProof/>
        </w:rPr>
        <w:drawing>
          <wp:inline distT="0" distB="0" distL="0" distR="0" wp14:anchorId="0011E968" wp14:editId="1F51946A">
            <wp:extent cx="8229600" cy="3566160"/>
            <wp:effectExtent l="0" t="0" r="0" b="0"/>
            <wp:docPr id="10" name="Picture 10" descr="Figure 6 shows a blank VATRP Traceability Matrix template that will be used to document test results for each of the test cases that involve multiple calls. Each row contains a test case title and each column contains the Provider to which the VATRP will be registered. The matrix also contains a legend for the results where a green cell means&quot; Passed RUE Test Requirement,&quot; a yellow cell means &quot;Passed with caveats - video or Audio Quality Issues (or other specified issue),&quot; a red cell means &quot;Failed RUE Test Requirement,&quot; and a gray cell means &quot;Not Test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pic:spPr>
                </pic:pic>
              </a:graphicData>
            </a:graphic>
          </wp:inline>
        </w:drawing>
      </w:r>
    </w:p>
    <w:p w14:paraId="6B7ED99C" w14:textId="155F685B" w:rsidR="001758AE" w:rsidRDefault="001758AE" w:rsidP="005D7E13">
      <w:pPr>
        <w:pStyle w:val="FigureCaption"/>
      </w:pPr>
      <w:bookmarkStart w:id="123" w:name="_Ref532486542"/>
      <w:bookmarkStart w:id="124" w:name="_Toc534196908"/>
      <w:bookmarkStart w:id="125" w:name="_Toc14265908"/>
      <w:r>
        <w:t xml:space="preserve">Figure </w:t>
      </w:r>
      <w:r w:rsidR="008C3E38">
        <w:fldChar w:fldCharType="begin"/>
      </w:r>
      <w:r w:rsidR="008C3E38">
        <w:instrText xml:space="preserve"> SEQ Figure \* ARABIC </w:instrText>
      </w:r>
      <w:r w:rsidR="008C3E38">
        <w:fldChar w:fldCharType="separate"/>
      </w:r>
      <w:r w:rsidR="00651697">
        <w:rPr>
          <w:noProof/>
        </w:rPr>
        <w:t>8</w:t>
      </w:r>
      <w:r w:rsidR="008C3E38">
        <w:rPr>
          <w:noProof/>
        </w:rPr>
        <w:fldChar w:fldCharType="end"/>
      </w:r>
      <w:bookmarkEnd w:id="123"/>
      <w:r>
        <w:t xml:space="preserve">. VATRP Traceability Matrix for </w:t>
      </w:r>
      <w:r w:rsidRPr="005D7E13">
        <w:t>Tests</w:t>
      </w:r>
      <w:r>
        <w:t xml:space="preserve"> Involving Multiple Calls</w:t>
      </w:r>
      <w:bookmarkEnd w:id="124"/>
      <w:bookmarkEnd w:id="125"/>
    </w:p>
    <w:p w14:paraId="7C6F2850" w14:textId="77777777" w:rsidR="001758AE" w:rsidRDefault="001758AE" w:rsidP="001758AE">
      <w:r>
        <w:br w:type="page"/>
      </w:r>
    </w:p>
    <w:p w14:paraId="4F6A7288" w14:textId="77777777" w:rsidR="001758AE" w:rsidRPr="004166AF" w:rsidRDefault="001758AE" w:rsidP="001758AE"/>
    <w:p w14:paraId="41B8B3C8" w14:textId="77777777" w:rsidR="001758AE" w:rsidRDefault="001758AE" w:rsidP="001758AE">
      <w:pPr>
        <w:spacing w:before="1200"/>
      </w:pPr>
    </w:p>
    <w:p w14:paraId="65D5DA78" w14:textId="77777777" w:rsidR="001758AE" w:rsidRDefault="001758AE" w:rsidP="001758AE">
      <w:pPr>
        <w:pStyle w:val="Figure"/>
      </w:pPr>
      <w:r>
        <w:rPr>
          <w:noProof/>
        </w:rPr>
        <w:drawing>
          <wp:inline distT="0" distB="0" distL="0" distR="0" wp14:anchorId="47397547" wp14:editId="0254F56B">
            <wp:extent cx="8229600" cy="2852928"/>
            <wp:effectExtent l="0" t="0" r="0" b="5080"/>
            <wp:docPr id="5" name="Picture 5" descr="Figure 7 shows a blank VATRP Traceability Matrix template that will be used to document test results for each of the test cases that occur once per Provider. Each row contains a test case title and each column contains the Provider to which the VATRP will be registered. The matrix also contains a legend for the results where a green cell means&quot; Passed RUE Test Requirement,&quot; a yellow cell means &quot;Passed with caveats - video or Audio Quality Issues (or other specified issue),&quot; a red cell means &quot;Failed RUE Test Requirement,&quot; and a gray cell means &quot;Not Test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8229600" cy="2852928"/>
                    </a:xfrm>
                    <a:prstGeom prst="rect">
                      <a:avLst/>
                    </a:prstGeom>
                    <a:noFill/>
                  </pic:spPr>
                </pic:pic>
              </a:graphicData>
            </a:graphic>
          </wp:inline>
        </w:drawing>
      </w:r>
    </w:p>
    <w:p w14:paraId="582B0D20" w14:textId="1678C878" w:rsidR="001758AE" w:rsidRPr="0054303F" w:rsidRDefault="001758AE" w:rsidP="001758AE">
      <w:pPr>
        <w:pStyle w:val="FigureCaption"/>
      </w:pPr>
      <w:bookmarkStart w:id="126" w:name="_Ref534197091"/>
      <w:bookmarkStart w:id="127" w:name="_Toc534196909"/>
      <w:bookmarkStart w:id="128" w:name="_Toc14265909"/>
      <w:r>
        <w:t xml:space="preserve">Figure </w:t>
      </w:r>
      <w:r w:rsidR="008C3E38">
        <w:fldChar w:fldCharType="begin"/>
      </w:r>
      <w:r w:rsidR="008C3E38">
        <w:instrText xml:space="preserve"> SEQ Figure \* ARABIC </w:instrText>
      </w:r>
      <w:r w:rsidR="008C3E38">
        <w:fldChar w:fldCharType="separate"/>
      </w:r>
      <w:r w:rsidR="00651697">
        <w:rPr>
          <w:noProof/>
        </w:rPr>
        <w:t>9</w:t>
      </w:r>
      <w:r w:rsidR="008C3E38">
        <w:rPr>
          <w:noProof/>
        </w:rPr>
        <w:fldChar w:fldCharType="end"/>
      </w:r>
      <w:bookmarkEnd w:id="126"/>
      <w:r>
        <w:t>. VATRP Traceability Matrix for Tests Conducted Once Per Provider</w:t>
      </w:r>
      <w:bookmarkEnd w:id="127"/>
      <w:bookmarkEnd w:id="128"/>
    </w:p>
    <w:p w14:paraId="06A3752C" w14:textId="77777777" w:rsidR="001758AE" w:rsidRDefault="001758AE" w:rsidP="001758AE"/>
    <w:p w14:paraId="47D2C5B7" w14:textId="77777777" w:rsidR="001758AE" w:rsidRPr="0060332C" w:rsidRDefault="001758AE" w:rsidP="001758AE">
      <w:pPr>
        <w:sectPr w:rsidR="001758AE" w:rsidRPr="0060332C" w:rsidSect="003C6625">
          <w:headerReference w:type="first" r:id="rId38"/>
          <w:footerReference w:type="first" r:id="rId39"/>
          <w:pgSz w:w="15840" w:h="12240" w:orient="landscape" w:code="1"/>
          <w:pgMar w:top="1440" w:right="1440" w:bottom="1440" w:left="1440" w:header="504" w:footer="504" w:gutter="0"/>
          <w:cols w:space="720"/>
          <w:titlePg/>
          <w:docGrid w:linePitch="326"/>
        </w:sectPr>
      </w:pPr>
    </w:p>
    <w:p w14:paraId="7BF7E82D" w14:textId="4DB782B4" w:rsidR="001758AE" w:rsidRDefault="001758AE" w:rsidP="001758AE">
      <w:r>
        <w:lastRenderedPageBreak/>
        <w:t xml:space="preserve">Many of the tests require the user to be in a call scenario; therefore, </w:t>
      </w:r>
      <w:r>
        <w:fldChar w:fldCharType="begin"/>
      </w:r>
      <w:r>
        <w:instrText xml:space="preserve"> REF _Ref531174222 \h  \* MERGEFORMAT </w:instrText>
      </w:r>
      <w:r>
        <w:fldChar w:fldCharType="separate"/>
      </w:r>
      <w:r w:rsidR="00EF04BD">
        <w:t xml:space="preserve">Table </w:t>
      </w:r>
      <w:r w:rsidR="00EF04BD">
        <w:rPr>
          <w:noProof/>
        </w:rPr>
        <w:t>5</w:t>
      </w:r>
      <w:r>
        <w:fldChar w:fldCharType="end"/>
      </w:r>
      <w:r>
        <w:t xml:space="preserve"> presents the typical call pro</w:t>
      </w:r>
      <w:bookmarkStart w:id="129" w:name="_Toc503965065"/>
      <w:r>
        <w:t>cedure.</w:t>
      </w:r>
    </w:p>
    <w:p w14:paraId="7092F95C" w14:textId="508DCAF4" w:rsidR="001758AE" w:rsidRDefault="001758AE" w:rsidP="001758AE">
      <w:pPr>
        <w:pStyle w:val="TableCaption"/>
        <w:tabs>
          <w:tab w:val="right" w:pos="9270"/>
        </w:tabs>
      </w:pPr>
      <w:bookmarkStart w:id="130" w:name="_Ref531174222"/>
      <w:bookmarkStart w:id="131" w:name="_Toc531358781"/>
      <w:bookmarkStart w:id="132" w:name="_Toc531589549"/>
      <w:bookmarkStart w:id="133" w:name="_Toc531589633"/>
      <w:bookmarkStart w:id="134" w:name="_Toc534196889"/>
      <w:bookmarkStart w:id="135" w:name="_Toc14265917"/>
      <w:r>
        <w:t xml:space="preserve">Table </w:t>
      </w:r>
      <w:r w:rsidR="008C3E38">
        <w:fldChar w:fldCharType="begin"/>
      </w:r>
      <w:r w:rsidR="008C3E38">
        <w:instrText xml:space="preserve"> SEQ Table \* ARABIC </w:instrText>
      </w:r>
      <w:r w:rsidR="008C3E38">
        <w:fldChar w:fldCharType="separate"/>
      </w:r>
      <w:r w:rsidR="00EF04BD">
        <w:rPr>
          <w:noProof/>
        </w:rPr>
        <w:t>5</w:t>
      </w:r>
      <w:r w:rsidR="008C3E38">
        <w:rPr>
          <w:noProof/>
        </w:rPr>
        <w:fldChar w:fldCharType="end"/>
      </w:r>
      <w:bookmarkEnd w:id="130"/>
      <w:r>
        <w:t>. Point-to-Point Call Procedure</w:t>
      </w:r>
      <w:bookmarkEnd w:id="129"/>
      <w:bookmarkEnd w:id="131"/>
      <w:bookmarkEnd w:id="132"/>
      <w:bookmarkEnd w:id="133"/>
      <w:bookmarkEnd w:id="134"/>
      <w:bookmarkEnd w:id="135"/>
    </w:p>
    <w:tbl>
      <w:tblPr>
        <w:tblW w:w="935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5: Point-to-Point Call Procedure"/>
        <w:tblDescription w:val="This three-column table presents the 5-step Point-to-Point Call procedure by Step, Action, and Expected Result."/>
      </w:tblPr>
      <w:tblGrid>
        <w:gridCol w:w="805"/>
        <w:gridCol w:w="3512"/>
        <w:gridCol w:w="5040"/>
      </w:tblGrid>
      <w:tr w:rsidR="001758AE" w14:paraId="631E0BF6" w14:textId="77777777" w:rsidTr="003C6625">
        <w:trPr>
          <w:cantSplit/>
          <w:trHeight w:val="432"/>
          <w:tblHeader/>
        </w:trPr>
        <w:tc>
          <w:tcPr>
            <w:tcW w:w="805" w:type="dxa"/>
            <w:shd w:val="clear" w:color="000000" w:fill="C6D9F1"/>
            <w:vAlign w:val="center"/>
            <w:hideMark/>
          </w:tcPr>
          <w:p w14:paraId="517537BB" w14:textId="77777777" w:rsidR="001758AE" w:rsidRDefault="001758AE" w:rsidP="003C6625">
            <w:pPr>
              <w:pStyle w:val="TableColumnHeading"/>
            </w:pPr>
            <w:r>
              <w:t>Step</w:t>
            </w:r>
          </w:p>
        </w:tc>
        <w:tc>
          <w:tcPr>
            <w:tcW w:w="3512" w:type="dxa"/>
            <w:shd w:val="clear" w:color="000000" w:fill="C6D9F1"/>
            <w:vAlign w:val="center"/>
            <w:hideMark/>
          </w:tcPr>
          <w:p w14:paraId="18E7DDC6" w14:textId="77777777" w:rsidR="001758AE" w:rsidRDefault="001758AE" w:rsidP="003C6625">
            <w:pPr>
              <w:pStyle w:val="TableColumnHeading"/>
            </w:pPr>
            <w:r>
              <w:t>Action</w:t>
            </w:r>
          </w:p>
        </w:tc>
        <w:tc>
          <w:tcPr>
            <w:tcW w:w="5040" w:type="dxa"/>
            <w:shd w:val="clear" w:color="000000" w:fill="C6D9F1"/>
            <w:vAlign w:val="center"/>
            <w:hideMark/>
          </w:tcPr>
          <w:p w14:paraId="1233AA6E" w14:textId="77777777" w:rsidR="001758AE" w:rsidRDefault="001758AE" w:rsidP="003C6625">
            <w:pPr>
              <w:pStyle w:val="TableColumnHeading"/>
              <w:rPr>
                <w:rFonts w:cs="Arial"/>
                <w:bCs/>
                <w:color w:val="000000"/>
              </w:rPr>
            </w:pPr>
            <w:r>
              <w:rPr>
                <w:rFonts w:cs="Arial"/>
                <w:bCs/>
                <w:color w:val="000000"/>
              </w:rPr>
              <w:t>Expected Result</w:t>
            </w:r>
          </w:p>
        </w:tc>
      </w:tr>
      <w:tr w:rsidR="001758AE" w14:paraId="28544BC3" w14:textId="77777777" w:rsidTr="003C6625">
        <w:trPr>
          <w:trHeight w:val="538"/>
        </w:trPr>
        <w:tc>
          <w:tcPr>
            <w:tcW w:w="805" w:type="dxa"/>
            <w:shd w:val="clear" w:color="auto" w:fill="auto"/>
            <w:hideMark/>
          </w:tcPr>
          <w:p w14:paraId="12BDB995" w14:textId="77777777" w:rsidR="001758AE" w:rsidRDefault="001758AE" w:rsidP="003C6625">
            <w:pPr>
              <w:pStyle w:val="TableTextCenter"/>
            </w:pPr>
            <w:r>
              <w:t>1</w:t>
            </w:r>
          </w:p>
        </w:tc>
        <w:tc>
          <w:tcPr>
            <w:tcW w:w="3512" w:type="dxa"/>
            <w:shd w:val="clear" w:color="auto" w:fill="auto"/>
            <w:hideMark/>
          </w:tcPr>
          <w:p w14:paraId="13853B1C" w14:textId="77777777" w:rsidR="001758AE" w:rsidRDefault="001758AE" w:rsidP="003C6625">
            <w:pPr>
              <w:pStyle w:val="TableText"/>
            </w:pPr>
            <w:r>
              <w:t>User 1 navigates to call screen.</w:t>
            </w:r>
          </w:p>
        </w:tc>
        <w:tc>
          <w:tcPr>
            <w:tcW w:w="5040" w:type="dxa"/>
            <w:shd w:val="clear" w:color="auto" w:fill="auto"/>
            <w:hideMark/>
          </w:tcPr>
          <w:p w14:paraId="79395A90" w14:textId="77777777" w:rsidR="001758AE" w:rsidRDefault="001758AE" w:rsidP="003C6625">
            <w:pPr>
              <w:pStyle w:val="TableText"/>
            </w:pPr>
            <w:r>
              <w:t>User 1 should see input box for phone number or SIP URI.</w:t>
            </w:r>
          </w:p>
        </w:tc>
      </w:tr>
      <w:tr w:rsidR="001758AE" w14:paraId="3B48307F" w14:textId="77777777" w:rsidTr="003C6625">
        <w:trPr>
          <w:trHeight w:val="700"/>
        </w:trPr>
        <w:tc>
          <w:tcPr>
            <w:tcW w:w="805" w:type="dxa"/>
            <w:shd w:val="clear" w:color="auto" w:fill="F2F2F2" w:themeFill="background1" w:themeFillShade="F2"/>
            <w:hideMark/>
          </w:tcPr>
          <w:p w14:paraId="44EB3EA6" w14:textId="77777777" w:rsidR="001758AE" w:rsidRDefault="001758AE" w:rsidP="003C6625">
            <w:pPr>
              <w:pStyle w:val="TableTextCenter"/>
            </w:pPr>
            <w:r>
              <w:t>2</w:t>
            </w:r>
          </w:p>
        </w:tc>
        <w:tc>
          <w:tcPr>
            <w:tcW w:w="3512" w:type="dxa"/>
            <w:shd w:val="clear" w:color="auto" w:fill="F2F2F2" w:themeFill="background1" w:themeFillShade="F2"/>
            <w:hideMark/>
          </w:tcPr>
          <w:p w14:paraId="0FCF32BC" w14:textId="77777777" w:rsidR="001758AE" w:rsidRDefault="001758AE" w:rsidP="003C6625">
            <w:pPr>
              <w:pStyle w:val="TableText"/>
            </w:pPr>
            <w:r>
              <w:t>User 1 inputs phone number of User 2 in the input box and clicks a button to place a call.</w:t>
            </w:r>
          </w:p>
        </w:tc>
        <w:tc>
          <w:tcPr>
            <w:tcW w:w="5040" w:type="dxa"/>
            <w:shd w:val="clear" w:color="auto" w:fill="F2F2F2" w:themeFill="background1" w:themeFillShade="F2"/>
            <w:hideMark/>
          </w:tcPr>
          <w:p w14:paraId="1ADA1444" w14:textId="77777777" w:rsidR="001758AE" w:rsidRDefault="001758AE" w:rsidP="003C6625">
            <w:pPr>
              <w:pStyle w:val="TableText"/>
            </w:pPr>
            <w:r>
              <w:t>User 1 should see or hear ring-back and visual feedback describing connection status information.</w:t>
            </w:r>
          </w:p>
        </w:tc>
      </w:tr>
      <w:tr w:rsidR="001758AE" w14:paraId="5AE50036" w14:textId="77777777" w:rsidTr="003C6625">
        <w:trPr>
          <w:trHeight w:val="808"/>
        </w:trPr>
        <w:tc>
          <w:tcPr>
            <w:tcW w:w="805" w:type="dxa"/>
            <w:shd w:val="clear" w:color="auto" w:fill="auto"/>
            <w:hideMark/>
          </w:tcPr>
          <w:p w14:paraId="5B795007" w14:textId="77777777" w:rsidR="001758AE" w:rsidRDefault="001758AE" w:rsidP="003C6625">
            <w:pPr>
              <w:pStyle w:val="TableTextCenter"/>
            </w:pPr>
            <w:r>
              <w:t>3</w:t>
            </w:r>
          </w:p>
        </w:tc>
        <w:tc>
          <w:tcPr>
            <w:tcW w:w="3512" w:type="dxa"/>
            <w:shd w:val="clear" w:color="auto" w:fill="auto"/>
            <w:hideMark/>
          </w:tcPr>
          <w:p w14:paraId="57FFF8DA" w14:textId="77777777" w:rsidR="001758AE" w:rsidRDefault="001758AE" w:rsidP="003C6625">
            <w:pPr>
              <w:pStyle w:val="TableText"/>
            </w:pPr>
            <w:r>
              <w:t>User 2 sees visual and/or audio notification of an incoming call and clicks button to receive the call.</w:t>
            </w:r>
          </w:p>
        </w:tc>
        <w:tc>
          <w:tcPr>
            <w:tcW w:w="5040" w:type="dxa"/>
            <w:shd w:val="clear" w:color="auto" w:fill="auto"/>
            <w:hideMark/>
          </w:tcPr>
          <w:p w14:paraId="11FABB02" w14:textId="77777777" w:rsidR="001758AE" w:rsidRDefault="001758AE" w:rsidP="003C6625">
            <w:pPr>
              <w:pStyle w:val="TableText"/>
            </w:pPr>
            <w:r>
              <w:t>User 1 and User 2 should see connection status information associated with the call connection.</w:t>
            </w:r>
          </w:p>
        </w:tc>
      </w:tr>
      <w:tr w:rsidR="001758AE" w14:paraId="32987CFD" w14:textId="77777777" w:rsidTr="003C6625">
        <w:trPr>
          <w:trHeight w:val="530"/>
        </w:trPr>
        <w:tc>
          <w:tcPr>
            <w:tcW w:w="805" w:type="dxa"/>
            <w:shd w:val="clear" w:color="auto" w:fill="F2F2F2" w:themeFill="background1" w:themeFillShade="F2"/>
            <w:hideMark/>
          </w:tcPr>
          <w:p w14:paraId="1E45F235" w14:textId="77777777" w:rsidR="001758AE" w:rsidRDefault="001758AE" w:rsidP="003C6625">
            <w:pPr>
              <w:pStyle w:val="TableTextCenter"/>
            </w:pPr>
            <w:r>
              <w:t>4</w:t>
            </w:r>
          </w:p>
        </w:tc>
        <w:tc>
          <w:tcPr>
            <w:tcW w:w="3512" w:type="dxa"/>
            <w:shd w:val="clear" w:color="auto" w:fill="F2F2F2" w:themeFill="background1" w:themeFillShade="F2"/>
            <w:hideMark/>
          </w:tcPr>
          <w:p w14:paraId="7C69A5E1" w14:textId="77777777" w:rsidR="001758AE" w:rsidRDefault="001758AE" w:rsidP="003C6625">
            <w:pPr>
              <w:pStyle w:val="TableText"/>
            </w:pPr>
            <w:r>
              <w:t>Both users interact for 2 minutes.</w:t>
            </w:r>
          </w:p>
        </w:tc>
        <w:tc>
          <w:tcPr>
            <w:tcW w:w="5040" w:type="dxa"/>
            <w:shd w:val="clear" w:color="auto" w:fill="F2F2F2" w:themeFill="background1" w:themeFillShade="F2"/>
            <w:hideMark/>
          </w:tcPr>
          <w:p w14:paraId="7C0DA5A4" w14:textId="77777777" w:rsidR="001758AE" w:rsidRDefault="001758AE" w:rsidP="003C6625">
            <w:pPr>
              <w:pStyle w:val="TableText"/>
            </w:pPr>
            <w:r>
              <w:t>Video and audio quality should be acceptable for duration of call.</w:t>
            </w:r>
          </w:p>
        </w:tc>
      </w:tr>
      <w:tr w:rsidR="001758AE" w14:paraId="5B39FFCE" w14:textId="77777777" w:rsidTr="003C6625">
        <w:trPr>
          <w:trHeight w:val="520"/>
        </w:trPr>
        <w:tc>
          <w:tcPr>
            <w:tcW w:w="805" w:type="dxa"/>
            <w:shd w:val="clear" w:color="auto" w:fill="auto"/>
            <w:hideMark/>
          </w:tcPr>
          <w:p w14:paraId="1EFFCBDB" w14:textId="77777777" w:rsidR="001758AE" w:rsidRDefault="001758AE" w:rsidP="003C6625">
            <w:pPr>
              <w:pStyle w:val="TableTextCenter"/>
            </w:pPr>
            <w:r>
              <w:t>5</w:t>
            </w:r>
          </w:p>
        </w:tc>
        <w:tc>
          <w:tcPr>
            <w:tcW w:w="3512" w:type="dxa"/>
            <w:shd w:val="clear" w:color="auto" w:fill="auto"/>
            <w:hideMark/>
          </w:tcPr>
          <w:p w14:paraId="563C5125" w14:textId="77777777" w:rsidR="001758AE" w:rsidRDefault="001758AE" w:rsidP="003C6625">
            <w:pPr>
              <w:pStyle w:val="TableText"/>
            </w:pPr>
            <w:r>
              <w:t>User 1 hangs up.</w:t>
            </w:r>
          </w:p>
        </w:tc>
        <w:tc>
          <w:tcPr>
            <w:tcW w:w="5040" w:type="dxa"/>
            <w:shd w:val="clear" w:color="auto" w:fill="auto"/>
            <w:hideMark/>
          </w:tcPr>
          <w:p w14:paraId="6301E84F" w14:textId="77777777" w:rsidR="001758AE" w:rsidRDefault="001758AE" w:rsidP="003C6625">
            <w:pPr>
              <w:pStyle w:val="TableText"/>
            </w:pPr>
            <w:r>
              <w:t>Verify that the call terminates correctly from both ends.</w:t>
            </w:r>
          </w:p>
        </w:tc>
      </w:tr>
    </w:tbl>
    <w:p w14:paraId="5B176B42" w14:textId="77777777" w:rsidR="001758AE" w:rsidRDefault="001758AE" w:rsidP="001758AE">
      <w:pPr>
        <w:pStyle w:val="LineSpacer"/>
      </w:pPr>
    </w:p>
    <w:p w14:paraId="2C7AB29F" w14:textId="77777777" w:rsidR="001758AE" w:rsidRDefault="001758AE" w:rsidP="001758AE">
      <w:r>
        <w:t>The following subsections describe test cases for each of the outlined VATRP Test Areas.</w:t>
      </w:r>
    </w:p>
    <w:p w14:paraId="7A2349F6" w14:textId="77777777" w:rsidR="001758AE" w:rsidRDefault="001758AE" w:rsidP="001758AE">
      <w:pPr>
        <w:pStyle w:val="Heading2"/>
        <w:numPr>
          <w:ilvl w:val="1"/>
          <w:numId w:val="1"/>
        </w:numPr>
        <w:tabs>
          <w:tab w:val="clear" w:pos="720"/>
          <w:tab w:val="num" w:pos="2430"/>
        </w:tabs>
      </w:pPr>
      <w:bookmarkStart w:id="136" w:name="_Toc531589550"/>
      <w:bookmarkStart w:id="137" w:name="_Toc534204675"/>
      <w:bookmarkStart w:id="138" w:name="_Toc14265954"/>
      <w:r>
        <w:t>Registration</w:t>
      </w:r>
      <w:bookmarkEnd w:id="136"/>
      <w:bookmarkEnd w:id="137"/>
      <w:bookmarkEnd w:id="138"/>
    </w:p>
    <w:p w14:paraId="36D95828" w14:textId="77777777" w:rsidR="001758AE" w:rsidRDefault="001758AE" w:rsidP="001758AE">
      <w:r>
        <w:t>This subsection contains test cases for registering and using TLS encryption.</w:t>
      </w:r>
    </w:p>
    <w:p w14:paraId="4B17BEB0" w14:textId="77777777" w:rsidR="001758AE" w:rsidRDefault="001758AE" w:rsidP="001758AE">
      <w:pPr>
        <w:pStyle w:val="Heading3"/>
        <w:numPr>
          <w:ilvl w:val="2"/>
          <w:numId w:val="1"/>
        </w:numPr>
        <w:tabs>
          <w:tab w:val="num" w:pos="1206"/>
          <w:tab w:val="num" w:pos="1476"/>
          <w:tab w:val="num" w:pos="2556"/>
        </w:tabs>
      </w:pPr>
      <w:bookmarkStart w:id="139" w:name="_Toc531589551"/>
      <w:bookmarkStart w:id="140" w:name="_Toc534204676"/>
      <w:bookmarkStart w:id="141" w:name="_Toc14265955"/>
      <w:r>
        <w:t>Registration Test</w:t>
      </w:r>
      <w:bookmarkEnd w:id="139"/>
      <w:bookmarkEnd w:id="140"/>
      <w:bookmarkEnd w:id="141"/>
    </w:p>
    <w:p w14:paraId="68FB3CB4" w14:textId="609B0530" w:rsidR="001758AE" w:rsidRDefault="001758AE" w:rsidP="001758AE">
      <w:r>
        <w:t xml:space="preserve">The Provider has a choice of registering with the fields in the login screen or by uploading a configuration file. </w:t>
      </w:r>
      <w:r>
        <w:fldChar w:fldCharType="begin"/>
      </w:r>
      <w:r>
        <w:instrText xml:space="preserve"> REF _Ref531174213 \h </w:instrText>
      </w:r>
      <w:r>
        <w:fldChar w:fldCharType="separate"/>
      </w:r>
      <w:r w:rsidR="00EF04BD">
        <w:t xml:space="preserve">Table </w:t>
      </w:r>
      <w:r w:rsidR="00EF04BD">
        <w:rPr>
          <w:noProof/>
        </w:rPr>
        <w:t>6</w:t>
      </w:r>
      <w:r>
        <w:fldChar w:fldCharType="end"/>
      </w:r>
      <w:r>
        <w:t xml:space="preserve"> presents a procedure for testing registration by either method. The registration test must be performed once for each Provider on the VATRP only.</w:t>
      </w:r>
    </w:p>
    <w:p w14:paraId="0954AC45" w14:textId="7639E607" w:rsidR="001758AE" w:rsidRDefault="001758AE" w:rsidP="001758AE">
      <w:pPr>
        <w:pStyle w:val="TableCaption"/>
      </w:pPr>
      <w:bookmarkStart w:id="142" w:name="_Ref531174213"/>
      <w:bookmarkStart w:id="143" w:name="_Toc531358784"/>
      <w:bookmarkStart w:id="144" w:name="_Toc531589552"/>
      <w:bookmarkStart w:id="145" w:name="_Toc531589634"/>
      <w:bookmarkStart w:id="146" w:name="_Toc534196890"/>
      <w:bookmarkStart w:id="147" w:name="_Toc14265918"/>
      <w:r>
        <w:t xml:space="preserve">Table </w:t>
      </w:r>
      <w:r w:rsidR="008C3E38">
        <w:fldChar w:fldCharType="begin"/>
      </w:r>
      <w:r w:rsidR="008C3E38">
        <w:instrText xml:space="preserve"> SEQ Table \* ARABIC </w:instrText>
      </w:r>
      <w:r w:rsidR="008C3E38">
        <w:fldChar w:fldCharType="separate"/>
      </w:r>
      <w:r w:rsidR="00EF04BD">
        <w:rPr>
          <w:noProof/>
        </w:rPr>
        <w:t>6</w:t>
      </w:r>
      <w:r w:rsidR="008C3E38">
        <w:rPr>
          <w:noProof/>
        </w:rPr>
        <w:fldChar w:fldCharType="end"/>
      </w:r>
      <w:bookmarkEnd w:id="142"/>
      <w:r>
        <w:t>. Registration Test</w:t>
      </w:r>
      <w:bookmarkEnd w:id="143"/>
      <w:bookmarkEnd w:id="144"/>
      <w:bookmarkEnd w:id="145"/>
      <w:bookmarkEnd w:id="146"/>
      <w:bookmarkEnd w:id="147"/>
    </w:p>
    <w:tbl>
      <w:tblPr>
        <w:tblStyle w:val="TableGrid"/>
        <w:tblW w:w="9362"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Caption w:val="Table 6: Registration Test"/>
        <w:tblDescription w:val="This three-column table presents the 5-step Registration Test procedure by Step, Action, and Expected Result."/>
      </w:tblPr>
      <w:tblGrid>
        <w:gridCol w:w="805"/>
        <w:gridCol w:w="3517"/>
        <w:gridCol w:w="5040"/>
      </w:tblGrid>
      <w:tr w:rsidR="006C0CF4" w14:paraId="58AD6D12" w14:textId="77777777" w:rsidTr="003C6625">
        <w:trPr>
          <w:trHeight w:val="432"/>
          <w:tblHeader/>
        </w:trPr>
        <w:tc>
          <w:tcPr>
            <w:tcW w:w="805" w:type="dxa"/>
            <w:shd w:val="clear" w:color="auto" w:fill="C6D9F1" w:themeFill="text2" w:themeFillTint="33"/>
            <w:vAlign w:val="center"/>
            <w:hideMark/>
          </w:tcPr>
          <w:p w14:paraId="1061959B" w14:textId="77777777" w:rsidR="001758AE" w:rsidRPr="0075040C" w:rsidRDefault="001758AE" w:rsidP="003C6625">
            <w:pPr>
              <w:pStyle w:val="TableColumnHeading"/>
            </w:pPr>
            <w:r w:rsidRPr="0075040C">
              <w:t>Step</w:t>
            </w:r>
          </w:p>
        </w:tc>
        <w:tc>
          <w:tcPr>
            <w:tcW w:w="3517" w:type="dxa"/>
            <w:shd w:val="clear" w:color="auto" w:fill="C6D9F1" w:themeFill="text2" w:themeFillTint="33"/>
            <w:vAlign w:val="center"/>
            <w:hideMark/>
          </w:tcPr>
          <w:p w14:paraId="0AB51A2D" w14:textId="77777777" w:rsidR="001758AE" w:rsidRPr="0075040C" w:rsidRDefault="001758AE" w:rsidP="003C6625">
            <w:pPr>
              <w:pStyle w:val="TableColumnHeading"/>
            </w:pPr>
            <w:r w:rsidRPr="0075040C">
              <w:t>Action</w:t>
            </w:r>
          </w:p>
        </w:tc>
        <w:tc>
          <w:tcPr>
            <w:tcW w:w="5040" w:type="dxa"/>
            <w:shd w:val="clear" w:color="auto" w:fill="C6D9F1" w:themeFill="text2" w:themeFillTint="33"/>
            <w:vAlign w:val="center"/>
            <w:hideMark/>
          </w:tcPr>
          <w:p w14:paraId="60B9F308" w14:textId="77777777" w:rsidR="001758AE" w:rsidRPr="0075040C" w:rsidRDefault="001758AE" w:rsidP="003C6625">
            <w:pPr>
              <w:pStyle w:val="TableColumnHeading"/>
            </w:pPr>
            <w:r w:rsidRPr="0075040C">
              <w:t>Expected Result</w:t>
            </w:r>
          </w:p>
        </w:tc>
      </w:tr>
      <w:tr w:rsidR="001758AE" w14:paraId="4243E15A" w14:textId="77777777" w:rsidTr="003C6625">
        <w:trPr>
          <w:trHeight w:val="323"/>
        </w:trPr>
        <w:tc>
          <w:tcPr>
            <w:tcW w:w="805" w:type="dxa"/>
            <w:shd w:val="clear" w:color="auto" w:fill="auto"/>
            <w:hideMark/>
          </w:tcPr>
          <w:p w14:paraId="103E2C5A" w14:textId="77777777" w:rsidR="001758AE" w:rsidRDefault="001758AE" w:rsidP="003C6625">
            <w:pPr>
              <w:pStyle w:val="TableTextCenter"/>
            </w:pPr>
            <w:r>
              <w:t>1</w:t>
            </w:r>
          </w:p>
        </w:tc>
        <w:tc>
          <w:tcPr>
            <w:tcW w:w="3517" w:type="dxa"/>
            <w:shd w:val="clear" w:color="auto" w:fill="auto"/>
            <w:hideMark/>
          </w:tcPr>
          <w:p w14:paraId="3C381FE2" w14:textId="77777777" w:rsidR="001758AE" w:rsidRDefault="001758AE" w:rsidP="003C6625">
            <w:pPr>
              <w:pStyle w:val="TableText"/>
            </w:pPr>
            <w:r>
              <w:t>User 1 opens the VATRP application.</w:t>
            </w:r>
          </w:p>
        </w:tc>
        <w:tc>
          <w:tcPr>
            <w:tcW w:w="5040" w:type="dxa"/>
            <w:shd w:val="clear" w:color="auto" w:fill="auto"/>
            <w:hideMark/>
          </w:tcPr>
          <w:p w14:paraId="502BFADD" w14:textId="77777777" w:rsidR="001758AE" w:rsidRDefault="001758AE" w:rsidP="003C6625">
            <w:pPr>
              <w:pStyle w:val="TableText"/>
            </w:pPr>
            <w:r>
              <w:t>The VATRP login screen appears.</w:t>
            </w:r>
          </w:p>
        </w:tc>
      </w:tr>
      <w:tr w:rsidR="006C0CF4" w14:paraId="5AC3FF36" w14:textId="77777777" w:rsidTr="003C6625">
        <w:trPr>
          <w:trHeight w:val="571"/>
        </w:trPr>
        <w:tc>
          <w:tcPr>
            <w:tcW w:w="805" w:type="dxa"/>
            <w:shd w:val="clear" w:color="auto" w:fill="F2F2F2" w:themeFill="background1" w:themeFillShade="F2"/>
            <w:hideMark/>
          </w:tcPr>
          <w:p w14:paraId="41291735" w14:textId="77777777" w:rsidR="001758AE" w:rsidRDefault="001758AE" w:rsidP="003C6625">
            <w:pPr>
              <w:pStyle w:val="TableTextCenter"/>
            </w:pPr>
            <w:r>
              <w:t>2</w:t>
            </w:r>
          </w:p>
        </w:tc>
        <w:tc>
          <w:tcPr>
            <w:tcW w:w="3517" w:type="dxa"/>
            <w:shd w:val="clear" w:color="auto" w:fill="F2F2F2" w:themeFill="background1" w:themeFillShade="F2"/>
            <w:hideMark/>
          </w:tcPr>
          <w:p w14:paraId="606C1A1A" w14:textId="77777777" w:rsidR="001758AE" w:rsidRDefault="001758AE" w:rsidP="003C6625">
            <w:pPr>
              <w:pStyle w:val="TableText"/>
            </w:pPr>
            <w:r>
              <w:t>(For configuration file. If using UI only, skip to Step 4.) User 1 clicks “Load Configuration.”</w:t>
            </w:r>
          </w:p>
        </w:tc>
        <w:tc>
          <w:tcPr>
            <w:tcW w:w="5040" w:type="dxa"/>
            <w:shd w:val="clear" w:color="auto" w:fill="F2F2F2" w:themeFill="background1" w:themeFillShade="F2"/>
            <w:hideMark/>
          </w:tcPr>
          <w:p w14:paraId="2E324D16" w14:textId="77777777" w:rsidR="001758AE" w:rsidRDefault="001758AE" w:rsidP="003C6625">
            <w:pPr>
              <w:pStyle w:val="TableText"/>
            </w:pPr>
            <w:r>
              <w:t>A window pops up that allows the user to select a file.</w:t>
            </w:r>
          </w:p>
        </w:tc>
      </w:tr>
      <w:tr w:rsidR="001758AE" w14:paraId="72D627E0" w14:textId="77777777" w:rsidTr="003C6625">
        <w:trPr>
          <w:trHeight w:val="349"/>
        </w:trPr>
        <w:tc>
          <w:tcPr>
            <w:tcW w:w="805" w:type="dxa"/>
            <w:shd w:val="clear" w:color="auto" w:fill="auto"/>
            <w:hideMark/>
          </w:tcPr>
          <w:p w14:paraId="2C2299A1" w14:textId="77777777" w:rsidR="001758AE" w:rsidRDefault="001758AE" w:rsidP="003C6625">
            <w:pPr>
              <w:pStyle w:val="TableTextCenter"/>
            </w:pPr>
            <w:r>
              <w:t>3</w:t>
            </w:r>
          </w:p>
        </w:tc>
        <w:tc>
          <w:tcPr>
            <w:tcW w:w="3517" w:type="dxa"/>
            <w:shd w:val="clear" w:color="auto" w:fill="auto"/>
            <w:hideMark/>
          </w:tcPr>
          <w:p w14:paraId="466C7541" w14:textId="77777777" w:rsidR="001758AE" w:rsidRDefault="001758AE" w:rsidP="003C6625">
            <w:pPr>
              <w:pStyle w:val="TableText"/>
            </w:pPr>
            <w:r>
              <w:t>User 1 selects a properly formatted JSON configuration file and clicks “Open.”</w:t>
            </w:r>
          </w:p>
        </w:tc>
        <w:tc>
          <w:tcPr>
            <w:tcW w:w="5040" w:type="dxa"/>
            <w:shd w:val="clear" w:color="auto" w:fill="auto"/>
            <w:hideMark/>
          </w:tcPr>
          <w:p w14:paraId="49DB0831" w14:textId="77777777" w:rsidR="001758AE" w:rsidRDefault="001758AE" w:rsidP="003C6625">
            <w:pPr>
              <w:pStyle w:val="TableText"/>
            </w:pPr>
            <w:r>
              <w:t>The file selection window closes. For fields that are present in the configuration file and the UI, their values are populated in the UI.</w:t>
            </w:r>
          </w:p>
        </w:tc>
      </w:tr>
      <w:tr w:rsidR="006C0CF4" w14:paraId="575011B2" w14:textId="77777777" w:rsidTr="003C6625">
        <w:trPr>
          <w:trHeight w:val="553"/>
        </w:trPr>
        <w:tc>
          <w:tcPr>
            <w:tcW w:w="805" w:type="dxa"/>
            <w:shd w:val="clear" w:color="auto" w:fill="F2F2F2" w:themeFill="background1" w:themeFillShade="F2"/>
            <w:hideMark/>
          </w:tcPr>
          <w:p w14:paraId="1CC4A1AE" w14:textId="77777777" w:rsidR="001758AE" w:rsidRDefault="001758AE" w:rsidP="003C6625">
            <w:pPr>
              <w:pStyle w:val="TableTextCenter"/>
              <w:keepNext/>
              <w:keepLines/>
            </w:pPr>
            <w:r>
              <w:lastRenderedPageBreak/>
              <w:t>4</w:t>
            </w:r>
          </w:p>
        </w:tc>
        <w:tc>
          <w:tcPr>
            <w:tcW w:w="3517" w:type="dxa"/>
            <w:shd w:val="clear" w:color="auto" w:fill="F2F2F2" w:themeFill="background1" w:themeFillShade="F2"/>
            <w:hideMark/>
          </w:tcPr>
          <w:p w14:paraId="3E7B59DE" w14:textId="77777777" w:rsidR="001758AE" w:rsidRDefault="001758AE" w:rsidP="003C6625">
            <w:pPr>
              <w:pStyle w:val="TableText"/>
              <w:keepNext/>
              <w:keepLines/>
            </w:pPr>
            <w:r>
              <w:t>User 1 enters information in any necessary login fields that were not populated by the configuration file. Then the user clicks “Login.”</w:t>
            </w:r>
          </w:p>
        </w:tc>
        <w:tc>
          <w:tcPr>
            <w:tcW w:w="5040" w:type="dxa"/>
            <w:shd w:val="clear" w:color="auto" w:fill="F2F2F2" w:themeFill="background1" w:themeFillShade="F2"/>
            <w:hideMark/>
          </w:tcPr>
          <w:p w14:paraId="1D336255" w14:textId="77777777" w:rsidR="001758AE" w:rsidRDefault="001758AE" w:rsidP="003C6625">
            <w:pPr>
              <w:pStyle w:val="TableText"/>
              <w:keepNext/>
              <w:keepLines/>
            </w:pPr>
            <w:r>
              <w:t>The VATRP main window appears, and the login status circle changes from gray to green.</w:t>
            </w:r>
          </w:p>
        </w:tc>
      </w:tr>
      <w:tr w:rsidR="001758AE" w14:paraId="2749D227" w14:textId="77777777" w:rsidTr="00D1137E">
        <w:trPr>
          <w:trHeight w:val="616"/>
        </w:trPr>
        <w:tc>
          <w:tcPr>
            <w:tcW w:w="805" w:type="dxa"/>
            <w:shd w:val="clear" w:color="auto" w:fill="auto"/>
          </w:tcPr>
          <w:p w14:paraId="35C3CA0F" w14:textId="77777777" w:rsidR="001758AE" w:rsidRDefault="001758AE" w:rsidP="003C6625">
            <w:pPr>
              <w:pStyle w:val="TableTextCenter"/>
              <w:keepNext/>
              <w:keepLines/>
            </w:pPr>
            <w:r>
              <w:t>5</w:t>
            </w:r>
          </w:p>
        </w:tc>
        <w:tc>
          <w:tcPr>
            <w:tcW w:w="3517" w:type="dxa"/>
            <w:shd w:val="clear" w:color="auto" w:fill="auto"/>
          </w:tcPr>
          <w:p w14:paraId="332B669C" w14:textId="77777777" w:rsidR="001758AE" w:rsidRDefault="001758AE" w:rsidP="003C6625">
            <w:pPr>
              <w:pStyle w:val="TableText"/>
              <w:keepNext/>
              <w:keepLines/>
            </w:pPr>
            <w:r>
              <w:t>(Ongoing) Periodically check the status circle during other tests.</w:t>
            </w:r>
          </w:p>
        </w:tc>
        <w:tc>
          <w:tcPr>
            <w:tcW w:w="5040" w:type="dxa"/>
            <w:shd w:val="clear" w:color="auto" w:fill="auto"/>
          </w:tcPr>
          <w:p w14:paraId="230C3B40" w14:textId="77777777" w:rsidR="001758AE" w:rsidRDefault="001758AE" w:rsidP="003C6625">
            <w:pPr>
              <w:pStyle w:val="TableText"/>
              <w:keepNext/>
              <w:keepLines/>
            </w:pPr>
            <w:r>
              <w:t>The login status circle should remain green to indicate that User 1 is still logged in.</w:t>
            </w:r>
          </w:p>
        </w:tc>
      </w:tr>
    </w:tbl>
    <w:p w14:paraId="560FFC15" w14:textId="77777777" w:rsidR="001758AE" w:rsidRDefault="001758AE" w:rsidP="001758AE">
      <w:pPr>
        <w:pStyle w:val="LineSpacer"/>
      </w:pPr>
    </w:p>
    <w:p w14:paraId="3E468A45" w14:textId="77777777" w:rsidR="001758AE" w:rsidRDefault="001758AE" w:rsidP="001758AE">
      <w:pPr>
        <w:pStyle w:val="Heading3"/>
        <w:numPr>
          <w:ilvl w:val="2"/>
          <w:numId w:val="1"/>
        </w:numPr>
        <w:tabs>
          <w:tab w:val="num" w:pos="1206"/>
          <w:tab w:val="num" w:pos="1476"/>
          <w:tab w:val="num" w:pos="2556"/>
        </w:tabs>
      </w:pPr>
      <w:bookmarkStart w:id="148" w:name="_Toc531589553"/>
      <w:bookmarkStart w:id="149" w:name="_Toc534204677"/>
      <w:bookmarkStart w:id="150" w:name="_Toc14265956"/>
      <w:r>
        <w:t>SIP over TLS Encryption</w:t>
      </w:r>
      <w:bookmarkEnd w:id="148"/>
      <w:bookmarkEnd w:id="149"/>
      <w:bookmarkEnd w:id="150"/>
    </w:p>
    <w:p w14:paraId="33334E56" w14:textId="25566C95" w:rsidR="001758AE" w:rsidRDefault="008C3E38" w:rsidP="001758AE">
      <w:r>
        <w:fldChar w:fldCharType="begin"/>
      </w:r>
      <w:r>
        <w:instrText xml:space="preserve"> REF _Ref532482023 </w:instrText>
      </w:r>
      <w:r>
        <w:fldChar w:fldCharType="separate"/>
      </w:r>
      <w:r w:rsidR="00EF04BD">
        <w:t xml:space="preserve">Table </w:t>
      </w:r>
      <w:r w:rsidR="00EF04BD">
        <w:rPr>
          <w:noProof/>
        </w:rPr>
        <w:t>7</w:t>
      </w:r>
      <w:r>
        <w:rPr>
          <w:noProof/>
        </w:rPr>
        <w:fldChar w:fldCharType="end"/>
      </w:r>
      <w:r w:rsidR="001758AE">
        <w:t xml:space="preserve"> presents the test case for SIP over TLS encryption. This test must be performed once per Provider on the VATRP only.</w:t>
      </w:r>
    </w:p>
    <w:p w14:paraId="525107D7" w14:textId="66DE6650" w:rsidR="001758AE" w:rsidRDefault="001758AE" w:rsidP="001758AE">
      <w:pPr>
        <w:pStyle w:val="TableCaption"/>
      </w:pPr>
      <w:bookmarkStart w:id="151" w:name="_Ref532482023"/>
      <w:bookmarkStart w:id="152" w:name="_Ref532482015"/>
      <w:bookmarkStart w:id="153" w:name="_Toc534196891"/>
      <w:bookmarkStart w:id="154" w:name="_Toc14265919"/>
      <w:r>
        <w:t xml:space="preserve">Table </w:t>
      </w:r>
      <w:r w:rsidR="008C3E38">
        <w:fldChar w:fldCharType="begin"/>
      </w:r>
      <w:r w:rsidR="008C3E38">
        <w:instrText xml:space="preserve"> SEQ Table \* ARABIC </w:instrText>
      </w:r>
      <w:r w:rsidR="008C3E38">
        <w:fldChar w:fldCharType="separate"/>
      </w:r>
      <w:r w:rsidR="00EF04BD">
        <w:rPr>
          <w:noProof/>
        </w:rPr>
        <w:t>7</w:t>
      </w:r>
      <w:r w:rsidR="008C3E38">
        <w:rPr>
          <w:noProof/>
        </w:rPr>
        <w:fldChar w:fldCharType="end"/>
      </w:r>
      <w:bookmarkEnd w:id="151"/>
      <w:r>
        <w:t>. SIP over TLS Encryption Test</w:t>
      </w:r>
      <w:bookmarkEnd w:id="152"/>
      <w:bookmarkEnd w:id="153"/>
      <w:bookmarkEnd w:id="154"/>
    </w:p>
    <w:tbl>
      <w:tblPr>
        <w:tblStyle w:val="TableGrid"/>
        <w:tblW w:w="9362"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Caption w:val="Table 7: SIP over TLS Encryption"/>
        <w:tblDescription w:val="This three-column table presents the 3-step test case procedure for SIP over TLS encryption by Step, Action, and Expected Result."/>
      </w:tblPr>
      <w:tblGrid>
        <w:gridCol w:w="805"/>
        <w:gridCol w:w="3517"/>
        <w:gridCol w:w="5040"/>
      </w:tblGrid>
      <w:tr w:rsidR="006C0CF4" w14:paraId="7614247D" w14:textId="77777777" w:rsidTr="003C6625">
        <w:trPr>
          <w:trHeight w:val="432"/>
          <w:tblHeader/>
        </w:trPr>
        <w:tc>
          <w:tcPr>
            <w:tcW w:w="805" w:type="dxa"/>
            <w:shd w:val="clear" w:color="auto" w:fill="C6D9F1" w:themeFill="text2" w:themeFillTint="33"/>
            <w:vAlign w:val="center"/>
            <w:hideMark/>
          </w:tcPr>
          <w:p w14:paraId="09A6B1B4" w14:textId="77777777" w:rsidR="001758AE" w:rsidRPr="0075040C" w:rsidRDefault="001758AE" w:rsidP="003C6625">
            <w:pPr>
              <w:pStyle w:val="TableColumnHeading"/>
            </w:pPr>
            <w:r w:rsidRPr="0075040C">
              <w:t>Step</w:t>
            </w:r>
          </w:p>
        </w:tc>
        <w:tc>
          <w:tcPr>
            <w:tcW w:w="3517" w:type="dxa"/>
            <w:shd w:val="clear" w:color="auto" w:fill="C6D9F1" w:themeFill="text2" w:themeFillTint="33"/>
            <w:vAlign w:val="center"/>
            <w:hideMark/>
          </w:tcPr>
          <w:p w14:paraId="5AFBFDC3" w14:textId="77777777" w:rsidR="001758AE" w:rsidRPr="0075040C" w:rsidRDefault="001758AE" w:rsidP="003C6625">
            <w:pPr>
              <w:pStyle w:val="TableColumnHeading"/>
            </w:pPr>
            <w:r w:rsidRPr="0075040C">
              <w:t>Action</w:t>
            </w:r>
          </w:p>
        </w:tc>
        <w:tc>
          <w:tcPr>
            <w:tcW w:w="5040" w:type="dxa"/>
            <w:shd w:val="clear" w:color="auto" w:fill="C6D9F1" w:themeFill="text2" w:themeFillTint="33"/>
            <w:vAlign w:val="center"/>
            <w:hideMark/>
          </w:tcPr>
          <w:p w14:paraId="10430499" w14:textId="77777777" w:rsidR="001758AE" w:rsidRPr="0075040C" w:rsidRDefault="001758AE" w:rsidP="003C6625">
            <w:pPr>
              <w:pStyle w:val="TableColumnHeading"/>
            </w:pPr>
            <w:r w:rsidRPr="0075040C">
              <w:t>Expected Result</w:t>
            </w:r>
          </w:p>
        </w:tc>
      </w:tr>
      <w:tr w:rsidR="001758AE" w14:paraId="0202B6D5" w14:textId="77777777" w:rsidTr="003C6625">
        <w:trPr>
          <w:trHeight w:val="323"/>
        </w:trPr>
        <w:tc>
          <w:tcPr>
            <w:tcW w:w="805" w:type="dxa"/>
            <w:shd w:val="clear" w:color="auto" w:fill="auto"/>
            <w:hideMark/>
          </w:tcPr>
          <w:p w14:paraId="7DC8D77A" w14:textId="77777777" w:rsidR="001758AE" w:rsidRDefault="001758AE" w:rsidP="003C6625">
            <w:pPr>
              <w:pStyle w:val="TableTextCenter"/>
            </w:pPr>
            <w:r>
              <w:t>1</w:t>
            </w:r>
          </w:p>
        </w:tc>
        <w:tc>
          <w:tcPr>
            <w:tcW w:w="3517" w:type="dxa"/>
            <w:shd w:val="clear" w:color="auto" w:fill="auto"/>
            <w:hideMark/>
          </w:tcPr>
          <w:p w14:paraId="1CFF5E21" w14:textId="77777777" w:rsidR="001758AE" w:rsidRDefault="001758AE" w:rsidP="003C6625">
            <w:pPr>
              <w:pStyle w:val="TableText"/>
            </w:pPr>
            <w:r>
              <w:t>User 1 starts a Wireshark capture.</w:t>
            </w:r>
          </w:p>
        </w:tc>
        <w:tc>
          <w:tcPr>
            <w:tcW w:w="5040" w:type="dxa"/>
            <w:shd w:val="clear" w:color="auto" w:fill="auto"/>
            <w:hideMark/>
          </w:tcPr>
          <w:p w14:paraId="0BCAE6BE" w14:textId="77777777" w:rsidR="001758AE" w:rsidRDefault="001758AE" w:rsidP="003C6625">
            <w:pPr>
              <w:pStyle w:val="TableText"/>
            </w:pPr>
            <w:r>
              <w:t>Wireshark captures the packet flow for the VATRP endpoint registering to the Provider server.</w:t>
            </w:r>
          </w:p>
        </w:tc>
      </w:tr>
      <w:tr w:rsidR="006C0CF4" w14:paraId="2C415091" w14:textId="77777777" w:rsidTr="003C6625">
        <w:trPr>
          <w:trHeight w:val="571"/>
        </w:trPr>
        <w:tc>
          <w:tcPr>
            <w:tcW w:w="805" w:type="dxa"/>
            <w:shd w:val="clear" w:color="auto" w:fill="F2F2F2" w:themeFill="background1" w:themeFillShade="F2"/>
            <w:hideMark/>
          </w:tcPr>
          <w:p w14:paraId="3D2CB882" w14:textId="77777777" w:rsidR="001758AE" w:rsidRDefault="001758AE" w:rsidP="003C6625">
            <w:pPr>
              <w:pStyle w:val="TableTextCenter"/>
            </w:pPr>
            <w:r>
              <w:t>2</w:t>
            </w:r>
          </w:p>
        </w:tc>
        <w:tc>
          <w:tcPr>
            <w:tcW w:w="3517" w:type="dxa"/>
            <w:shd w:val="clear" w:color="auto" w:fill="F2F2F2" w:themeFill="background1" w:themeFillShade="F2"/>
            <w:hideMark/>
          </w:tcPr>
          <w:p w14:paraId="77AF36BB" w14:textId="77777777" w:rsidR="001758AE" w:rsidRDefault="001758AE" w:rsidP="003C6625">
            <w:pPr>
              <w:pStyle w:val="TableText"/>
            </w:pPr>
            <w:r>
              <w:t>User 1 completes registration as described in the registration test case, choosing TLS for Transport.</w:t>
            </w:r>
          </w:p>
        </w:tc>
        <w:tc>
          <w:tcPr>
            <w:tcW w:w="5040" w:type="dxa"/>
            <w:shd w:val="clear" w:color="auto" w:fill="F2F2F2" w:themeFill="background1" w:themeFillShade="F2"/>
            <w:hideMark/>
          </w:tcPr>
          <w:p w14:paraId="17D39D2C" w14:textId="77777777" w:rsidR="001758AE" w:rsidRDefault="001758AE" w:rsidP="003C6625">
            <w:pPr>
              <w:pStyle w:val="TableText"/>
            </w:pPr>
            <w:r>
              <w:t>Registration takes User 1 to the VATRP main window and is successful.</w:t>
            </w:r>
          </w:p>
        </w:tc>
      </w:tr>
      <w:tr w:rsidR="001758AE" w14:paraId="794C371C" w14:textId="77777777" w:rsidTr="00BE36B4">
        <w:trPr>
          <w:trHeight w:val="1318"/>
        </w:trPr>
        <w:tc>
          <w:tcPr>
            <w:tcW w:w="805" w:type="dxa"/>
            <w:shd w:val="clear" w:color="auto" w:fill="auto"/>
            <w:hideMark/>
          </w:tcPr>
          <w:p w14:paraId="60BC8B43" w14:textId="77777777" w:rsidR="001758AE" w:rsidRDefault="001758AE" w:rsidP="003C6625">
            <w:pPr>
              <w:pStyle w:val="TableTextCenter"/>
            </w:pPr>
            <w:r>
              <w:t>3</w:t>
            </w:r>
          </w:p>
        </w:tc>
        <w:tc>
          <w:tcPr>
            <w:tcW w:w="3517" w:type="dxa"/>
            <w:shd w:val="clear" w:color="auto" w:fill="auto"/>
            <w:hideMark/>
          </w:tcPr>
          <w:p w14:paraId="3C377935" w14:textId="77777777" w:rsidR="001758AE" w:rsidRDefault="001758AE" w:rsidP="003C6625">
            <w:pPr>
              <w:pStyle w:val="TableText"/>
            </w:pPr>
            <w:r>
              <w:t>User 1 waits until the registration status indicator turns green and then ends the Wireshark capture.</w:t>
            </w:r>
          </w:p>
        </w:tc>
        <w:tc>
          <w:tcPr>
            <w:tcW w:w="5040" w:type="dxa"/>
            <w:shd w:val="clear" w:color="auto" w:fill="auto"/>
            <w:hideMark/>
          </w:tcPr>
          <w:p w14:paraId="0BB9FDD9" w14:textId="1AD8BC1E" w:rsidR="001758AE" w:rsidRDefault="001758AE" w:rsidP="0008795B">
            <w:pPr>
              <w:pStyle w:val="TableText"/>
            </w:pPr>
            <w:r>
              <w:t xml:space="preserve">In the Wireshark capture, the last (most recent) “TLS SERVER HELLO” message before the “REGISTER” message should show version 1.2 or higher, with </w:t>
            </w:r>
            <w:r w:rsidR="0008795B">
              <w:t>a minimum c</w:t>
            </w:r>
            <w:r>
              <w:t>ipher suite</w:t>
            </w:r>
            <w:r w:rsidR="0008795B">
              <w:t xml:space="preserve"> of </w:t>
            </w:r>
            <w:r>
              <w:t>TLS_RSA_WITH_AES_256_CBC_</w:t>
            </w:r>
            <w:r w:rsidR="0008795B">
              <w:t>SHA256</w:t>
            </w:r>
            <w:r>
              <w:t>.</w:t>
            </w:r>
          </w:p>
        </w:tc>
      </w:tr>
    </w:tbl>
    <w:p w14:paraId="7BEB1FBC" w14:textId="77777777" w:rsidR="001758AE" w:rsidRPr="00C273C5" w:rsidRDefault="001758AE" w:rsidP="001758AE">
      <w:pPr>
        <w:pStyle w:val="LineSpacer"/>
      </w:pPr>
    </w:p>
    <w:p w14:paraId="062D652A" w14:textId="77777777" w:rsidR="001758AE" w:rsidRDefault="001758AE" w:rsidP="001758AE">
      <w:pPr>
        <w:pStyle w:val="Heading2"/>
        <w:keepNext w:val="0"/>
        <w:numPr>
          <w:ilvl w:val="1"/>
          <w:numId w:val="1"/>
        </w:numPr>
      </w:pPr>
      <w:bookmarkStart w:id="155" w:name="_Toc498379113"/>
      <w:bookmarkStart w:id="156" w:name="_Toc498379394"/>
      <w:bookmarkStart w:id="157" w:name="_Toc498379478"/>
      <w:bookmarkStart w:id="158" w:name="_Toc499504790"/>
      <w:bookmarkStart w:id="159" w:name="_Toc531589554"/>
      <w:bookmarkStart w:id="160" w:name="_Toc534204678"/>
      <w:bookmarkStart w:id="161" w:name="_Toc14265957"/>
      <w:bookmarkEnd w:id="155"/>
      <w:bookmarkEnd w:id="156"/>
      <w:bookmarkEnd w:id="157"/>
      <w:bookmarkEnd w:id="158"/>
      <w:r>
        <w:t>Geolocation and Contact Information</w:t>
      </w:r>
      <w:bookmarkEnd w:id="159"/>
      <w:bookmarkEnd w:id="160"/>
      <w:bookmarkEnd w:id="161"/>
    </w:p>
    <w:p w14:paraId="168EA519" w14:textId="2D708BFC" w:rsidR="001758AE" w:rsidRDefault="001758AE" w:rsidP="001758AE">
      <w:r>
        <w:t xml:space="preserve">The geolocation and contact information test is conducted once per Provider on the VATRP only. </w:t>
      </w:r>
      <w:r>
        <w:fldChar w:fldCharType="begin"/>
      </w:r>
      <w:r>
        <w:instrText xml:space="preserve"> REF _Ref532482352 \h </w:instrText>
      </w:r>
      <w:r>
        <w:fldChar w:fldCharType="separate"/>
      </w:r>
      <w:r w:rsidR="00EF04BD">
        <w:t xml:space="preserve">Table </w:t>
      </w:r>
      <w:r w:rsidR="00EF04BD">
        <w:rPr>
          <w:noProof/>
        </w:rPr>
        <w:t>8</w:t>
      </w:r>
      <w:r>
        <w:fldChar w:fldCharType="end"/>
      </w:r>
      <w:r>
        <w:t xml:space="preserve"> describes the test case.</w:t>
      </w:r>
    </w:p>
    <w:p w14:paraId="79606354" w14:textId="50A069B8" w:rsidR="001758AE" w:rsidRDefault="001758AE" w:rsidP="001758AE">
      <w:pPr>
        <w:pStyle w:val="TableCaption"/>
      </w:pPr>
      <w:bookmarkStart w:id="162" w:name="_Ref532482352"/>
      <w:bookmarkStart w:id="163" w:name="_Toc534196892"/>
      <w:bookmarkStart w:id="164" w:name="_Toc14265920"/>
      <w:r>
        <w:t xml:space="preserve">Table </w:t>
      </w:r>
      <w:r w:rsidR="008C3E38">
        <w:fldChar w:fldCharType="begin"/>
      </w:r>
      <w:r w:rsidR="008C3E38">
        <w:instrText xml:space="preserve"> SEQ Table \* ARABIC </w:instrText>
      </w:r>
      <w:r w:rsidR="008C3E38">
        <w:fldChar w:fldCharType="separate"/>
      </w:r>
      <w:r w:rsidR="00EF04BD">
        <w:rPr>
          <w:noProof/>
        </w:rPr>
        <w:t>8</w:t>
      </w:r>
      <w:r w:rsidR="008C3E38">
        <w:rPr>
          <w:noProof/>
        </w:rPr>
        <w:fldChar w:fldCharType="end"/>
      </w:r>
      <w:bookmarkEnd w:id="162"/>
      <w:r>
        <w:t>. Geolocation and Contact Information Test</w:t>
      </w:r>
      <w:bookmarkEnd w:id="163"/>
      <w:bookmarkEnd w:id="164"/>
    </w:p>
    <w:tbl>
      <w:tblPr>
        <w:tblStyle w:val="TableGrid"/>
        <w:tblW w:w="9362"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Caption w:val="Table 8: Geolocation and Contact Information Test"/>
        <w:tblDescription w:val="This three-column table presents the 4-step geolocation and contact information test procedure by Step, Action, and Expected Result."/>
      </w:tblPr>
      <w:tblGrid>
        <w:gridCol w:w="805"/>
        <w:gridCol w:w="3517"/>
        <w:gridCol w:w="5040"/>
      </w:tblGrid>
      <w:tr w:rsidR="006C0CF4" w14:paraId="7BD81A3A" w14:textId="77777777" w:rsidTr="003C6625">
        <w:trPr>
          <w:cantSplit/>
          <w:trHeight w:val="432"/>
          <w:tblHeader/>
        </w:trPr>
        <w:tc>
          <w:tcPr>
            <w:tcW w:w="805" w:type="dxa"/>
            <w:shd w:val="clear" w:color="auto" w:fill="C6D9F1" w:themeFill="text2" w:themeFillTint="33"/>
            <w:vAlign w:val="center"/>
            <w:hideMark/>
          </w:tcPr>
          <w:p w14:paraId="01CF9703" w14:textId="77777777" w:rsidR="001758AE" w:rsidRPr="0075040C" w:rsidRDefault="001758AE" w:rsidP="003C6625">
            <w:pPr>
              <w:pStyle w:val="TableColumnHeading"/>
            </w:pPr>
            <w:r w:rsidRPr="0075040C">
              <w:t>Step</w:t>
            </w:r>
          </w:p>
        </w:tc>
        <w:tc>
          <w:tcPr>
            <w:tcW w:w="3517" w:type="dxa"/>
            <w:shd w:val="clear" w:color="auto" w:fill="C6D9F1" w:themeFill="text2" w:themeFillTint="33"/>
            <w:vAlign w:val="center"/>
            <w:hideMark/>
          </w:tcPr>
          <w:p w14:paraId="13E10D8F" w14:textId="77777777" w:rsidR="001758AE" w:rsidRPr="0075040C" w:rsidRDefault="001758AE" w:rsidP="003C6625">
            <w:pPr>
              <w:pStyle w:val="TableColumnHeading"/>
            </w:pPr>
            <w:r w:rsidRPr="0075040C">
              <w:t>Action</w:t>
            </w:r>
          </w:p>
        </w:tc>
        <w:tc>
          <w:tcPr>
            <w:tcW w:w="5040" w:type="dxa"/>
            <w:shd w:val="clear" w:color="auto" w:fill="C6D9F1" w:themeFill="text2" w:themeFillTint="33"/>
            <w:vAlign w:val="center"/>
            <w:hideMark/>
          </w:tcPr>
          <w:p w14:paraId="3BD1D4A9" w14:textId="77777777" w:rsidR="001758AE" w:rsidRPr="0075040C" w:rsidRDefault="001758AE" w:rsidP="003C6625">
            <w:pPr>
              <w:pStyle w:val="TableColumnHeading"/>
            </w:pPr>
            <w:r w:rsidRPr="0075040C">
              <w:t>Expected Result</w:t>
            </w:r>
          </w:p>
        </w:tc>
      </w:tr>
      <w:tr w:rsidR="00B8554D" w14:paraId="1887C84B" w14:textId="77777777" w:rsidTr="003C6625">
        <w:trPr>
          <w:trHeight w:val="323"/>
        </w:trPr>
        <w:tc>
          <w:tcPr>
            <w:tcW w:w="805" w:type="dxa"/>
            <w:shd w:val="clear" w:color="auto" w:fill="auto"/>
          </w:tcPr>
          <w:p w14:paraId="2C73242C" w14:textId="2972E2E8" w:rsidR="00B8554D" w:rsidRDefault="00B8554D" w:rsidP="00B8554D">
            <w:pPr>
              <w:pStyle w:val="TableTextCenter"/>
            </w:pPr>
            <w:r>
              <w:t>1</w:t>
            </w:r>
          </w:p>
        </w:tc>
        <w:tc>
          <w:tcPr>
            <w:tcW w:w="3517" w:type="dxa"/>
            <w:shd w:val="clear" w:color="auto" w:fill="auto"/>
          </w:tcPr>
          <w:p w14:paraId="583F84A0" w14:textId="0210EFC2" w:rsidR="00B8554D" w:rsidRDefault="00B8554D" w:rsidP="00B8554D">
            <w:pPr>
              <w:pStyle w:val="TableText"/>
            </w:pPr>
            <w:r>
              <w:t>User 1 opens the VATRP and navigates to “Advanced Setup</w:t>
            </w:r>
            <w:r w:rsidR="00D1137E">
              <w:t>,</w:t>
            </w:r>
            <w:r>
              <w:t>” then to “Account</w:t>
            </w:r>
            <w:r w:rsidR="00D1137E">
              <w:t>,</w:t>
            </w:r>
            <w:r>
              <w:t>” to enter a Geolocation URI.</w:t>
            </w:r>
          </w:p>
        </w:tc>
        <w:tc>
          <w:tcPr>
            <w:tcW w:w="5040" w:type="dxa"/>
            <w:shd w:val="clear" w:color="auto" w:fill="auto"/>
          </w:tcPr>
          <w:p w14:paraId="17CFC365" w14:textId="5ECA90EF" w:rsidR="00B8554D" w:rsidRDefault="00B8554D" w:rsidP="00B8554D">
            <w:pPr>
              <w:pStyle w:val="TableText"/>
            </w:pPr>
            <w:r>
              <w:t xml:space="preserve">The Geolocation URI is saved in the Advanced Setup menu. A </w:t>
            </w:r>
            <w:r w:rsidR="00E96974">
              <w:t>pop-up</w:t>
            </w:r>
            <w:r>
              <w:t xml:space="preserve"> window appears asking the user i</w:t>
            </w:r>
            <w:r w:rsidR="00D1137E">
              <w:t>f</w:t>
            </w:r>
            <w:r>
              <w:t xml:space="preserve"> they want geolocation to be sent during registration. </w:t>
            </w:r>
          </w:p>
        </w:tc>
      </w:tr>
      <w:tr w:rsidR="00B8554D" w14:paraId="103F6BD5" w14:textId="77777777" w:rsidTr="003C6625">
        <w:trPr>
          <w:trHeight w:val="323"/>
        </w:trPr>
        <w:tc>
          <w:tcPr>
            <w:tcW w:w="805" w:type="dxa"/>
            <w:shd w:val="clear" w:color="auto" w:fill="auto"/>
          </w:tcPr>
          <w:p w14:paraId="3FAEE290" w14:textId="4255B388" w:rsidR="00B8554D" w:rsidRDefault="00B8554D" w:rsidP="00B8554D">
            <w:pPr>
              <w:pStyle w:val="TableTextCenter"/>
            </w:pPr>
            <w:r>
              <w:t>2</w:t>
            </w:r>
          </w:p>
        </w:tc>
        <w:tc>
          <w:tcPr>
            <w:tcW w:w="3517" w:type="dxa"/>
            <w:shd w:val="clear" w:color="auto" w:fill="auto"/>
          </w:tcPr>
          <w:p w14:paraId="33369650" w14:textId="6CD5525A" w:rsidR="00B8554D" w:rsidRDefault="00B8554D" w:rsidP="00B8554D">
            <w:pPr>
              <w:pStyle w:val="TableText"/>
            </w:pPr>
            <w:r>
              <w:t>User 1 selects the “Yes” button and then then clicks “Close” on the Settings menu.</w:t>
            </w:r>
          </w:p>
        </w:tc>
        <w:tc>
          <w:tcPr>
            <w:tcW w:w="5040" w:type="dxa"/>
            <w:shd w:val="clear" w:color="auto" w:fill="auto"/>
          </w:tcPr>
          <w:p w14:paraId="50315966" w14:textId="4EC540C1" w:rsidR="00B8554D" w:rsidRDefault="00B8554D" w:rsidP="00B8554D">
            <w:pPr>
              <w:pStyle w:val="TableText"/>
            </w:pPr>
            <w:r>
              <w:t>The flag to send Geolocation during registration is set to true and User 1 returns to the login screen.</w:t>
            </w:r>
          </w:p>
        </w:tc>
      </w:tr>
      <w:tr w:rsidR="001758AE" w14:paraId="60158761" w14:textId="77777777" w:rsidTr="003C6625">
        <w:trPr>
          <w:trHeight w:val="323"/>
        </w:trPr>
        <w:tc>
          <w:tcPr>
            <w:tcW w:w="805" w:type="dxa"/>
            <w:shd w:val="clear" w:color="auto" w:fill="auto"/>
            <w:hideMark/>
          </w:tcPr>
          <w:p w14:paraId="2C1BAD7A" w14:textId="485CC480" w:rsidR="001758AE" w:rsidRDefault="00B8554D" w:rsidP="003C6625">
            <w:pPr>
              <w:pStyle w:val="TableTextCenter"/>
            </w:pPr>
            <w:r>
              <w:t>3</w:t>
            </w:r>
          </w:p>
        </w:tc>
        <w:tc>
          <w:tcPr>
            <w:tcW w:w="3517" w:type="dxa"/>
            <w:shd w:val="clear" w:color="auto" w:fill="auto"/>
            <w:hideMark/>
          </w:tcPr>
          <w:p w14:paraId="3CDAFF0E" w14:textId="77777777" w:rsidR="001758AE" w:rsidRDefault="001758AE" w:rsidP="003C6625">
            <w:pPr>
              <w:pStyle w:val="TableText"/>
            </w:pPr>
            <w:r>
              <w:t>User 1 starts a Wireshark capture.</w:t>
            </w:r>
          </w:p>
        </w:tc>
        <w:tc>
          <w:tcPr>
            <w:tcW w:w="5040" w:type="dxa"/>
            <w:shd w:val="clear" w:color="auto" w:fill="auto"/>
            <w:hideMark/>
          </w:tcPr>
          <w:p w14:paraId="38779ED8" w14:textId="77777777" w:rsidR="001758AE" w:rsidRDefault="001758AE" w:rsidP="003C6625">
            <w:pPr>
              <w:pStyle w:val="TableText"/>
            </w:pPr>
            <w:r>
              <w:t>Wireshark captures the packet flow for the VATRP endpoint registering to the Provider server.</w:t>
            </w:r>
          </w:p>
        </w:tc>
      </w:tr>
      <w:tr w:rsidR="006C0CF4" w14:paraId="31CAE748" w14:textId="77777777" w:rsidTr="003C6625">
        <w:trPr>
          <w:trHeight w:val="571"/>
        </w:trPr>
        <w:tc>
          <w:tcPr>
            <w:tcW w:w="805" w:type="dxa"/>
            <w:shd w:val="clear" w:color="auto" w:fill="F2F2F2" w:themeFill="background1" w:themeFillShade="F2"/>
            <w:hideMark/>
          </w:tcPr>
          <w:p w14:paraId="34F775F2" w14:textId="7C150166" w:rsidR="001758AE" w:rsidRDefault="00B8554D" w:rsidP="003C6625">
            <w:pPr>
              <w:pStyle w:val="TableTextCenter"/>
            </w:pPr>
            <w:r>
              <w:lastRenderedPageBreak/>
              <w:t>4</w:t>
            </w:r>
          </w:p>
        </w:tc>
        <w:tc>
          <w:tcPr>
            <w:tcW w:w="3517" w:type="dxa"/>
            <w:shd w:val="clear" w:color="auto" w:fill="F2F2F2" w:themeFill="background1" w:themeFillShade="F2"/>
            <w:hideMark/>
          </w:tcPr>
          <w:p w14:paraId="1474995C" w14:textId="77777777" w:rsidR="001758AE" w:rsidRDefault="001758AE" w:rsidP="003C6625">
            <w:pPr>
              <w:pStyle w:val="TableText"/>
            </w:pPr>
            <w:r>
              <w:t>User 1 completes registration as described in the registration test case.</w:t>
            </w:r>
          </w:p>
        </w:tc>
        <w:tc>
          <w:tcPr>
            <w:tcW w:w="5040" w:type="dxa"/>
            <w:shd w:val="clear" w:color="auto" w:fill="F2F2F2" w:themeFill="background1" w:themeFillShade="F2"/>
            <w:hideMark/>
          </w:tcPr>
          <w:p w14:paraId="582C2D18" w14:textId="77777777" w:rsidR="001758AE" w:rsidRDefault="001758AE" w:rsidP="003C6625">
            <w:pPr>
              <w:pStyle w:val="TableText"/>
            </w:pPr>
            <w:r>
              <w:t>Registration takes User 1 to the VATRP main window and is successful.</w:t>
            </w:r>
          </w:p>
        </w:tc>
      </w:tr>
      <w:tr w:rsidR="001758AE" w14:paraId="14A24DFA" w14:textId="77777777" w:rsidTr="003C6625">
        <w:trPr>
          <w:trHeight w:val="349"/>
        </w:trPr>
        <w:tc>
          <w:tcPr>
            <w:tcW w:w="805" w:type="dxa"/>
            <w:shd w:val="clear" w:color="auto" w:fill="auto"/>
            <w:hideMark/>
          </w:tcPr>
          <w:p w14:paraId="50178EC5" w14:textId="4EA55E4F" w:rsidR="001758AE" w:rsidRDefault="00B8554D" w:rsidP="003C6625">
            <w:pPr>
              <w:pStyle w:val="TableTextCenter"/>
            </w:pPr>
            <w:r>
              <w:t>5</w:t>
            </w:r>
          </w:p>
        </w:tc>
        <w:tc>
          <w:tcPr>
            <w:tcW w:w="3517" w:type="dxa"/>
            <w:shd w:val="clear" w:color="auto" w:fill="auto"/>
            <w:hideMark/>
          </w:tcPr>
          <w:p w14:paraId="32CCFEB3" w14:textId="1C270828" w:rsidR="001758AE" w:rsidRDefault="001758AE" w:rsidP="003C6625">
            <w:pPr>
              <w:pStyle w:val="TableText"/>
            </w:pPr>
            <w:r>
              <w:t>User 1 waits until the registration status indicator turns green and then ends the Wireshark capture.</w:t>
            </w:r>
          </w:p>
        </w:tc>
        <w:tc>
          <w:tcPr>
            <w:tcW w:w="5040" w:type="dxa"/>
            <w:shd w:val="clear" w:color="auto" w:fill="auto"/>
            <w:hideMark/>
          </w:tcPr>
          <w:p w14:paraId="7D53D86A" w14:textId="77777777" w:rsidR="001758AE" w:rsidRDefault="001758AE" w:rsidP="003C6625">
            <w:pPr>
              <w:pStyle w:val="TableText"/>
            </w:pPr>
            <w:r>
              <w:t>In the Wireshark capture, the last (most recent) the “REGISTER” message should contain a Geolocation header with the Geolocation URI provided in the Advanced Setup menu. In addition, the message should contain a Contact header with the correct contact information for User 1.</w:t>
            </w:r>
          </w:p>
        </w:tc>
      </w:tr>
    </w:tbl>
    <w:p w14:paraId="31961FDA" w14:textId="77777777" w:rsidR="001758AE" w:rsidRDefault="001758AE" w:rsidP="001758AE">
      <w:pPr>
        <w:pStyle w:val="LineSpacer"/>
      </w:pPr>
    </w:p>
    <w:p w14:paraId="6750B23A" w14:textId="77777777" w:rsidR="001758AE" w:rsidRDefault="001758AE" w:rsidP="001758AE">
      <w:pPr>
        <w:pStyle w:val="Heading2"/>
        <w:numPr>
          <w:ilvl w:val="1"/>
          <w:numId w:val="1"/>
        </w:numPr>
        <w:tabs>
          <w:tab w:val="clear" w:pos="720"/>
          <w:tab w:val="num" w:pos="2430"/>
        </w:tabs>
      </w:pPr>
      <w:bookmarkStart w:id="165" w:name="_Toc531589555"/>
      <w:bookmarkStart w:id="166" w:name="_Toc534204679"/>
      <w:bookmarkStart w:id="167" w:name="_Toc14265958"/>
      <w:r>
        <w:t>Current Call Features</w:t>
      </w:r>
      <w:bookmarkEnd w:id="165"/>
      <w:bookmarkEnd w:id="166"/>
      <w:bookmarkEnd w:id="167"/>
    </w:p>
    <w:p w14:paraId="1DD25894" w14:textId="77777777" w:rsidR="001758AE" w:rsidRDefault="001758AE" w:rsidP="001758AE">
      <w:r>
        <w:t>The current call feature tests include tests for call quality, media encryption, audio mute, video privacy, DTMF, RTT, and call on hold. The following subsections provide a description of these test procedures.</w:t>
      </w:r>
    </w:p>
    <w:p w14:paraId="299CE2C2" w14:textId="77777777" w:rsidR="001758AE" w:rsidRDefault="001758AE" w:rsidP="001758AE">
      <w:pPr>
        <w:pStyle w:val="Heading3"/>
        <w:numPr>
          <w:ilvl w:val="2"/>
          <w:numId w:val="1"/>
        </w:numPr>
        <w:tabs>
          <w:tab w:val="num" w:pos="1206"/>
          <w:tab w:val="num" w:pos="1476"/>
          <w:tab w:val="num" w:pos="2556"/>
        </w:tabs>
      </w:pPr>
      <w:bookmarkStart w:id="168" w:name="_Toc531589556"/>
      <w:bookmarkStart w:id="169" w:name="_Toc534204680"/>
      <w:bookmarkStart w:id="170" w:name="_Toc14265959"/>
      <w:r>
        <w:t>Call Quality</w:t>
      </w:r>
      <w:bookmarkEnd w:id="168"/>
      <w:bookmarkEnd w:id="169"/>
      <w:bookmarkEnd w:id="170"/>
    </w:p>
    <w:p w14:paraId="02B400C6" w14:textId="64648A24" w:rsidR="001758AE" w:rsidRDefault="001758AE" w:rsidP="001758AE">
      <w:r w:rsidRPr="004B7E90">
        <w:t xml:space="preserve">The call quality tests include subjective measures of video and audio quality as outlined in </w:t>
      </w:r>
      <w:r w:rsidRPr="004B7E90">
        <w:fldChar w:fldCharType="begin"/>
      </w:r>
      <w:r w:rsidRPr="004B7E90">
        <w:instrText xml:space="preserve"> REF _Ref531174193 \h </w:instrText>
      </w:r>
      <w:r>
        <w:instrText xml:space="preserve"> \* MERGEFORMAT </w:instrText>
      </w:r>
      <w:r w:rsidRPr="004B7E90">
        <w:fldChar w:fldCharType="separate"/>
      </w:r>
      <w:r w:rsidR="00EF04BD">
        <w:t>Table 9</w:t>
      </w:r>
      <w:r w:rsidRPr="004B7E90">
        <w:fldChar w:fldCharType="end"/>
      </w:r>
      <w:r w:rsidRPr="004B7E90">
        <w:t xml:space="preserve"> and</w:t>
      </w:r>
      <w:r>
        <w:t xml:space="preserve"> </w:t>
      </w:r>
      <w:r w:rsidRPr="004E7A61">
        <w:fldChar w:fldCharType="begin"/>
      </w:r>
      <w:r w:rsidRPr="00922811">
        <w:instrText xml:space="preserve"> REF _Ref532483187 \h  \* MERGEFORMAT </w:instrText>
      </w:r>
      <w:r w:rsidRPr="004E7A61">
        <w:fldChar w:fldCharType="separate"/>
      </w:r>
      <w:r w:rsidR="00EF04BD">
        <w:t>Table 10</w:t>
      </w:r>
      <w:r w:rsidRPr="004E7A61">
        <w:fldChar w:fldCharType="end"/>
      </w:r>
      <w:r>
        <w:t>. The tests must be conducted on all endpoints.</w:t>
      </w:r>
    </w:p>
    <w:p w14:paraId="4E8E6CAB" w14:textId="47682E83" w:rsidR="001758AE" w:rsidRDefault="001758AE" w:rsidP="001758AE">
      <w:pPr>
        <w:pStyle w:val="TableCaption"/>
      </w:pPr>
      <w:bookmarkStart w:id="171" w:name="_Ref531174193"/>
      <w:bookmarkStart w:id="172" w:name="_Toc503965067"/>
      <w:bookmarkStart w:id="173" w:name="_Toc531358789"/>
      <w:bookmarkStart w:id="174" w:name="_Toc531589557"/>
      <w:bookmarkStart w:id="175" w:name="_Toc531589635"/>
      <w:bookmarkStart w:id="176" w:name="_Toc534196893"/>
      <w:bookmarkStart w:id="177" w:name="_Toc14265921"/>
      <w:r>
        <w:t xml:space="preserve">Table </w:t>
      </w:r>
      <w:r w:rsidR="008C3E38">
        <w:fldChar w:fldCharType="begin"/>
      </w:r>
      <w:r w:rsidR="008C3E38">
        <w:instrText xml:space="preserve"> SEQ Table \* ARABIC </w:instrText>
      </w:r>
      <w:r w:rsidR="008C3E38">
        <w:fldChar w:fldCharType="separate"/>
      </w:r>
      <w:r w:rsidR="00EF04BD">
        <w:rPr>
          <w:noProof/>
        </w:rPr>
        <w:t>9</w:t>
      </w:r>
      <w:r w:rsidR="008C3E38">
        <w:rPr>
          <w:noProof/>
        </w:rPr>
        <w:fldChar w:fldCharType="end"/>
      </w:r>
      <w:bookmarkEnd w:id="171"/>
      <w:r>
        <w:t>. Subjective Video Quality Test Criteria</w:t>
      </w:r>
      <w:bookmarkEnd w:id="172"/>
      <w:bookmarkEnd w:id="173"/>
      <w:bookmarkEnd w:id="174"/>
      <w:bookmarkEnd w:id="175"/>
      <w:bookmarkEnd w:id="176"/>
      <w:bookmarkEnd w:id="177"/>
    </w:p>
    <w:tbl>
      <w:tblPr>
        <w:tblStyle w:val="TableGrid"/>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9: Subjective Video Quality Test Criteria"/>
        <w:tblDescription w:val="This two-column table presents the criterion number and video quality check test criteria."/>
      </w:tblPr>
      <w:tblGrid>
        <w:gridCol w:w="1167"/>
        <w:gridCol w:w="7830"/>
      </w:tblGrid>
      <w:tr w:rsidR="001758AE" w14:paraId="676C44D1" w14:textId="77777777" w:rsidTr="003C6625">
        <w:trPr>
          <w:trHeight w:val="432"/>
          <w:tblHeader/>
          <w:jc w:val="center"/>
        </w:trPr>
        <w:tc>
          <w:tcPr>
            <w:tcW w:w="1167" w:type="dxa"/>
            <w:shd w:val="clear" w:color="auto" w:fill="C6D9F1" w:themeFill="text2" w:themeFillTint="33"/>
            <w:vAlign w:val="center"/>
          </w:tcPr>
          <w:p w14:paraId="48EBB391" w14:textId="77777777" w:rsidR="001758AE" w:rsidRPr="0075040C" w:rsidRDefault="001758AE" w:rsidP="003C6625">
            <w:pPr>
              <w:pStyle w:val="TableColumnHeading"/>
            </w:pPr>
            <w:r>
              <w:t>Criterion</w:t>
            </w:r>
          </w:p>
        </w:tc>
        <w:tc>
          <w:tcPr>
            <w:tcW w:w="7830" w:type="dxa"/>
            <w:shd w:val="clear" w:color="auto" w:fill="C6D9F1" w:themeFill="text2" w:themeFillTint="33"/>
            <w:vAlign w:val="center"/>
          </w:tcPr>
          <w:p w14:paraId="15548B2F" w14:textId="77777777" w:rsidR="001758AE" w:rsidRPr="0075040C" w:rsidRDefault="001758AE" w:rsidP="003C6625">
            <w:pPr>
              <w:pStyle w:val="TableColumnHeading"/>
            </w:pPr>
            <w:r w:rsidRPr="0075040C">
              <w:t>Video Quality Criteria</w:t>
            </w:r>
          </w:p>
        </w:tc>
      </w:tr>
      <w:tr w:rsidR="001758AE" w14:paraId="0281FB07" w14:textId="77777777" w:rsidTr="003C6625">
        <w:trPr>
          <w:jc w:val="center"/>
        </w:trPr>
        <w:tc>
          <w:tcPr>
            <w:tcW w:w="1167" w:type="dxa"/>
            <w:shd w:val="clear" w:color="auto" w:fill="FFFFFF" w:themeFill="background1"/>
          </w:tcPr>
          <w:p w14:paraId="3F98EF5A" w14:textId="77777777" w:rsidR="001758AE" w:rsidRDefault="001758AE" w:rsidP="003C6625">
            <w:pPr>
              <w:pStyle w:val="TableTextCenter"/>
            </w:pPr>
            <w:r>
              <w:t>1</w:t>
            </w:r>
          </w:p>
        </w:tc>
        <w:tc>
          <w:tcPr>
            <w:tcW w:w="7830" w:type="dxa"/>
            <w:shd w:val="clear" w:color="auto" w:fill="FFFFFF" w:themeFill="background1"/>
          </w:tcPr>
          <w:p w14:paraId="692318F9" w14:textId="77777777" w:rsidR="001758AE" w:rsidRPr="0075040C" w:rsidRDefault="001758AE" w:rsidP="003C6625">
            <w:pPr>
              <w:pStyle w:val="TableText"/>
            </w:pPr>
            <w:r w:rsidRPr="0075040C">
              <w:rPr>
                <w:b/>
              </w:rPr>
              <w:t>Visible:</w:t>
            </w:r>
            <w:r w:rsidRPr="0075040C">
              <w:t xml:space="preserve"> The tester report</w:t>
            </w:r>
            <w:r>
              <w:t>s</w:t>
            </w:r>
            <w:r w:rsidRPr="0075040C">
              <w:t xml:space="preserve"> whether the other endpoint sees the incoming video (e.g., not a black or green screen).</w:t>
            </w:r>
          </w:p>
        </w:tc>
      </w:tr>
      <w:tr w:rsidR="001758AE" w14:paraId="30858100" w14:textId="77777777" w:rsidTr="003C6625">
        <w:trPr>
          <w:jc w:val="center"/>
        </w:trPr>
        <w:tc>
          <w:tcPr>
            <w:tcW w:w="1167" w:type="dxa"/>
            <w:shd w:val="clear" w:color="auto" w:fill="F2F2F2" w:themeFill="background1" w:themeFillShade="F2"/>
          </w:tcPr>
          <w:p w14:paraId="4F87E49A" w14:textId="77777777" w:rsidR="001758AE" w:rsidRDefault="001758AE" w:rsidP="003C6625">
            <w:pPr>
              <w:pStyle w:val="TableTextCenter"/>
            </w:pPr>
            <w:r>
              <w:t>2</w:t>
            </w:r>
          </w:p>
        </w:tc>
        <w:tc>
          <w:tcPr>
            <w:tcW w:w="7830" w:type="dxa"/>
            <w:shd w:val="clear" w:color="auto" w:fill="F2F2F2" w:themeFill="background1" w:themeFillShade="F2"/>
          </w:tcPr>
          <w:p w14:paraId="2B59D678" w14:textId="77777777" w:rsidR="001758AE" w:rsidRPr="0075040C" w:rsidRDefault="001758AE" w:rsidP="003C6625">
            <w:pPr>
              <w:pStyle w:val="TableText"/>
            </w:pPr>
            <w:r w:rsidRPr="0075040C">
              <w:rPr>
                <w:b/>
              </w:rPr>
              <w:t>Conversational:</w:t>
            </w:r>
            <w:r w:rsidRPr="0075040C">
              <w:t xml:space="preserve"> The tester report</w:t>
            </w:r>
            <w:r>
              <w:t>s</w:t>
            </w:r>
            <w:r w:rsidRPr="0075040C">
              <w:t xml:space="preserve"> whether video quality is acceptable for an ASL conversation.</w:t>
            </w:r>
          </w:p>
        </w:tc>
      </w:tr>
      <w:tr w:rsidR="001758AE" w14:paraId="311FC2E4" w14:textId="77777777" w:rsidTr="003C6625">
        <w:trPr>
          <w:jc w:val="center"/>
        </w:trPr>
        <w:tc>
          <w:tcPr>
            <w:tcW w:w="1167" w:type="dxa"/>
            <w:shd w:val="clear" w:color="auto" w:fill="FFFFFF" w:themeFill="background1"/>
          </w:tcPr>
          <w:p w14:paraId="0CB2BAD0" w14:textId="77777777" w:rsidR="001758AE" w:rsidRDefault="001758AE" w:rsidP="003C6625">
            <w:pPr>
              <w:pStyle w:val="TableTextCenter"/>
            </w:pPr>
            <w:r>
              <w:t>3</w:t>
            </w:r>
          </w:p>
        </w:tc>
        <w:tc>
          <w:tcPr>
            <w:tcW w:w="7830" w:type="dxa"/>
            <w:shd w:val="clear" w:color="auto" w:fill="FFFFFF" w:themeFill="background1"/>
          </w:tcPr>
          <w:p w14:paraId="3FB580EC" w14:textId="77777777" w:rsidR="001758AE" w:rsidRPr="0075040C" w:rsidRDefault="001758AE" w:rsidP="003C6625">
            <w:pPr>
              <w:pStyle w:val="TableText"/>
            </w:pPr>
            <w:r w:rsidRPr="0075040C">
              <w:rPr>
                <w:b/>
              </w:rPr>
              <w:t>Blurry / Pixelated:</w:t>
            </w:r>
            <w:r w:rsidRPr="0075040C">
              <w:t xml:space="preserve"> The tester report</w:t>
            </w:r>
            <w:r>
              <w:t>s</w:t>
            </w:r>
            <w:r w:rsidRPr="0075040C">
              <w:t xml:space="preserve"> any instances where the video is blurry, blocky, or pixelated at any point during the call.</w:t>
            </w:r>
          </w:p>
        </w:tc>
      </w:tr>
      <w:tr w:rsidR="001758AE" w14:paraId="3762F817" w14:textId="77777777" w:rsidTr="003C6625">
        <w:trPr>
          <w:jc w:val="center"/>
        </w:trPr>
        <w:tc>
          <w:tcPr>
            <w:tcW w:w="1167" w:type="dxa"/>
            <w:shd w:val="clear" w:color="auto" w:fill="F2F2F2" w:themeFill="background1" w:themeFillShade="F2"/>
          </w:tcPr>
          <w:p w14:paraId="2A84608C" w14:textId="77777777" w:rsidR="001758AE" w:rsidRDefault="001758AE" w:rsidP="003C6625">
            <w:pPr>
              <w:pStyle w:val="TableTextCenter"/>
            </w:pPr>
            <w:r>
              <w:t>4</w:t>
            </w:r>
          </w:p>
        </w:tc>
        <w:tc>
          <w:tcPr>
            <w:tcW w:w="7830" w:type="dxa"/>
            <w:shd w:val="clear" w:color="auto" w:fill="F2F2F2" w:themeFill="background1" w:themeFillShade="F2"/>
          </w:tcPr>
          <w:p w14:paraId="3378ABC8" w14:textId="77777777" w:rsidR="001758AE" w:rsidRPr="0075040C" w:rsidRDefault="001758AE" w:rsidP="003C6625">
            <w:pPr>
              <w:pStyle w:val="TableText"/>
            </w:pPr>
            <w:r w:rsidRPr="0075040C">
              <w:rPr>
                <w:b/>
              </w:rPr>
              <w:t>Stutter / Stalls:</w:t>
            </w:r>
            <w:r w:rsidRPr="0075040C">
              <w:t xml:space="preserve"> The tester report</w:t>
            </w:r>
            <w:r>
              <w:t>s</w:t>
            </w:r>
            <w:r w:rsidRPr="0075040C">
              <w:t xml:space="preserve"> any video stutter or stalls, and the maximum delay effect observed.</w:t>
            </w:r>
          </w:p>
        </w:tc>
      </w:tr>
      <w:tr w:rsidR="001758AE" w14:paraId="59AFBCFF" w14:textId="77777777" w:rsidTr="003C6625">
        <w:trPr>
          <w:trHeight w:val="418"/>
          <w:jc w:val="center"/>
        </w:trPr>
        <w:tc>
          <w:tcPr>
            <w:tcW w:w="1167" w:type="dxa"/>
            <w:shd w:val="clear" w:color="auto" w:fill="FFFFFF" w:themeFill="background1"/>
          </w:tcPr>
          <w:p w14:paraId="6AD45B6D" w14:textId="77777777" w:rsidR="001758AE" w:rsidRDefault="001758AE" w:rsidP="003C6625">
            <w:pPr>
              <w:pStyle w:val="TableTextCenter"/>
            </w:pPr>
            <w:r>
              <w:t>5</w:t>
            </w:r>
          </w:p>
        </w:tc>
        <w:tc>
          <w:tcPr>
            <w:tcW w:w="7830" w:type="dxa"/>
            <w:shd w:val="clear" w:color="auto" w:fill="FFFFFF" w:themeFill="background1"/>
          </w:tcPr>
          <w:p w14:paraId="6FC452F7" w14:textId="77777777" w:rsidR="001758AE" w:rsidRPr="0075040C" w:rsidRDefault="001758AE" w:rsidP="003C6625">
            <w:pPr>
              <w:pStyle w:val="TableText"/>
            </w:pPr>
            <w:r w:rsidRPr="0075040C">
              <w:rPr>
                <w:b/>
              </w:rPr>
              <w:t>Frame Rate:</w:t>
            </w:r>
            <w:r w:rsidRPr="0075040C">
              <w:t xml:space="preserve"> The tester report</w:t>
            </w:r>
            <w:r>
              <w:t>s</w:t>
            </w:r>
            <w:r w:rsidRPr="0075040C">
              <w:t xml:space="preserve"> the frame rate.</w:t>
            </w:r>
          </w:p>
        </w:tc>
      </w:tr>
    </w:tbl>
    <w:p w14:paraId="45F278CC" w14:textId="77777777" w:rsidR="001758AE" w:rsidRDefault="001758AE" w:rsidP="001758AE">
      <w:pPr>
        <w:pStyle w:val="LineSpacer"/>
      </w:pPr>
      <w:bookmarkStart w:id="178" w:name="_Ref469905433"/>
      <w:bookmarkStart w:id="179" w:name="_Toc503965069"/>
      <w:bookmarkStart w:id="180" w:name="_Toc531358790"/>
      <w:bookmarkStart w:id="181" w:name="_Toc531589558"/>
      <w:bookmarkStart w:id="182" w:name="_Toc531589636"/>
    </w:p>
    <w:p w14:paraId="0211151C" w14:textId="6A35061D" w:rsidR="001758AE" w:rsidRDefault="001758AE" w:rsidP="001758AE">
      <w:pPr>
        <w:pStyle w:val="TableCaption"/>
      </w:pPr>
      <w:bookmarkStart w:id="183" w:name="_Ref532483187"/>
      <w:bookmarkStart w:id="184" w:name="_Toc534196894"/>
      <w:bookmarkStart w:id="185" w:name="_Toc14265922"/>
      <w:r>
        <w:t xml:space="preserve">Table </w:t>
      </w:r>
      <w:r w:rsidR="008C3E38">
        <w:fldChar w:fldCharType="begin"/>
      </w:r>
      <w:r w:rsidR="008C3E38">
        <w:instrText xml:space="preserve"> SEQ Table \* ARABIC </w:instrText>
      </w:r>
      <w:r w:rsidR="008C3E38">
        <w:fldChar w:fldCharType="separate"/>
      </w:r>
      <w:r w:rsidR="00EF04BD">
        <w:rPr>
          <w:noProof/>
        </w:rPr>
        <w:t>10</w:t>
      </w:r>
      <w:r w:rsidR="008C3E38">
        <w:rPr>
          <w:noProof/>
        </w:rPr>
        <w:fldChar w:fldCharType="end"/>
      </w:r>
      <w:bookmarkEnd w:id="178"/>
      <w:bookmarkEnd w:id="183"/>
      <w:r>
        <w:t>. Subjective Audio Quality Test Criteria</w:t>
      </w:r>
      <w:bookmarkEnd w:id="179"/>
      <w:bookmarkEnd w:id="180"/>
      <w:bookmarkEnd w:id="181"/>
      <w:bookmarkEnd w:id="182"/>
      <w:bookmarkEnd w:id="184"/>
      <w:bookmarkEnd w:id="185"/>
    </w:p>
    <w:tbl>
      <w:tblPr>
        <w:tblStyle w:val="TableGrid"/>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0: Subective Audio Quality Test Criteria"/>
        <w:tblDescription w:val="This two-column table presents the criterion number and subjective audio quality test criteria."/>
      </w:tblPr>
      <w:tblGrid>
        <w:gridCol w:w="1167"/>
        <w:gridCol w:w="7776"/>
      </w:tblGrid>
      <w:tr w:rsidR="001758AE" w14:paraId="4424FCC8" w14:textId="77777777" w:rsidTr="003C6625">
        <w:trPr>
          <w:trHeight w:val="432"/>
          <w:tblHeader/>
          <w:jc w:val="center"/>
        </w:trPr>
        <w:tc>
          <w:tcPr>
            <w:tcW w:w="1167" w:type="dxa"/>
            <w:shd w:val="clear" w:color="auto" w:fill="C6D9F1" w:themeFill="text2" w:themeFillTint="33"/>
            <w:vAlign w:val="center"/>
          </w:tcPr>
          <w:p w14:paraId="64639555" w14:textId="77777777" w:rsidR="001758AE" w:rsidRPr="0075040C" w:rsidRDefault="001758AE" w:rsidP="003C6625">
            <w:pPr>
              <w:pStyle w:val="TableColumnHeading"/>
            </w:pPr>
            <w:r>
              <w:t>Criterion</w:t>
            </w:r>
          </w:p>
        </w:tc>
        <w:tc>
          <w:tcPr>
            <w:tcW w:w="7776" w:type="dxa"/>
            <w:shd w:val="clear" w:color="auto" w:fill="C6D9F1" w:themeFill="text2" w:themeFillTint="33"/>
            <w:vAlign w:val="center"/>
          </w:tcPr>
          <w:p w14:paraId="5B64C6A1" w14:textId="77777777" w:rsidR="001758AE" w:rsidRPr="0075040C" w:rsidRDefault="001758AE" w:rsidP="003C6625">
            <w:pPr>
              <w:pStyle w:val="TableColumnHeading"/>
            </w:pPr>
            <w:r w:rsidRPr="0075040C">
              <w:t>Audio Quality Criteria</w:t>
            </w:r>
          </w:p>
        </w:tc>
      </w:tr>
      <w:tr w:rsidR="001758AE" w14:paraId="7204EC98" w14:textId="77777777" w:rsidTr="003C6625">
        <w:trPr>
          <w:jc w:val="center"/>
        </w:trPr>
        <w:tc>
          <w:tcPr>
            <w:tcW w:w="1167" w:type="dxa"/>
            <w:shd w:val="clear" w:color="auto" w:fill="FFFFFF" w:themeFill="background1"/>
          </w:tcPr>
          <w:p w14:paraId="5A026CE1" w14:textId="77777777" w:rsidR="001758AE" w:rsidRDefault="001758AE" w:rsidP="003C6625">
            <w:pPr>
              <w:pStyle w:val="TableTextCenter"/>
            </w:pPr>
            <w:r>
              <w:t>1</w:t>
            </w:r>
          </w:p>
        </w:tc>
        <w:tc>
          <w:tcPr>
            <w:tcW w:w="7776" w:type="dxa"/>
            <w:shd w:val="clear" w:color="auto" w:fill="FFFFFF" w:themeFill="background1"/>
          </w:tcPr>
          <w:p w14:paraId="2A17E6FB" w14:textId="77777777" w:rsidR="001758AE" w:rsidRDefault="001758AE" w:rsidP="003C6625">
            <w:pPr>
              <w:pStyle w:val="TableText"/>
              <w:keepNext/>
              <w:keepLines/>
            </w:pPr>
            <w:r>
              <w:rPr>
                <w:b/>
              </w:rPr>
              <w:t>Audible:</w:t>
            </w:r>
            <w:r w:rsidRPr="005E411D">
              <w:t xml:space="preserve"> </w:t>
            </w:r>
            <w:r>
              <w:t>The tester reports whether the other endpoint hears the incoming audio.</w:t>
            </w:r>
          </w:p>
        </w:tc>
      </w:tr>
      <w:tr w:rsidR="001758AE" w14:paraId="34F6E29E" w14:textId="77777777" w:rsidTr="003C6625">
        <w:trPr>
          <w:jc w:val="center"/>
        </w:trPr>
        <w:tc>
          <w:tcPr>
            <w:tcW w:w="1167" w:type="dxa"/>
            <w:shd w:val="clear" w:color="auto" w:fill="F2F2F2" w:themeFill="background1" w:themeFillShade="F2"/>
          </w:tcPr>
          <w:p w14:paraId="41F57303" w14:textId="77777777" w:rsidR="001758AE" w:rsidRDefault="001758AE" w:rsidP="003C6625">
            <w:pPr>
              <w:pStyle w:val="TableTextCenter"/>
            </w:pPr>
            <w:r>
              <w:t>2</w:t>
            </w:r>
          </w:p>
        </w:tc>
        <w:tc>
          <w:tcPr>
            <w:tcW w:w="7776" w:type="dxa"/>
            <w:shd w:val="clear" w:color="auto" w:fill="F2F2F2" w:themeFill="background1" w:themeFillShade="F2"/>
          </w:tcPr>
          <w:p w14:paraId="004A143C" w14:textId="77777777" w:rsidR="001758AE" w:rsidRDefault="001758AE" w:rsidP="003C6625">
            <w:pPr>
              <w:pStyle w:val="TableText"/>
              <w:keepNext/>
              <w:keepLines/>
            </w:pPr>
            <w:r>
              <w:rPr>
                <w:b/>
              </w:rPr>
              <w:t xml:space="preserve">Clear: </w:t>
            </w:r>
            <w:r>
              <w:t>The tester reports any noticeable distortions to the audio or echo.</w:t>
            </w:r>
          </w:p>
        </w:tc>
      </w:tr>
      <w:tr w:rsidR="001758AE" w14:paraId="0C3E9AA7" w14:textId="77777777" w:rsidTr="003C6625">
        <w:trPr>
          <w:jc w:val="center"/>
        </w:trPr>
        <w:tc>
          <w:tcPr>
            <w:tcW w:w="1167" w:type="dxa"/>
            <w:shd w:val="clear" w:color="auto" w:fill="FFFFFF" w:themeFill="background1"/>
          </w:tcPr>
          <w:p w14:paraId="7E60904D" w14:textId="77777777" w:rsidR="001758AE" w:rsidRDefault="001758AE" w:rsidP="003C6625">
            <w:pPr>
              <w:pStyle w:val="TableTextCenter"/>
            </w:pPr>
            <w:r>
              <w:t>3</w:t>
            </w:r>
          </w:p>
        </w:tc>
        <w:tc>
          <w:tcPr>
            <w:tcW w:w="7776" w:type="dxa"/>
            <w:shd w:val="clear" w:color="auto" w:fill="FFFFFF" w:themeFill="background1"/>
          </w:tcPr>
          <w:p w14:paraId="598CDE72" w14:textId="77777777" w:rsidR="001758AE" w:rsidRDefault="001758AE" w:rsidP="003C6625">
            <w:pPr>
              <w:pStyle w:val="TableText"/>
              <w:keepNext/>
              <w:keepLines/>
            </w:pPr>
            <w:r>
              <w:rPr>
                <w:b/>
              </w:rPr>
              <w:t xml:space="preserve">Timing: </w:t>
            </w:r>
            <w:r>
              <w:t>The tester reports any significant latency to the audio stream and whether the audio appears in sync with the video.</w:t>
            </w:r>
          </w:p>
        </w:tc>
      </w:tr>
      <w:tr w:rsidR="001758AE" w14:paraId="760A7C77" w14:textId="77777777" w:rsidTr="003C6625">
        <w:trPr>
          <w:jc w:val="center"/>
        </w:trPr>
        <w:tc>
          <w:tcPr>
            <w:tcW w:w="1167" w:type="dxa"/>
            <w:shd w:val="clear" w:color="auto" w:fill="F2F2F2" w:themeFill="background1" w:themeFillShade="F2"/>
          </w:tcPr>
          <w:p w14:paraId="58BFA6F9" w14:textId="77777777" w:rsidR="001758AE" w:rsidRDefault="001758AE" w:rsidP="00BE36B4">
            <w:pPr>
              <w:pStyle w:val="TableTextCenter"/>
              <w:keepNext/>
              <w:keepLines/>
              <w:rPr>
                <w:highlight w:val="yellow"/>
              </w:rPr>
            </w:pPr>
            <w:r>
              <w:lastRenderedPageBreak/>
              <w:t>4</w:t>
            </w:r>
          </w:p>
        </w:tc>
        <w:tc>
          <w:tcPr>
            <w:tcW w:w="7776" w:type="dxa"/>
            <w:shd w:val="clear" w:color="auto" w:fill="F2F2F2" w:themeFill="background1" w:themeFillShade="F2"/>
          </w:tcPr>
          <w:p w14:paraId="4B758209" w14:textId="77777777" w:rsidR="001758AE" w:rsidRDefault="001758AE" w:rsidP="008F698B">
            <w:pPr>
              <w:pStyle w:val="TableText"/>
              <w:keepNext/>
              <w:keepLines/>
            </w:pPr>
            <w:r>
              <w:rPr>
                <w:b/>
              </w:rPr>
              <w:t xml:space="preserve">Dropouts: </w:t>
            </w:r>
            <w:r>
              <w:t>The tester reports any dropouts in the audio.</w:t>
            </w:r>
          </w:p>
        </w:tc>
      </w:tr>
      <w:tr w:rsidR="001758AE" w14:paraId="2BD25696" w14:textId="77777777" w:rsidTr="003C6625">
        <w:trPr>
          <w:trHeight w:val="562"/>
          <w:jc w:val="center"/>
        </w:trPr>
        <w:tc>
          <w:tcPr>
            <w:tcW w:w="1167" w:type="dxa"/>
            <w:shd w:val="clear" w:color="auto" w:fill="FFFFFF" w:themeFill="background1"/>
          </w:tcPr>
          <w:p w14:paraId="0B55E256" w14:textId="77777777" w:rsidR="001758AE" w:rsidRDefault="001758AE" w:rsidP="00BE36B4">
            <w:pPr>
              <w:pStyle w:val="TableTextCenter"/>
              <w:keepNext/>
              <w:keepLines/>
            </w:pPr>
            <w:r>
              <w:t>5</w:t>
            </w:r>
          </w:p>
        </w:tc>
        <w:tc>
          <w:tcPr>
            <w:tcW w:w="7776" w:type="dxa"/>
            <w:shd w:val="clear" w:color="auto" w:fill="FFFFFF" w:themeFill="background1"/>
          </w:tcPr>
          <w:p w14:paraId="78D8AF84" w14:textId="20709D28" w:rsidR="001758AE" w:rsidRDefault="001758AE" w:rsidP="008F698B">
            <w:pPr>
              <w:pStyle w:val="TableText"/>
              <w:keepNext/>
              <w:keepLines/>
            </w:pPr>
            <w:r>
              <w:rPr>
                <w:b/>
              </w:rPr>
              <w:t xml:space="preserve">Background noise: </w:t>
            </w:r>
            <w:r>
              <w:t>The tester reports whether background noise (loud intermittent or white noise) negatively affects the ability to hear the other person clearly.</w:t>
            </w:r>
          </w:p>
        </w:tc>
      </w:tr>
    </w:tbl>
    <w:p w14:paraId="3F50873E" w14:textId="77777777" w:rsidR="001758AE" w:rsidRPr="00550CF1" w:rsidRDefault="001758AE" w:rsidP="001758AE">
      <w:pPr>
        <w:pStyle w:val="LineSpacer"/>
      </w:pPr>
    </w:p>
    <w:p w14:paraId="0F612BB2" w14:textId="77777777" w:rsidR="001758AE" w:rsidRDefault="001758AE" w:rsidP="001758AE">
      <w:pPr>
        <w:pStyle w:val="Heading3"/>
        <w:numPr>
          <w:ilvl w:val="2"/>
          <w:numId w:val="1"/>
        </w:numPr>
        <w:tabs>
          <w:tab w:val="num" w:pos="1206"/>
          <w:tab w:val="num" w:pos="1476"/>
          <w:tab w:val="num" w:pos="2556"/>
        </w:tabs>
      </w:pPr>
      <w:bookmarkStart w:id="186" w:name="_Toc531589559"/>
      <w:bookmarkStart w:id="187" w:name="_Toc534204681"/>
      <w:bookmarkStart w:id="188" w:name="_Toc14265960"/>
      <w:r>
        <w:t>Media Encryption</w:t>
      </w:r>
      <w:bookmarkEnd w:id="186"/>
      <w:bookmarkEnd w:id="187"/>
      <w:bookmarkEnd w:id="188"/>
    </w:p>
    <w:bookmarkStart w:id="189" w:name="_Toc531589560"/>
    <w:bookmarkStart w:id="190" w:name="_Toc534204682"/>
    <w:p w14:paraId="6D6714AB" w14:textId="3CFD091B" w:rsidR="00B8554D" w:rsidRDefault="0032658F" w:rsidP="00B8554D">
      <w:pPr>
        <w:tabs>
          <w:tab w:val="right" w:pos="9270"/>
        </w:tabs>
      </w:pPr>
      <w:r>
        <w:fldChar w:fldCharType="begin"/>
      </w:r>
      <w:r>
        <w:instrText xml:space="preserve"> REF _Ref12976136 \h </w:instrText>
      </w:r>
      <w:r>
        <w:fldChar w:fldCharType="separate"/>
      </w:r>
      <w:r w:rsidR="00EF04BD" w:rsidRPr="00234A0B">
        <w:t xml:space="preserve">Table </w:t>
      </w:r>
      <w:r w:rsidR="00EF04BD">
        <w:rPr>
          <w:noProof/>
        </w:rPr>
        <w:t>11</w:t>
      </w:r>
      <w:r>
        <w:fldChar w:fldCharType="end"/>
      </w:r>
      <w:r w:rsidR="00B8554D">
        <w:t xml:space="preserve"> describes the test for cases media encryption </w:t>
      </w:r>
      <w:r w:rsidR="00AF2B6B">
        <w:t>with Secure Real-time Transport Protocol (</w:t>
      </w:r>
      <w:r w:rsidR="00B8554D">
        <w:t>SRTP</w:t>
      </w:r>
      <w:r w:rsidR="00AF2B6B">
        <w:t>)</w:t>
      </w:r>
      <w:r w:rsidR="00B8554D">
        <w:t xml:space="preserve"> and</w:t>
      </w:r>
      <w:r w:rsidR="00AF2B6B">
        <w:t xml:space="preserve"> Secure RTP Control Protocol</w:t>
      </w:r>
      <w:r w:rsidR="00B8554D">
        <w:t xml:space="preserve"> </w:t>
      </w:r>
      <w:r w:rsidR="00AF2B6B">
        <w:t>(</w:t>
      </w:r>
      <w:r w:rsidR="00B8554D">
        <w:t>SRTCP). Media encryption test</w:t>
      </w:r>
      <w:r w:rsidR="00B24BC6">
        <w:t>s</w:t>
      </w:r>
      <w:r w:rsidR="00B8554D">
        <w:t xml:space="preserve"> shall be conducted on all endpoints. Note that while the RUE Specification requires media encryption</w:t>
      </w:r>
      <w:r w:rsidR="00FC54FA">
        <w:t>,</w:t>
      </w:r>
      <w:r w:rsidR="00B8554D">
        <w:t xml:space="preserve"> the VATRP is </w:t>
      </w:r>
      <w:r w:rsidR="00FC54FA">
        <w:t xml:space="preserve">also </w:t>
      </w:r>
      <w:r w:rsidR="00B8554D">
        <w:t>capable of completing calls without media encryption</w:t>
      </w:r>
      <w:r w:rsidR="00FC54FA">
        <w:t xml:space="preserve"> to maintain backward compatibility</w:t>
      </w:r>
      <w:r w:rsidR="00B8554D">
        <w:t>. This test requires encryption to be enabled on the VATRP.</w:t>
      </w:r>
    </w:p>
    <w:p w14:paraId="2690E0BB" w14:textId="28682C8B" w:rsidR="00B8554D" w:rsidRDefault="00B8554D" w:rsidP="00B8554D">
      <w:pPr>
        <w:pStyle w:val="TableCaption"/>
      </w:pPr>
      <w:bookmarkStart w:id="191" w:name="_Ref12976136"/>
      <w:bookmarkStart w:id="192" w:name="_Toc14265923"/>
      <w:r w:rsidRPr="00234A0B">
        <w:t xml:space="preserve">Table </w:t>
      </w:r>
      <w:r w:rsidR="003E2DE7" w:rsidRPr="00B054C4">
        <w:rPr>
          <w:highlight w:val="yellow"/>
        </w:rPr>
        <w:fldChar w:fldCharType="begin"/>
      </w:r>
      <w:r w:rsidR="003E2DE7" w:rsidRPr="00234A0B">
        <w:instrText xml:space="preserve"> SEQ Table \* ARABIC </w:instrText>
      </w:r>
      <w:r w:rsidR="003E2DE7" w:rsidRPr="00B054C4">
        <w:rPr>
          <w:highlight w:val="yellow"/>
        </w:rPr>
        <w:fldChar w:fldCharType="separate"/>
      </w:r>
      <w:r w:rsidR="00EF04BD">
        <w:rPr>
          <w:noProof/>
        </w:rPr>
        <w:t>11</w:t>
      </w:r>
      <w:r w:rsidR="003E2DE7" w:rsidRPr="00B054C4">
        <w:rPr>
          <w:noProof/>
          <w:highlight w:val="yellow"/>
        </w:rPr>
        <w:fldChar w:fldCharType="end"/>
      </w:r>
      <w:bookmarkEnd w:id="191"/>
      <w:r w:rsidRPr="00234A0B">
        <w:t>.</w:t>
      </w:r>
      <w:r>
        <w:t xml:space="preserve"> Media Encryption Test</w:t>
      </w:r>
      <w:bookmarkEnd w:id="192"/>
    </w:p>
    <w:tbl>
      <w:tblPr>
        <w:tblW w:w="9360"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1: Audio Mute and Vido Privacy Test"/>
        <w:tblDescription w:val="This three-column table presents the 3-step Media Encryption Test procedure by Step, Action, and Expected Result."/>
      </w:tblPr>
      <w:tblGrid>
        <w:gridCol w:w="810"/>
        <w:gridCol w:w="3600"/>
        <w:gridCol w:w="4950"/>
      </w:tblGrid>
      <w:tr w:rsidR="00CE2646" w14:paraId="298009F4" w14:textId="77777777" w:rsidTr="00986FAF">
        <w:trPr>
          <w:cantSplit/>
          <w:trHeight w:val="432"/>
          <w:tblHeader/>
        </w:trPr>
        <w:tc>
          <w:tcPr>
            <w:tcW w:w="810" w:type="dxa"/>
            <w:shd w:val="clear" w:color="auto" w:fill="C6D9F1" w:themeFill="text2" w:themeFillTint="33"/>
            <w:vAlign w:val="center"/>
            <w:hideMark/>
          </w:tcPr>
          <w:p w14:paraId="1F0A1C1C" w14:textId="77777777" w:rsidR="00B8554D" w:rsidRPr="001B7AA8" w:rsidRDefault="00B8554D" w:rsidP="00986FAF">
            <w:pPr>
              <w:pStyle w:val="TableColumnHeading"/>
            </w:pPr>
            <w:r w:rsidRPr="001B7AA8">
              <w:t>Step</w:t>
            </w:r>
          </w:p>
        </w:tc>
        <w:tc>
          <w:tcPr>
            <w:tcW w:w="3600" w:type="dxa"/>
            <w:shd w:val="clear" w:color="auto" w:fill="C6D9F1" w:themeFill="text2" w:themeFillTint="33"/>
            <w:vAlign w:val="center"/>
            <w:hideMark/>
          </w:tcPr>
          <w:p w14:paraId="61E51E29" w14:textId="77777777" w:rsidR="00B8554D" w:rsidRPr="001B7AA8" w:rsidRDefault="00B8554D" w:rsidP="00986FAF">
            <w:pPr>
              <w:pStyle w:val="TableColumnHeading"/>
            </w:pPr>
            <w:r w:rsidRPr="001B7AA8">
              <w:t>Action</w:t>
            </w:r>
          </w:p>
        </w:tc>
        <w:tc>
          <w:tcPr>
            <w:tcW w:w="4950" w:type="dxa"/>
            <w:shd w:val="clear" w:color="auto" w:fill="C6D9F1" w:themeFill="text2" w:themeFillTint="33"/>
            <w:vAlign w:val="center"/>
            <w:hideMark/>
          </w:tcPr>
          <w:p w14:paraId="2DC2E961" w14:textId="77777777" w:rsidR="00B8554D" w:rsidRPr="001B7AA8" w:rsidRDefault="00B8554D" w:rsidP="00986FAF">
            <w:pPr>
              <w:pStyle w:val="TableColumnHeading"/>
            </w:pPr>
            <w:r w:rsidRPr="001B7AA8">
              <w:t>Expected Result</w:t>
            </w:r>
          </w:p>
        </w:tc>
      </w:tr>
      <w:tr w:rsidR="006263ED" w14:paraId="174FFB41" w14:textId="77777777" w:rsidTr="00986FAF">
        <w:trPr>
          <w:trHeight w:val="616"/>
        </w:trPr>
        <w:tc>
          <w:tcPr>
            <w:tcW w:w="810" w:type="dxa"/>
            <w:shd w:val="clear" w:color="auto" w:fill="FFFFFF" w:themeFill="background1"/>
          </w:tcPr>
          <w:p w14:paraId="300A95B5" w14:textId="77777777" w:rsidR="00B8554D" w:rsidRDefault="00B8554D" w:rsidP="00986FAF">
            <w:pPr>
              <w:pStyle w:val="TableTextCenter"/>
            </w:pPr>
            <w:r>
              <w:t>1</w:t>
            </w:r>
          </w:p>
        </w:tc>
        <w:tc>
          <w:tcPr>
            <w:tcW w:w="3600" w:type="dxa"/>
            <w:shd w:val="clear" w:color="auto" w:fill="FFFFFF" w:themeFill="background1"/>
          </w:tcPr>
          <w:p w14:paraId="211DFFD9" w14:textId="02DCF629" w:rsidR="00B8554D" w:rsidRDefault="00B24BC6" w:rsidP="00986FAF">
            <w:pPr>
              <w:pStyle w:val="TableText"/>
            </w:pPr>
            <w:r>
              <w:t>After successfully registering with the VATRP</w:t>
            </w:r>
            <w:r w:rsidRPr="00B24BC6">
              <w:t xml:space="preserve">, </w:t>
            </w:r>
            <w:r>
              <w:t>User 1 navigates</w:t>
            </w:r>
            <w:r w:rsidRPr="00B24BC6">
              <w:t xml:space="preserve"> to the Settings</w:t>
            </w:r>
            <w:r w:rsidR="009479CE">
              <w:t xml:space="preserve">, then </w:t>
            </w:r>
            <w:r w:rsidRPr="00B24BC6">
              <w:t>“Advanced</w:t>
            </w:r>
            <w:r w:rsidR="009479CE">
              <w:t xml:space="preserve"> Setup</w:t>
            </w:r>
            <w:r w:rsidR="00034A05">
              <w:t>,</w:t>
            </w:r>
            <w:r w:rsidRPr="00B24BC6">
              <w:t>”</w:t>
            </w:r>
            <w:r w:rsidR="009479CE">
              <w:t xml:space="preserve"> to the </w:t>
            </w:r>
            <w:r w:rsidRPr="00B24BC6">
              <w:t>“Media Encryption” option. Once there, the user can enable the encryption.</w:t>
            </w:r>
          </w:p>
        </w:tc>
        <w:tc>
          <w:tcPr>
            <w:tcW w:w="4950" w:type="dxa"/>
            <w:shd w:val="clear" w:color="auto" w:fill="FFFFFF" w:themeFill="background1"/>
          </w:tcPr>
          <w:p w14:paraId="16ECD910" w14:textId="2DE850FB" w:rsidR="00B8554D" w:rsidRDefault="00B8554D" w:rsidP="00986FAF">
            <w:pPr>
              <w:pStyle w:val="TableText"/>
            </w:pPr>
            <w:r>
              <w:t>The encryption checkbox is checked (enabled)</w:t>
            </w:r>
            <w:r w:rsidR="009479CE">
              <w:t>.</w:t>
            </w:r>
          </w:p>
        </w:tc>
      </w:tr>
      <w:tr w:rsidR="006263ED" w14:paraId="2A6CE9B1" w14:textId="77777777" w:rsidTr="00BE36B4">
        <w:trPr>
          <w:trHeight w:val="616"/>
        </w:trPr>
        <w:tc>
          <w:tcPr>
            <w:tcW w:w="810" w:type="dxa"/>
            <w:shd w:val="clear" w:color="auto" w:fill="F2F2F2" w:themeFill="background1" w:themeFillShade="F2"/>
            <w:hideMark/>
          </w:tcPr>
          <w:p w14:paraId="7266A82E" w14:textId="77777777" w:rsidR="00B8554D" w:rsidRDefault="00B8554D" w:rsidP="00986FAF">
            <w:pPr>
              <w:pStyle w:val="TableTextCenter"/>
            </w:pPr>
            <w:r>
              <w:t>2</w:t>
            </w:r>
          </w:p>
        </w:tc>
        <w:tc>
          <w:tcPr>
            <w:tcW w:w="3600" w:type="dxa"/>
            <w:shd w:val="clear" w:color="auto" w:fill="F2F2F2" w:themeFill="background1" w:themeFillShade="F2"/>
          </w:tcPr>
          <w:p w14:paraId="674ED60F" w14:textId="77777777" w:rsidR="00B8554D" w:rsidRDefault="00B8554D" w:rsidP="00986FAF">
            <w:pPr>
              <w:pStyle w:val="TableText"/>
            </w:pPr>
            <w:r>
              <w:t>User 1 starts a packet capture in Wireshark and initiates a call using the Point-to-Point Call Procedure outlined in Table 5.</w:t>
            </w:r>
          </w:p>
        </w:tc>
        <w:tc>
          <w:tcPr>
            <w:tcW w:w="4950" w:type="dxa"/>
            <w:shd w:val="clear" w:color="auto" w:fill="F2F2F2" w:themeFill="background1" w:themeFillShade="F2"/>
          </w:tcPr>
          <w:p w14:paraId="5676E646" w14:textId="77777777" w:rsidR="00B8554D" w:rsidRDefault="00B8554D" w:rsidP="00986FAF">
            <w:pPr>
              <w:pStyle w:val="TableText"/>
            </w:pPr>
            <w:r>
              <w:t>Call connects. Both User 1 and User 2 can communicate visually and by voice.</w:t>
            </w:r>
          </w:p>
        </w:tc>
      </w:tr>
      <w:tr w:rsidR="006263ED" w14:paraId="5DABE1CD" w14:textId="77777777" w:rsidTr="00BE36B4">
        <w:trPr>
          <w:trHeight w:val="787"/>
        </w:trPr>
        <w:tc>
          <w:tcPr>
            <w:tcW w:w="810" w:type="dxa"/>
            <w:shd w:val="clear" w:color="auto" w:fill="FFFFFF" w:themeFill="background1"/>
            <w:hideMark/>
          </w:tcPr>
          <w:p w14:paraId="2F4DF21C" w14:textId="77777777" w:rsidR="00B8554D" w:rsidRDefault="00B8554D" w:rsidP="00986FAF">
            <w:pPr>
              <w:pStyle w:val="TableTextCenter"/>
            </w:pPr>
            <w:r>
              <w:t>3</w:t>
            </w:r>
          </w:p>
        </w:tc>
        <w:tc>
          <w:tcPr>
            <w:tcW w:w="3600" w:type="dxa"/>
            <w:shd w:val="clear" w:color="auto" w:fill="FFFFFF" w:themeFill="background1"/>
          </w:tcPr>
          <w:p w14:paraId="5C4DE899" w14:textId="59615C64" w:rsidR="00B8554D" w:rsidRDefault="00B8554D" w:rsidP="00986FAF">
            <w:pPr>
              <w:pStyle w:val="TableText"/>
            </w:pPr>
            <w:r>
              <w:t>User 1 ends the Wireshark capture and navigates to Statistics, and then chooses Flow Graph</w:t>
            </w:r>
            <w:r w:rsidR="00034A05">
              <w:t>.</w:t>
            </w:r>
          </w:p>
        </w:tc>
        <w:tc>
          <w:tcPr>
            <w:tcW w:w="4950" w:type="dxa"/>
            <w:shd w:val="clear" w:color="auto" w:fill="FFFFFF" w:themeFill="background1"/>
          </w:tcPr>
          <w:p w14:paraId="33E119E9" w14:textId="71DC2DFA" w:rsidR="00B8554D" w:rsidRDefault="00B8554D" w:rsidP="00986FAF">
            <w:pPr>
              <w:pStyle w:val="TableText"/>
            </w:pPr>
            <w:r>
              <w:t>Information about RTP packets is NOT displayed (</w:t>
            </w:r>
            <w:r w:rsidR="00034A05">
              <w:t>i</w:t>
            </w:r>
            <w:r>
              <w:t>nformation such as “</w:t>
            </w:r>
            <w:r w:rsidR="00E96974">
              <w:t>Invite, BYE</w:t>
            </w:r>
            <w:r>
              <w:t>, and RTP Events cannot be observed in the flow graph)</w:t>
            </w:r>
            <w:r w:rsidR="00034A05">
              <w:t>.</w:t>
            </w:r>
          </w:p>
        </w:tc>
      </w:tr>
    </w:tbl>
    <w:p w14:paraId="537D7DC7" w14:textId="77777777" w:rsidR="00034A05" w:rsidRDefault="00034A05" w:rsidP="00BE36B4">
      <w:pPr>
        <w:pStyle w:val="LineSpacer"/>
      </w:pPr>
    </w:p>
    <w:p w14:paraId="35032140" w14:textId="7F935DAC" w:rsidR="001758AE" w:rsidRDefault="001758AE" w:rsidP="001758AE">
      <w:pPr>
        <w:pStyle w:val="Heading3"/>
        <w:numPr>
          <w:ilvl w:val="2"/>
          <w:numId w:val="1"/>
        </w:numPr>
        <w:tabs>
          <w:tab w:val="num" w:pos="1206"/>
          <w:tab w:val="num" w:pos="1476"/>
          <w:tab w:val="num" w:pos="2556"/>
        </w:tabs>
      </w:pPr>
      <w:bookmarkStart w:id="193" w:name="_Toc14265961"/>
      <w:r>
        <w:t>Audio Mute and Video Privacy</w:t>
      </w:r>
      <w:bookmarkEnd w:id="189"/>
      <w:bookmarkEnd w:id="190"/>
      <w:bookmarkEnd w:id="193"/>
    </w:p>
    <w:p w14:paraId="541F767B" w14:textId="1EB93248" w:rsidR="001758AE" w:rsidRDefault="001758AE" w:rsidP="001758AE">
      <w:pPr>
        <w:tabs>
          <w:tab w:val="right" w:pos="9270"/>
        </w:tabs>
      </w:pPr>
      <w:r>
        <w:fldChar w:fldCharType="begin"/>
      </w:r>
      <w:r>
        <w:instrText xml:space="preserve"> REF _Ref531174169 \h </w:instrText>
      </w:r>
      <w:r>
        <w:fldChar w:fldCharType="separate"/>
      </w:r>
      <w:r w:rsidR="00EF04BD">
        <w:t xml:space="preserve">Table </w:t>
      </w:r>
      <w:r w:rsidR="00EF04BD">
        <w:rPr>
          <w:noProof/>
        </w:rPr>
        <w:t>12</w:t>
      </w:r>
      <w:r>
        <w:fldChar w:fldCharType="end"/>
      </w:r>
      <w:r>
        <w:t xml:space="preserve"> describes the test cases for audio mute and video privacy. Mute and privacy tests shall be conducted on all endpoints.</w:t>
      </w:r>
    </w:p>
    <w:p w14:paraId="56112B8B" w14:textId="197C330D" w:rsidR="001758AE" w:rsidRDefault="001758AE" w:rsidP="001758AE">
      <w:pPr>
        <w:pStyle w:val="TableCaption"/>
      </w:pPr>
      <w:bookmarkStart w:id="194" w:name="_Ref531174169"/>
      <w:bookmarkStart w:id="195" w:name="_Toc503965070"/>
      <w:bookmarkStart w:id="196" w:name="_Toc531358793"/>
      <w:bookmarkStart w:id="197" w:name="_Toc531589561"/>
      <w:bookmarkStart w:id="198" w:name="_Toc531589637"/>
      <w:bookmarkStart w:id="199" w:name="_Toc534196895"/>
      <w:bookmarkStart w:id="200" w:name="_Toc14265924"/>
      <w:bookmarkStart w:id="201" w:name="_Hlk494963334"/>
      <w:r>
        <w:t xml:space="preserve">Table </w:t>
      </w:r>
      <w:r w:rsidR="008C3E38">
        <w:fldChar w:fldCharType="begin"/>
      </w:r>
      <w:r w:rsidR="008C3E38">
        <w:instrText xml:space="preserve"> SEQ Table \* ARABIC </w:instrText>
      </w:r>
      <w:r w:rsidR="008C3E38">
        <w:fldChar w:fldCharType="separate"/>
      </w:r>
      <w:r w:rsidR="00EF04BD">
        <w:rPr>
          <w:noProof/>
        </w:rPr>
        <w:t>12</w:t>
      </w:r>
      <w:r w:rsidR="008C3E38">
        <w:rPr>
          <w:noProof/>
        </w:rPr>
        <w:fldChar w:fldCharType="end"/>
      </w:r>
      <w:bookmarkEnd w:id="194"/>
      <w:r>
        <w:t xml:space="preserve">. </w:t>
      </w:r>
      <w:bookmarkEnd w:id="195"/>
      <w:r>
        <w:t>Audio Mute and Video Privacy Test</w:t>
      </w:r>
      <w:bookmarkEnd w:id="196"/>
      <w:bookmarkEnd w:id="197"/>
      <w:bookmarkEnd w:id="198"/>
      <w:bookmarkEnd w:id="199"/>
      <w:bookmarkEnd w:id="200"/>
    </w:p>
    <w:tbl>
      <w:tblPr>
        <w:tblW w:w="9360"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2: Audio Mute and Video Privacy Test"/>
        <w:tblDescription w:val="This three-column table presents the 6-step Audio Mute and Video Privacy Test procedure by Step, Action, and Expected Result."/>
      </w:tblPr>
      <w:tblGrid>
        <w:gridCol w:w="810"/>
        <w:gridCol w:w="3600"/>
        <w:gridCol w:w="4950"/>
      </w:tblGrid>
      <w:tr w:rsidR="00CE2646" w14:paraId="2AAD09D2" w14:textId="77777777" w:rsidTr="003C6625">
        <w:trPr>
          <w:cantSplit/>
          <w:trHeight w:val="432"/>
          <w:tblHeader/>
        </w:trPr>
        <w:tc>
          <w:tcPr>
            <w:tcW w:w="810" w:type="dxa"/>
            <w:shd w:val="clear" w:color="auto" w:fill="C6D9F1" w:themeFill="text2" w:themeFillTint="33"/>
            <w:vAlign w:val="center"/>
            <w:hideMark/>
          </w:tcPr>
          <w:p w14:paraId="6BC04BAF" w14:textId="77777777" w:rsidR="001758AE" w:rsidRPr="001B7AA8" w:rsidRDefault="001758AE" w:rsidP="003C6625">
            <w:pPr>
              <w:pStyle w:val="TableColumnHeading"/>
            </w:pPr>
            <w:r w:rsidRPr="001B7AA8">
              <w:t>Step</w:t>
            </w:r>
          </w:p>
        </w:tc>
        <w:tc>
          <w:tcPr>
            <w:tcW w:w="3600" w:type="dxa"/>
            <w:shd w:val="clear" w:color="auto" w:fill="C6D9F1" w:themeFill="text2" w:themeFillTint="33"/>
            <w:vAlign w:val="center"/>
            <w:hideMark/>
          </w:tcPr>
          <w:p w14:paraId="4B2470C2" w14:textId="77777777" w:rsidR="001758AE" w:rsidRPr="001B7AA8" w:rsidRDefault="001758AE" w:rsidP="003C6625">
            <w:pPr>
              <w:pStyle w:val="TableColumnHeading"/>
            </w:pPr>
            <w:r w:rsidRPr="001B7AA8">
              <w:t>Action</w:t>
            </w:r>
          </w:p>
        </w:tc>
        <w:tc>
          <w:tcPr>
            <w:tcW w:w="4950" w:type="dxa"/>
            <w:shd w:val="clear" w:color="auto" w:fill="C6D9F1" w:themeFill="text2" w:themeFillTint="33"/>
            <w:vAlign w:val="center"/>
            <w:hideMark/>
          </w:tcPr>
          <w:p w14:paraId="5006A9CD" w14:textId="77777777" w:rsidR="001758AE" w:rsidRPr="001B7AA8" w:rsidRDefault="001758AE" w:rsidP="003C6625">
            <w:pPr>
              <w:pStyle w:val="TableColumnHeading"/>
            </w:pPr>
            <w:r w:rsidRPr="001B7AA8">
              <w:t>Expected Result</w:t>
            </w:r>
          </w:p>
        </w:tc>
      </w:tr>
      <w:tr w:rsidR="006263ED" w14:paraId="063B3328" w14:textId="77777777" w:rsidTr="003C6625">
        <w:trPr>
          <w:trHeight w:val="616"/>
        </w:trPr>
        <w:tc>
          <w:tcPr>
            <w:tcW w:w="810" w:type="dxa"/>
            <w:shd w:val="clear" w:color="auto" w:fill="FFFFFF" w:themeFill="background1"/>
            <w:hideMark/>
          </w:tcPr>
          <w:p w14:paraId="4B5E89CA" w14:textId="77777777" w:rsidR="001758AE" w:rsidRDefault="001758AE" w:rsidP="003C6625">
            <w:pPr>
              <w:pStyle w:val="TableTextCenter"/>
            </w:pPr>
            <w:r>
              <w:t>1</w:t>
            </w:r>
          </w:p>
        </w:tc>
        <w:tc>
          <w:tcPr>
            <w:tcW w:w="3600" w:type="dxa"/>
            <w:shd w:val="clear" w:color="auto" w:fill="FFFFFF" w:themeFill="background1"/>
            <w:hideMark/>
          </w:tcPr>
          <w:p w14:paraId="04D8F5AF" w14:textId="77777777" w:rsidR="001758AE" w:rsidRDefault="001758AE" w:rsidP="003C6625">
            <w:pPr>
              <w:pStyle w:val="TableText"/>
            </w:pPr>
            <w:r>
              <w:t>User 1 initiates a call using the Point-to-Point Call Procedure.</w:t>
            </w:r>
          </w:p>
        </w:tc>
        <w:tc>
          <w:tcPr>
            <w:tcW w:w="4950" w:type="dxa"/>
            <w:shd w:val="clear" w:color="auto" w:fill="FFFFFF" w:themeFill="background1"/>
            <w:hideMark/>
          </w:tcPr>
          <w:p w14:paraId="1255F240" w14:textId="77777777" w:rsidR="001758AE" w:rsidRDefault="001758AE" w:rsidP="003C6625">
            <w:pPr>
              <w:pStyle w:val="TableText"/>
            </w:pPr>
            <w:r>
              <w:t>Call connects. Both User 1 and User 2 can communicate visually and by voice.</w:t>
            </w:r>
          </w:p>
        </w:tc>
      </w:tr>
      <w:tr w:rsidR="006263ED" w14:paraId="61EF85CC" w14:textId="77777777" w:rsidTr="003C6625">
        <w:trPr>
          <w:trHeight w:val="787"/>
        </w:trPr>
        <w:tc>
          <w:tcPr>
            <w:tcW w:w="810" w:type="dxa"/>
            <w:shd w:val="clear" w:color="auto" w:fill="F2F2F2" w:themeFill="background1" w:themeFillShade="F2"/>
            <w:hideMark/>
          </w:tcPr>
          <w:p w14:paraId="282637F6" w14:textId="77777777" w:rsidR="001758AE" w:rsidRDefault="001758AE" w:rsidP="003C6625">
            <w:pPr>
              <w:pStyle w:val="TableTextCenter"/>
            </w:pPr>
            <w:r>
              <w:t>2</w:t>
            </w:r>
          </w:p>
        </w:tc>
        <w:tc>
          <w:tcPr>
            <w:tcW w:w="3600" w:type="dxa"/>
            <w:shd w:val="clear" w:color="auto" w:fill="F2F2F2" w:themeFill="background1" w:themeFillShade="F2"/>
            <w:hideMark/>
          </w:tcPr>
          <w:p w14:paraId="5D3D9535" w14:textId="77777777" w:rsidR="001758AE" w:rsidRDefault="001758AE" w:rsidP="003C6625">
            <w:pPr>
              <w:pStyle w:val="TableText"/>
            </w:pPr>
            <w:r>
              <w:t>User 1 hits the “Privacy” button.</w:t>
            </w:r>
          </w:p>
        </w:tc>
        <w:tc>
          <w:tcPr>
            <w:tcW w:w="4950" w:type="dxa"/>
            <w:shd w:val="clear" w:color="auto" w:fill="F2F2F2" w:themeFill="background1" w:themeFillShade="F2"/>
            <w:hideMark/>
          </w:tcPr>
          <w:p w14:paraId="1E91FEFA" w14:textId="77777777" w:rsidR="001758AE" w:rsidRDefault="001758AE" w:rsidP="003C6625">
            <w:pPr>
              <w:pStyle w:val="TableText"/>
            </w:pPr>
            <w:r>
              <w:t>User 2’s device indicates that User 1 is in privacy mode. User 2 cannot see User 1’s video stream but can still hear User 1’s audio stream.</w:t>
            </w:r>
          </w:p>
        </w:tc>
      </w:tr>
      <w:tr w:rsidR="006263ED" w14:paraId="28CF03A6" w14:textId="77777777" w:rsidTr="003C6625">
        <w:trPr>
          <w:trHeight w:val="355"/>
        </w:trPr>
        <w:tc>
          <w:tcPr>
            <w:tcW w:w="810" w:type="dxa"/>
            <w:shd w:val="clear" w:color="auto" w:fill="FFFFFF" w:themeFill="background1"/>
            <w:hideMark/>
          </w:tcPr>
          <w:p w14:paraId="3CECE02A" w14:textId="77777777" w:rsidR="001758AE" w:rsidRDefault="001758AE" w:rsidP="003C6625">
            <w:pPr>
              <w:pStyle w:val="TableTextCenter"/>
            </w:pPr>
            <w:r>
              <w:t>3</w:t>
            </w:r>
          </w:p>
        </w:tc>
        <w:tc>
          <w:tcPr>
            <w:tcW w:w="3600" w:type="dxa"/>
            <w:shd w:val="clear" w:color="auto" w:fill="FFFFFF" w:themeFill="background1"/>
            <w:hideMark/>
          </w:tcPr>
          <w:p w14:paraId="66608B2A" w14:textId="77777777" w:rsidR="001758AE" w:rsidRDefault="001758AE" w:rsidP="003C6625">
            <w:pPr>
              <w:pStyle w:val="TableText"/>
            </w:pPr>
            <w:r>
              <w:t>User 1 turns off the Privacy option.</w:t>
            </w:r>
          </w:p>
        </w:tc>
        <w:tc>
          <w:tcPr>
            <w:tcW w:w="4950" w:type="dxa"/>
            <w:shd w:val="clear" w:color="auto" w:fill="FFFFFF" w:themeFill="background1"/>
            <w:hideMark/>
          </w:tcPr>
          <w:p w14:paraId="20C7B748" w14:textId="77777777" w:rsidR="001758AE" w:rsidRDefault="001758AE" w:rsidP="003C6625">
            <w:pPr>
              <w:pStyle w:val="TableText"/>
            </w:pPr>
            <w:r>
              <w:t>Call resumes normally with two-way video.</w:t>
            </w:r>
          </w:p>
        </w:tc>
      </w:tr>
      <w:tr w:rsidR="006263ED" w14:paraId="1AF22433" w14:textId="77777777" w:rsidTr="003C6625">
        <w:trPr>
          <w:trHeight w:val="961"/>
        </w:trPr>
        <w:tc>
          <w:tcPr>
            <w:tcW w:w="810" w:type="dxa"/>
            <w:shd w:val="clear" w:color="auto" w:fill="F2F2F2" w:themeFill="background1" w:themeFillShade="F2"/>
            <w:hideMark/>
          </w:tcPr>
          <w:p w14:paraId="28CBBD84" w14:textId="77777777" w:rsidR="001758AE" w:rsidRDefault="001758AE" w:rsidP="003C6625">
            <w:pPr>
              <w:pStyle w:val="TableTextCenter"/>
            </w:pPr>
            <w:r>
              <w:lastRenderedPageBreak/>
              <w:t>4</w:t>
            </w:r>
          </w:p>
        </w:tc>
        <w:tc>
          <w:tcPr>
            <w:tcW w:w="3600" w:type="dxa"/>
            <w:shd w:val="clear" w:color="auto" w:fill="F2F2F2" w:themeFill="background1" w:themeFillShade="F2"/>
            <w:hideMark/>
          </w:tcPr>
          <w:p w14:paraId="2B322C00" w14:textId="2DA0C111" w:rsidR="001758AE" w:rsidRDefault="001758AE" w:rsidP="003C6625">
            <w:pPr>
              <w:pStyle w:val="TableText"/>
            </w:pPr>
            <w:r>
              <w:t xml:space="preserve">User 1 hits the </w:t>
            </w:r>
            <w:r w:rsidR="00231761">
              <w:t xml:space="preserve">microphone </w:t>
            </w:r>
            <w:r>
              <w:t>“Mute” button.</w:t>
            </w:r>
          </w:p>
        </w:tc>
        <w:tc>
          <w:tcPr>
            <w:tcW w:w="4950" w:type="dxa"/>
            <w:shd w:val="clear" w:color="auto" w:fill="F2F2F2" w:themeFill="background1" w:themeFillShade="F2"/>
            <w:hideMark/>
          </w:tcPr>
          <w:p w14:paraId="3ECEB492" w14:textId="77777777" w:rsidR="001758AE" w:rsidRDefault="001758AE" w:rsidP="003C6625">
            <w:pPr>
              <w:pStyle w:val="TableText"/>
            </w:pPr>
            <w:r>
              <w:t>User 2 can no longer hear audio from User 1’s device but can still see User 1’s video stream. The User 2 device may or may not indicate that the remote audio is muted.</w:t>
            </w:r>
          </w:p>
        </w:tc>
      </w:tr>
      <w:tr w:rsidR="006263ED" w14:paraId="45A7C697" w14:textId="77777777" w:rsidTr="003C6625">
        <w:trPr>
          <w:trHeight w:val="355"/>
        </w:trPr>
        <w:tc>
          <w:tcPr>
            <w:tcW w:w="810" w:type="dxa"/>
            <w:shd w:val="clear" w:color="auto" w:fill="FFFFFF" w:themeFill="background1"/>
            <w:hideMark/>
          </w:tcPr>
          <w:p w14:paraId="5663863A" w14:textId="77777777" w:rsidR="001758AE" w:rsidRDefault="001758AE" w:rsidP="003C6625">
            <w:pPr>
              <w:pStyle w:val="TableTextCenter"/>
            </w:pPr>
            <w:r>
              <w:t>5</w:t>
            </w:r>
          </w:p>
        </w:tc>
        <w:tc>
          <w:tcPr>
            <w:tcW w:w="3600" w:type="dxa"/>
            <w:shd w:val="clear" w:color="auto" w:fill="FFFFFF" w:themeFill="background1"/>
            <w:hideMark/>
          </w:tcPr>
          <w:p w14:paraId="432146C5" w14:textId="77777777" w:rsidR="001758AE" w:rsidRDefault="001758AE" w:rsidP="003C6625">
            <w:pPr>
              <w:pStyle w:val="TableText"/>
            </w:pPr>
            <w:r>
              <w:t>User 1 turns off the Mute option.</w:t>
            </w:r>
          </w:p>
        </w:tc>
        <w:tc>
          <w:tcPr>
            <w:tcW w:w="4950" w:type="dxa"/>
            <w:shd w:val="clear" w:color="auto" w:fill="FFFFFF" w:themeFill="background1"/>
            <w:hideMark/>
          </w:tcPr>
          <w:p w14:paraId="6EA4DC63" w14:textId="77777777" w:rsidR="001758AE" w:rsidRDefault="001758AE" w:rsidP="003C6625">
            <w:pPr>
              <w:pStyle w:val="TableText"/>
            </w:pPr>
            <w:r>
              <w:t>Both parties are again able to communicate verbally.</w:t>
            </w:r>
          </w:p>
        </w:tc>
      </w:tr>
      <w:tr w:rsidR="006263ED" w14:paraId="6DF363FB" w14:textId="77777777" w:rsidTr="003C6625">
        <w:trPr>
          <w:trHeight w:val="602"/>
        </w:trPr>
        <w:tc>
          <w:tcPr>
            <w:tcW w:w="810" w:type="dxa"/>
            <w:shd w:val="clear" w:color="auto" w:fill="F2F2F2" w:themeFill="background1" w:themeFillShade="F2"/>
            <w:hideMark/>
          </w:tcPr>
          <w:p w14:paraId="507A55D0" w14:textId="77777777" w:rsidR="001758AE" w:rsidRDefault="001758AE" w:rsidP="003C6625">
            <w:pPr>
              <w:pStyle w:val="TableTextCenter"/>
            </w:pPr>
            <w:r>
              <w:t>6</w:t>
            </w:r>
          </w:p>
        </w:tc>
        <w:tc>
          <w:tcPr>
            <w:tcW w:w="3600" w:type="dxa"/>
            <w:shd w:val="clear" w:color="auto" w:fill="F2F2F2" w:themeFill="background1" w:themeFillShade="F2"/>
            <w:hideMark/>
          </w:tcPr>
          <w:p w14:paraId="003AE6EE" w14:textId="77777777" w:rsidR="001758AE" w:rsidRDefault="001758AE" w:rsidP="003C6625">
            <w:pPr>
              <w:pStyle w:val="TableText"/>
            </w:pPr>
            <w:r>
              <w:t>Switch sides and try again. (User 2 initiates privacy and mute options.)</w:t>
            </w:r>
          </w:p>
        </w:tc>
        <w:tc>
          <w:tcPr>
            <w:tcW w:w="4950" w:type="dxa"/>
            <w:shd w:val="clear" w:color="auto" w:fill="F2F2F2" w:themeFill="background1" w:themeFillShade="F2"/>
            <w:hideMark/>
          </w:tcPr>
          <w:p w14:paraId="6EB9EE2F" w14:textId="77777777" w:rsidR="001758AE" w:rsidRDefault="001758AE" w:rsidP="003C6625">
            <w:pPr>
              <w:pStyle w:val="TableText"/>
            </w:pPr>
            <w:r>
              <w:t>Results should be the same as those in Steps 2 through 5, with the user switched.</w:t>
            </w:r>
          </w:p>
        </w:tc>
      </w:tr>
    </w:tbl>
    <w:p w14:paraId="2D4F736B" w14:textId="77777777" w:rsidR="001758AE" w:rsidRDefault="001758AE" w:rsidP="001758AE">
      <w:pPr>
        <w:pStyle w:val="LineSpacer"/>
      </w:pPr>
      <w:bookmarkStart w:id="202" w:name="_Toc531589562"/>
      <w:bookmarkEnd w:id="201"/>
    </w:p>
    <w:p w14:paraId="5C0BA49D" w14:textId="77777777" w:rsidR="001758AE" w:rsidRDefault="001758AE" w:rsidP="001758AE">
      <w:pPr>
        <w:pStyle w:val="Heading3"/>
        <w:keepLines/>
        <w:numPr>
          <w:ilvl w:val="2"/>
          <w:numId w:val="1"/>
        </w:numPr>
        <w:tabs>
          <w:tab w:val="num" w:pos="1206"/>
          <w:tab w:val="num" w:pos="1476"/>
          <w:tab w:val="num" w:pos="2556"/>
        </w:tabs>
      </w:pPr>
      <w:bookmarkStart w:id="203" w:name="_Toc534204683"/>
      <w:bookmarkStart w:id="204" w:name="_Toc14265962"/>
      <w:r>
        <w:t>Dual-Tone Multi-Frequency</w:t>
      </w:r>
      <w:bookmarkEnd w:id="202"/>
      <w:bookmarkEnd w:id="203"/>
      <w:bookmarkEnd w:id="204"/>
    </w:p>
    <w:p w14:paraId="45B70595" w14:textId="7CF223C9" w:rsidR="001758AE" w:rsidRDefault="001758AE" w:rsidP="001758AE">
      <w:pPr>
        <w:keepNext/>
        <w:keepLines/>
      </w:pPr>
      <w:r>
        <w:fldChar w:fldCharType="begin"/>
      </w:r>
      <w:r>
        <w:instrText xml:space="preserve"> REF _Ref531174161 \h </w:instrText>
      </w:r>
      <w:r>
        <w:fldChar w:fldCharType="separate"/>
      </w:r>
      <w:r w:rsidR="00EF04BD">
        <w:t xml:space="preserve">Table </w:t>
      </w:r>
      <w:r w:rsidR="00EF04BD">
        <w:rPr>
          <w:noProof/>
        </w:rPr>
        <w:t>13</w:t>
      </w:r>
      <w:r>
        <w:fldChar w:fldCharType="end"/>
      </w:r>
      <w:r>
        <w:t xml:space="preserve"> presents the test case for DTMF. The DTMF test results for VATRP compliance are only measured in VATRP</w:t>
      </w:r>
      <w:r w:rsidR="00034A05">
        <w:t>-</w:t>
      </w:r>
      <w:r>
        <w:t>to</w:t>
      </w:r>
      <w:r w:rsidR="00034A05">
        <w:t>-</w:t>
      </w:r>
      <w:r>
        <w:t>VATRP tests. Additional DTMF tests with other VRS endpoints are conducted as part of a general interoperability survey but will not impact compliance.</w:t>
      </w:r>
    </w:p>
    <w:p w14:paraId="195E0A36" w14:textId="3BACB16A" w:rsidR="001758AE" w:rsidRDefault="001758AE" w:rsidP="001758AE">
      <w:pPr>
        <w:pStyle w:val="TableCaption"/>
      </w:pPr>
      <w:bookmarkStart w:id="205" w:name="_Ref531174161"/>
      <w:bookmarkStart w:id="206" w:name="_Toc531358795"/>
      <w:bookmarkStart w:id="207" w:name="_Toc531589563"/>
      <w:bookmarkStart w:id="208" w:name="_Toc531589638"/>
      <w:bookmarkStart w:id="209" w:name="_Toc534196896"/>
      <w:bookmarkStart w:id="210" w:name="_Toc14265925"/>
      <w:r>
        <w:t xml:space="preserve">Table </w:t>
      </w:r>
      <w:r w:rsidR="008C3E38">
        <w:fldChar w:fldCharType="begin"/>
      </w:r>
      <w:r w:rsidR="008C3E38">
        <w:instrText xml:space="preserve"> SEQ Table \* ARABIC </w:instrText>
      </w:r>
      <w:r w:rsidR="008C3E38">
        <w:fldChar w:fldCharType="separate"/>
      </w:r>
      <w:r w:rsidR="00EF04BD">
        <w:rPr>
          <w:noProof/>
        </w:rPr>
        <w:t>13</w:t>
      </w:r>
      <w:r w:rsidR="008C3E38">
        <w:rPr>
          <w:noProof/>
        </w:rPr>
        <w:fldChar w:fldCharType="end"/>
      </w:r>
      <w:bookmarkEnd w:id="205"/>
      <w:r>
        <w:t>. DTMF Test</w:t>
      </w:r>
      <w:bookmarkEnd w:id="206"/>
      <w:bookmarkEnd w:id="207"/>
      <w:bookmarkEnd w:id="208"/>
      <w:bookmarkEnd w:id="209"/>
      <w:bookmarkEnd w:id="210"/>
    </w:p>
    <w:tbl>
      <w:tblPr>
        <w:tblW w:w="935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3: DTMF Test"/>
        <w:tblDescription w:val="This three-column table presents the 5-step DTMF Test procedure by Step, Action,  and Expected Result."/>
      </w:tblPr>
      <w:tblGrid>
        <w:gridCol w:w="807"/>
        <w:gridCol w:w="3600"/>
        <w:gridCol w:w="4950"/>
      </w:tblGrid>
      <w:tr w:rsidR="001758AE" w14:paraId="24E57085" w14:textId="77777777" w:rsidTr="003C6625">
        <w:trPr>
          <w:trHeight w:val="432"/>
          <w:tblHeader/>
        </w:trPr>
        <w:tc>
          <w:tcPr>
            <w:tcW w:w="807" w:type="dxa"/>
            <w:shd w:val="clear" w:color="auto" w:fill="C6D9F1" w:themeFill="text2" w:themeFillTint="33"/>
            <w:vAlign w:val="center"/>
            <w:hideMark/>
          </w:tcPr>
          <w:p w14:paraId="47BA6E5E" w14:textId="77777777" w:rsidR="001758AE" w:rsidRDefault="001758AE" w:rsidP="003C6625">
            <w:pPr>
              <w:pStyle w:val="TableColumnHeading"/>
            </w:pPr>
            <w:r>
              <w:t>Step</w:t>
            </w:r>
          </w:p>
        </w:tc>
        <w:tc>
          <w:tcPr>
            <w:tcW w:w="3600" w:type="dxa"/>
            <w:shd w:val="clear" w:color="auto" w:fill="C6D9F1" w:themeFill="text2" w:themeFillTint="33"/>
            <w:vAlign w:val="center"/>
            <w:hideMark/>
          </w:tcPr>
          <w:p w14:paraId="5628E131" w14:textId="77777777" w:rsidR="001758AE" w:rsidRDefault="001758AE" w:rsidP="003C6625">
            <w:pPr>
              <w:pStyle w:val="TableColumnHeading"/>
            </w:pPr>
            <w:r>
              <w:t>Action</w:t>
            </w:r>
          </w:p>
        </w:tc>
        <w:tc>
          <w:tcPr>
            <w:tcW w:w="4950" w:type="dxa"/>
            <w:shd w:val="clear" w:color="auto" w:fill="C6D9F1" w:themeFill="text2" w:themeFillTint="33"/>
            <w:vAlign w:val="center"/>
            <w:hideMark/>
          </w:tcPr>
          <w:p w14:paraId="7953F4DB" w14:textId="77777777" w:rsidR="001758AE" w:rsidRDefault="001758AE" w:rsidP="003C6625">
            <w:pPr>
              <w:pStyle w:val="TableColumnHeading"/>
            </w:pPr>
            <w:r>
              <w:t>Expected Result</w:t>
            </w:r>
          </w:p>
        </w:tc>
      </w:tr>
      <w:tr w:rsidR="001758AE" w14:paraId="273C5446" w14:textId="77777777" w:rsidTr="003C6625">
        <w:trPr>
          <w:trHeight w:val="745"/>
        </w:trPr>
        <w:tc>
          <w:tcPr>
            <w:tcW w:w="807" w:type="dxa"/>
            <w:shd w:val="clear" w:color="auto" w:fill="FFFFFF" w:themeFill="background1"/>
            <w:hideMark/>
          </w:tcPr>
          <w:p w14:paraId="111A54A5" w14:textId="77777777" w:rsidR="001758AE" w:rsidRDefault="001758AE" w:rsidP="003C6625">
            <w:pPr>
              <w:pStyle w:val="TableTextCenter"/>
            </w:pPr>
            <w:r>
              <w:t>1</w:t>
            </w:r>
          </w:p>
        </w:tc>
        <w:tc>
          <w:tcPr>
            <w:tcW w:w="3600" w:type="dxa"/>
            <w:shd w:val="clear" w:color="auto" w:fill="FFFFFF" w:themeFill="background1"/>
            <w:hideMark/>
          </w:tcPr>
          <w:p w14:paraId="3A2DE581" w14:textId="77777777" w:rsidR="001758AE" w:rsidRDefault="001758AE" w:rsidP="003C6625">
            <w:pPr>
              <w:pStyle w:val="TableText"/>
            </w:pPr>
            <w:r>
              <w:t>User 1 starts a packet capture in Wireshark and initiates a call using the Point-to-Point Call Procedure.</w:t>
            </w:r>
          </w:p>
        </w:tc>
        <w:tc>
          <w:tcPr>
            <w:tcW w:w="4950" w:type="dxa"/>
            <w:shd w:val="clear" w:color="auto" w:fill="FFFFFF" w:themeFill="background1"/>
            <w:hideMark/>
          </w:tcPr>
          <w:p w14:paraId="0DCA5C1C" w14:textId="77777777" w:rsidR="001758AE" w:rsidRDefault="001758AE" w:rsidP="003C6625">
            <w:pPr>
              <w:pStyle w:val="TableText"/>
            </w:pPr>
            <w:r>
              <w:t>Call connects. Both User 1 and User 2 can communicate visually and by voice.</w:t>
            </w:r>
          </w:p>
        </w:tc>
      </w:tr>
      <w:tr w:rsidR="001758AE" w14:paraId="6D2A3322" w14:textId="77777777" w:rsidTr="003C6625">
        <w:trPr>
          <w:trHeight w:val="436"/>
        </w:trPr>
        <w:tc>
          <w:tcPr>
            <w:tcW w:w="807" w:type="dxa"/>
            <w:shd w:val="clear" w:color="auto" w:fill="F2F2F2" w:themeFill="background1" w:themeFillShade="F2"/>
            <w:hideMark/>
          </w:tcPr>
          <w:p w14:paraId="5079BA73" w14:textId="77777777" w:rsidR="001758AE" w:rsidRDefault="001758AE" w:rsidP="003C6625">
            <w:pPr>
              <w:pStyle w:val="TableTextCenter"/>
            </w:pPr>
            <w:r>
              <w:t>2</w:t>
            </w:r>
          </w:p>
        </w:tc>
        <w:tc>
          <w:tcPr>
            <w:tcW w:w="3600" w:type="dxa"/>
            <w:shd w:val="clear" w:color="auto" w:fill="F2F2F2" w:themeFill="background1" w:themeFillShade="F2"/>
            <w:hideMark/>
          </w:tcPr>
          <w:p w14:paraId="68F2B061" w14:textId="77777777" w:rsidR="001758AE" w:rsidRDefault="001758AE" w:rsidP="003C6625">
            <w:pPr>
              <w:pStyle w:val="TableText"/>
            </w:pPr>
            <w:r>
              <w:t>User 1 clicks the DTMF dialpad button.</w:t>
            </w:r>
          </w:p>
        </w:tc>
        <w:tc>
          <w:tcPr>
            <w:tcW w:w="4950" w:type="dxa"/>
            <w:shd w:val="clear" w:color="auto" w:fill="F2F2F2" w:themeFill="background1" w:themeFillShade="F2"/>
            <w:hideMark/>
          </w:tcPr>
          <w:p w14:paraId="41657AF0" w14:textId="77777777" w:rsidR="001758AE" w:rsidRDefault="001758AE" w:rsidP="003C6625">
            <w:pPr>
              <w:pStyle w:val="TableText"/>
            </w:pPr>
            <w:r>
              <w:t>A dialpad appears on the screen.</w:t>
            </w:r>
          </w:p>
        </w:tc>
      </w:tr>
      <w:tr w:rsidR="001758AE" w14:paraId="3F8E02A3" w14:textId="77777777" w:rsidTr="003C6625">
        <w:trPr>
          <w:trHeight w:val="349"/>
        </w:trPr>
        <w:tc>
          <w:tcPr>
            <w:tcW w:w="807" w:type="dxa"/>
            <w:shd w:val="clear" w:color="auto" w:fill="FFFFFF" w:themeFill="background1"/>
            <w:hideMark/>
          </w:tcPr>
          <w:p w14:paraId="06F8996A" w14:textId="77777777" w:rsidR="001758AE" w:rsidRDefault="001758AE" w:rsidP="003C6625">
            <w:pPr>
              <w:pStyle w:val="TableTextCenter"/>
            </w:pPr>
            <w:r>
              <w:t>3</w:t>
            </w:r>
          </w:p>
        </w:tc>
        <w:tc>
          <w:tcPr>
            <w:tcW w:w="3600" w:type="dxa"/>
            <w:shd w:val="clear" w:color="auto" w:fill="FFFFFF" w:themeFill="background1"/>
            <w:hideMark/>
          </w:tcPr>
          <w:p w14:paraId="0A2226F1" w14:textId="77777777" w:rsidR="001758AE" w:rsidRDefault="001758AE" w:rsidP="003C6625">
            <w:pPr>
              <w:pStyle w:val="TableText"/>
            </w:pPr>
            <w:r>
              <w:t>User 1 presses 0-9, *, and # on the dialpad for short transmissions. Then User 1 presses 0-9, *, and # on the dialpad for long transmissions.</w:t>
            </w:r>
          </w:p>
        </w:tc>
        <w:tc>
          <w:tcPr>
            <w:tcW w:w="4950" w:type="dxa"/>
            <w:shd w:val="clear" w:color="auto" w:fill="FFFFFF" w:themeFill="background1"/>
            <w:hideMark/>
          </w:tcPr>
          <w:p w14:paraId="5B3C9E33" w14:textId="77777777" w:rsidR="001758AE" w:rsidRDefault="001758AE" w:rsidP="003C6625">
            <w:pPr>
              <w:pStyle w:val="TableText"/>
            </w:pPr>
            <w:r>
              <w:t>Audio may be transmitted from User 1 to User 2 but is not required for the DTMF telephony event. There may be no noticeable change for the user.</w:t>
            </w:r>
          </w:p>
        </w:tc>
      </w:tr>
      <w:tr w:rsidR="001758AE" w14:paraId="1AA17284" w14:textId="77777777" w:rsidTr="003C6625">
        <w:trPr>
          <w:trHeight w:val="510"/>
        </w:trPr>
        <w:tc>
          <w:tcPr>
            <w:tcW w:w="807" w:type="dxa"/>
            <w:shd w:val="clear" w:color="auto" w:fill="F2F2F2" w:themeFill="background1" w:themeFillShade="F2"/>
            <w:hideMark/>
          </w:tcPr>
          <w:p w14:paraId="46080793" w14:textId="77777777" w:rsidR="001758AE" w:rsidRDefault="001758AE" w:rsidP="003C6625">
            <w:pPr>
              <w:pStyle w:val="TableTextCenter"/>
              <w:keepNext/>
              <w:keepLines/>
            </w:pPr>
            <w:r>
              <w:t>4</w:t>
            </w:r>
          </w:p>
        </w:tc>
        <w:tc>
          <w:tcPr>
            <w:tcW w:w="3600" w:type="dxa"/>
            <w:shd w:val="clear" w:color="auto" w:fill="F2F2F2" w:themeFill="background1" w:themeFillShade="F2"/>
            <w:hideMark/>
          </w:tcPr>
          <w:p w14:paraId="3D175C82" w14:textId="77777777" w:rsidR="001758AE" w:rsidRDefault="001758AE" w:rsidP="003C6625">
            <w:pPr>
              <w:pStyle w:val="TableText"/>
              <w:keepNext/>
              <w:keepLines/>
            </w:pPr>
            <w:r>
              <w:t>Switch sides and try again. (User 2 sends DTMF.)</w:t>
            </w:r>
          </w:p>
        </w:tc>
        <w:tc>
          <w:tcPr>
            <w:tcW w:w="4950" w:type="dxa"/>
            <w:shd w:val="clear" w:color="auto" w:fill="F2F2F2" w:themeFill="background1" w:themeFillShade="F2"/>
            <w:hideMark/>
          </w:tcPr>
          <w:p w14:paraId="4444B35B" w14:textId="77777777" w:rsidR="001758AE" w:rsidRDefault="001758AE" w:rsidP="003C6625">
            <w:pPr>
              <w:pStyle w:val="TableText"/>
              <w:keepNext/>
              <w:keepLines/>
            </w:pPr>
            <w:r>
              <w:t>Results should be the same as those in Steps 2 and 3, with the user switched.</w:t>
            </w:r>
          </w:p>
        </w:tc>
      </w:tr>
      <w:tr w:rsidR="001758AE" w14:paraId="583F59DD" w14:textId="77777777" w:rsidTr="003C6625">
        <w:trPr>
          <w:trHeight w:val="510"/>
        </w:trPr>
        <w:tc>
          <w:tcPr>
            <w:tcW w:w="807" w:type="dxa"/>
            <w:shd w:val="clear" w:color="auto" w:fill="FFFFFF" w:themeFill="background1"/>
          </w:tcPr>
          <w:p w14:paraId="3EB2FE3B" w14:textId="77777777" w:rsidR="001758AE" w:rsidRDefault="001758AE" w:rsidP="003C6625">
            <w:pPr>
              <w:pStyle w:val="TableTextCenter"/>
              <w:keepNext/>
              <w:keepLines/>
            </w:pPr>
            <w:r>
              <w:t>5</w:t>
            </w:r>
          </w:p>
        </w:tc>
        <w:tc>
          <w:tcPr>
            <w:tcW w:w="3600" w:type="dxa"/>
            <w:shd w:val="clear" w:color="auto" w:fill="FFFFFF" w:themeFill="background1"/>
          </w:tcPr>
          <w:p w14:paraId="73CFF3D3" w14:textId="77777777" w:rsidR="001758AE" w:rsidRDefault="001758AE" w:rsidP="003C6625">
            <w:pPr>
              <w:pStyle w:val="TableText"/>
              <w:keepNext/>
              <w:keepLines/>
            </w:pPr>
            <w:r>
              <w:t>User 1 ends the Wireshark capture and navigates to Statistics, and then chooses Flow Graph.</w:t>
            </w:r>
          </w:p>
        </w:tc>
        <w:tc>
          <w:tcPr>
            <w:tcW w:w="4950" w:type="dxa"/>
            <w:shd w:val="clear" w:color="auto" w:fill="FFFFFF" w:themeFill="background1"/>
          </w:tcPr>
          <w:p w14:paraId="0BC9D00E" w14:textId="77777777" w:rsidR="001758AE" w:rsidRDefault="001758AE" w:rsidP="003C6625">
            <w:pPr>
              <w:pStyle w:val="TableText"/>
              <w:keepNext/>
              <w:keepLines/>
            </w:pPr>
            <w:r>
              <w:t>The DTMF tones appear in the flow graph as “RTP (telephony event) DTMF” followed by the number that was pressed.</w:t>
            </w:r>
          </w:p>
        </w:tc>
      </w:tr>
    </w:tbl>
    <w:p w14:paraId="116756A5" w14:textId="77777777" w:rsidR="001758AE" w:rsidRDefault="001758AE" w:rsidP="001758AE">
      <w:pPr>
        <w:pStyle w:val="LineSpacer"/>
      </w:pPr>
      <w:bookmarkStart w:id="211" w:name="_Toc531589564"/>
    </w:p>
    <w:p w14:paraId="4473A5DF" w14:textId="77777777" w:rsidR="001758AE" w:rsidRDefault="001758AE" w:rsidP="001758AE">
      <w:pPr>
        <w:pStyle w:val="Heading3"/>
        <w:numPr>
          <w:ilvl w:val="2"/>
          <w:numId w:val="1"/>
        </w:numPr>
        <w:tabs>
          <w:tab w:val="num" w:pos="1206"/>
          <w:tab w:val="num" w:pos="1476"/>
          <w:tab w:val="num" w:pos="2556"/>
        </w:tabs>
      </w:pPr>
      <w:bookmarkStart w:id="212" w:name="_Toc534204684"/>
      <w:bookmarkStart w:id="213" w:name="_Toc14265963"/>
      <w:r>
        <w:t>Real-Time Text</w:t>
      </w:r>
      <w:bookmarkEnd w:id="211"/>
      <w:bookmarkEnd w:id="212"/>
      <w:bookmarkEnd w:id="213"/>
    </w:p>
    <w:p w14:paraId="23AF431D" w14:textId="48304016" w:rsidR="001758AE" w:rsidRDefault="001758AE" w:rsidP="001758AE">
      <w:r>
        <w:fldChar w:fldCharType="begin"/>
      </w:r>
      <w:r>
        <w:instrText xml:space="preserve"> REF _Ref531174148 \h </w:instrText>
      </w:r>
      <w:r>
        <w:fldChar w:fldCharType="separate"/>
      </w:r>
      <w:r w:rsidR="00EF04BD">
        <w:t xml:space="preserve">Table </w:t>
      </w:r>
      <w:r w:rsidR="00EF04BD">
        <w:rPr>
          <w:noProof/>
        </w:rPr>
        <w:t>14</w:t>
      </w:r>
      <w:r>
        <w:fldChar w:fldCharType="end"/>
      </w:r>
      <w:r>
        <w:t xml:space="preserve"> contains the test cases for RTT and RTT mute. The RTT tests are conducted on all endpoints that support RTT.</w:t>
      </w:r>
    </w:p>
    <w:p w14:paraId="15AE86FB" w14:textId="51005471" w:rsidR="001758AE" w:rsidRDefault="001758AE" w:rsidP="008F698B">
      <w:pPr>
        <w:pStyle w:val="TableCaption"/>
      </w:pPr>
      <w:bookmarkStart w:id="214" w:name="_Ref531174148"/>
      <w:bookmarkStart w:id="215" w:name="_Toc531358797"/>
      <w:bookmarkStart w:id="216" w:name="_Toc531589565"/>
      <w:bookmarkStart w:id="217" w:name="_Toc531589639"/>
      <w:bookmarkStart w:id="218" w:name="_Toc534196897"/>
      <w:bookmarkStart w:id="219" w:name="_Toc14265926"/>
      <w:r>
        <w:t xml:space="preserve">Table </w:t>
      </w:r>
      <w:r w:rsidR="008C3E38">
        <w:fldChar w:fldCharType="begin"/>
      </w:r>
      <w:r w:rsidR="008C3E38">
        <w:instrText xml:space="preserve"> SEQ Table \* ARABIC </w:instrText>
      </w:r>
      <w:r w:rsidR="008C3E38">
        <w:fldChar w:fldCharType="separate"/>
      </w:r>
      <w:r w:rsidR="00EF04BD">
        <w:rPr>
          <w:noProof/>
        </w:rPr>
        <w:t>14</w:t>
      </w:r>
      <w:r w:rsidR="008C3E38">
        <w:rPr>
          <w:noProof/>
        </w:rPr>
        <w:fldChar w:fldCharType="end"/>
      </w:r>
      <w:bookmarkEnd w:id="214"/>
      <w:r>
        <w:t>. RTT Test</w:t>
      </w:r>
      <w:bookmarkEnd w:id="215"/>
      <w:bookmarkEnd w:id="216"/>
      <w:bookmarkEnd w:id="217"/>
      <w:bookmarkEnd w:id="218"/>
      <w:bookmarkEnd w:id="219"/>
    </w:p>
    <w:tbl>
      <w:tblPr>
        <w:tblW w:w="9360"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4: RTT  Test"/>
        <w:tblDescription w:val="This trhee-column table presents the 8-step RTT Test procedure by Step, Action, and  Expected Result."/>
      </w:tblPr>
      <w:tblGrid>
        <w:gridCol w:w="810"/>
        <w:gridCol w:w="3600"/>
        <w:gridCol w:w="4950"/>
      </w:tblGrid>
      <w:tr w:rsidR="006263ED" w14:paraId="14FD2A45" w14:textId="77777777" w:rsidTr="003C6625">
        <w:trPr>
          <w:trHeight w:val="432"/>
          <w:tblHeader/>
        </w:trPr>
        <w:tc>
          <w:tcPr>
            <w:tcW w:w="810" w:type="dxa"/>
            <w:shd w:val="clear" w:color="auto" w:fill="C6D9F1" w:themeFill="text2" w:themeFillTint="33"/>
            <w:vAlign w:val="center"/>
            <w:hideMark/>
          </w:tcPr>
          <w:p w14:paraId="637CFDAF" w14:textId="77777777" w:rsidR="001758AE" w:rsidRDefault="001758AE" w:rsidP="008F698B">
            <w:pPr>
              <w:pStyle w:val="TableColumnHeading"/>
            </w:pPr>
            <w:r>
              <w:t>Step</w:t>
            </w:r>
          </w:p>
        </w:tc>
        <w:tc>
          <w:tcPr>
            <w:tcW w:w="3600" w:type="dxa"/>
            <w:shd w:val="clear" w:color="auto" w:fill="C6D9F1" w:themeFill="text2" w:themeFillTint="33"/>
            <w:vAlign w:val="center"/>
            <w:hideMark/>
          </w:tcPr>
          <w:p w14:paraId="4D1D0CBF" w14:textId="77777777" w:rsidR="001758AE" w:rsidRDefault="001758AE" w:rsidP="008F698B">
            <w:pPr>
              <w:pStyle w:val="TableColumnHeading"/>
            </w:pPr>
            <w:r>
              <w:t>Action</w:t>
            </w:r>
          </w:p>
        </w:tc>
        <w:tc>
          <w:tcPr>
            <w:tcW w:w="4950" w:type="dxa"/>
            <w:shd w:val="clear" w:color="auto" w:fill="C6D9F1" w:themeFill="text2" w:themeFillTint="33"/>
            <w:vAlign w:val="center"/>
            <w:hideMark/>
          </w:tcPr>
          <w:p w14:paraId="6E7EE3FC" w14:textId="77777777" w:rsidR="001758AE" w:rsidRDefault="001758AE" w:rsidP="008F698B">
            <w:pPr>
              <w:pStyle w:val="TableColumnHeading"/>
            </w:pPr>
            <w:r>
              <w:t>Expected Result</w:t>
            </w:r>
          </w:p>
        </w:tc>
      </w:tr>
      <w:tr w:rsidR="006263ED" w14:paraId="2EC7C079" w14:textId="77777777" w:rsidTr="003C6625">
        <w:trPr>
          <w:trHeight w:val="553"/>
        </w:trPr>
        <w:tc>
          <w:tcPr>
            <w:tcW w:w="810" w:type="dxa"/>
            <w:shd w:val="clear" w:color="auto" w:fill="FFFFFF" w:themeFill="background1"/>
            <w:hideMark/>
          </w:tcPr>
          <w:p w14:paraId="4F4B45F3" w14:textId="77777777" w:rsidR="001758AE" w:rsidRDefault="001758AE" w:rsidP="008F698B">
            <w:pPr>
              <w:pStyle w:val="TableTextCenter"/>
            </w:pPr>
            <w:r>
              <w:t>1</w:t>
            </w:r>
          </w:p>
        </w:tc>
        <w:tc>
          <w:tcPr>
            <w:tcW w:w="3600" w:type="dxa"/>
            <w:shd w:val="clear" w:color="auto" w:fill="FFFFFF" w:themeFill="background1"/>
            <w:hideMark/>
          </w:tcPr>
          <w:p w14:paraId="15C74D8D" w14:textId="77777777" w:rsidR="001758AE" w:rsidRPr="005E411D" w:rsidRDefault="001758AE" w:rsidP="008F698B">
            <w:pPr>
              <w:pStyle w:val="TableText"/>
            </w:pPr>
            <w:r w:rsidRPr="005E411D">
              <w:t xml:space="preserve">User 1 initiates a call using the Point-to-Point Call </w:t>
            </w:r>
            <w:r>
              <w:t>P</w:t>
            </w:r>
            <w:r w:rsidRPr="005E411D">
              <w:t>rocedure.</w:t>
            </w:r>
          </w:p>
        </w:tc>
        <w:tc>
          <w:tcPr>
            <w:tcW w:w="4950" w:type="dxa"/>
            <w:shd w:val="clear" w:color="auto" w:fill="FFFFFF" w:themeFill="background1"/>
            <w:hideMark/>
          </w:tcPr>
          <w:p w14:paraId="19F6DEA3" w14:textId="77777777" w:rsidR="001758AE" w:rsidRPr="005E411D" w:rsidRDefault="001758AE" w:rsidP="008F698B">
            <w:pPr>
              <w:pStyle w:val="TableText"/>
            </w:pPr>
            <w:r w:rsidRPr="005E411D">
              <w:t>Call connects. Both User 1 and User 2 can communicate visually and by voice.</w:t>
            </w:r>
          </w:p>
        </w:tc>
      </w:tr>
      <w:tr w:rsidR="006263ED" w14:paraId="52D8E893" w14:textId="77777777" w:rsidTr="00034A05">
        <w:trPr>
          <w:trHeight w:val="328"/>
        </w:trPr>
        <w:tc>
          <w:tcPr>
            <w:tcW w:w="810" w:type="dxa"/>
            <w:shd w:val="clear" w:color="auto" w:fill="F2F2F2" w:themeFill="background1" w:themeFillShade="F2"/>
            <w:hideMark/>
          </w:tcPr>
          <w:p w14:paraId="402FB0B5" w14:textId="77777777" w:rsidR="001758AE" w:rsidRDefault="001758AE" w:rsidP="008F698B">
            <w:pPr>
              <w:pStyle w:val="TableTextCenter"/>
            </w:pPr>
            <w:r>
              <w:t>2</w:t>
            </w:r>
          </w:p>
        </w:tc>
        <w:tc>
          <w:tcPr>
            <w:tcW w:w="3600" w:type="dxa"/>
            <w:shd w:val="clear" w:color="auto" w:fill="F2F2F2" w:themeFill="background1" w:themeFillShade="F2"/>
            <w:hideMark/>
          </w:tcPr>
          <w:p w14:paraId="009AE5ED" w14:textId="77777777" w:rsidR="001758AE" w:rsidRPr="005E411D" w:rsidRDefault="001758AE" w:rsidP="008F698B">
            <w:pPr>
              <w:pStyle w:val="TableText"/>
            </w:pPr>
            <w:r w:rsidRPr="005E411D">
              <w:t>User 1 clicks the chat icon.</w:t>
            </w:r>
          </w:p>
        </w:tc>
        <w:tc>
          <w:tcPr>
            <w:tcW w:w="4950" w:type="dxa"/>
            <w:shd w:val="clear" w:color="auto" w:fill="F2F2F2" w:themeFill="background1" w:themeFillShade="F2"/>
            <w:hideMark/>
          </w:tcPr>
          <w:p w14:paraId="5173643A" w14:textId="6B860197" w:rsidR="001758AE" w:rsidRPr="005E411D" w:rsidRDefault="00E96974" w:rsidP="008F698B">
            <w:pPr>
              <w:pStyle w:val="TableText"/>
            </w:pPr>
            <w:r w:rsidRPr="005E411D">
              <w:t>An</w:t>
            </w:r>
            <w:r w:rsidR="001758AE" w:rsidRPr="005E411D">
              <w:t xml:space="preserve"> RTT chat tab appears next to the video.</w:t>
            </w:r>
          </w:p>
        </w:tc>
      </w:tr>
      <w:tr w:rsidR="006263ED" w14:paraId="7E5A7FB1" w14:textId="77777777" w:rsidTr="003C6625">
        <w:trPr>
          <w:trHeight w:val="349"/>
        </w:trPr>
        <w:tc>
          <w:tcPr>
            <w:tcW w:w="810" w:type="dxa"/>
            <w:shd w:val="clear" w:color="auto" w:fill="FFFFFF" w:themeFill="background1"/>
            <w:hideMark/>
          </w:tcPr>
          <w:p w14:paraId="665F3D18" w14:textId="77777777" w:rsidR="001758AE" w:rsidRDefault="001758AE" w:rsidP="008F698B">
            <w:pPr>
              <w:pStyle w:val="TableTextCenter"/>
              <w:keepNext/>
              <w:keepLines/>
            </w:pPr>
            <w:r>
              <w:lastRenderedPageBreak/>
              <w:t>3</w:t>
            </w:r>
          </w:p>
        </w:tc>
        <w:tc>
          <w:tcPr>
            <w:tcW w:w="3600" w:type="dxa"/>
            <w:shd w:val="clear" w:color="auto" w:fill="FFFFFF" w:themeFill="background1"/>
            <w:hideMark/>
          </w:tcPr>
          <w:p w14:paraId="6EB7BEEC" w14:textId="77777777" w:rsidR="001758AE" w:rsidRPr="005E411D" w:rsidRDefault="001758AE" w:rsidP="008F698B">
            <w:pPr>
              <w:pStyle w:val="TableText"/>
              <w:keepNext/>
              <w:keepLines/>
            </w:pPr>
            <w:r w:rsidRPr="005E411D">
              <w:t>User 1 types a message but does not click “Send</w:t>
            </w:r>
            <w:r>
              <w:t>.</w:t>
            </w:r>
            <w:r w:rsidRPr="005E411D">
              <w:t>”</w:t>
            </w:r>
          </w:p>
        </w:tc>
        <w:tc>
          <w:tcPr>
            <w:tcW w:w="4950" w:type="dxa"/>
            <w:shd w:val="clear" w:color="auto" w:fill="FFFFFF" w:themeFill="background1"/>
            <w:hideMark/>
          </w:tcPr>
          <w:p w14:paraId="1A245195" w14:textId="77777777" w:rsidR="001758AE" w:rsidRPr="005E411D" w:rsidRDefault="001758AE" w:rsidP="008F698B">
            <w:pPr>
              <w:pStyle w:val="TableText"/>
              <w:keepNext/>
              <w:keepLines/>
            </w:pPr>
            <w:r w:rsidRPr="005E411D">
              <w:t>User 2 can see the message coming in, character by character, with less than a 1-second delay.</w:t>
            </w:r>
          </w:p>
        </w:tc>
      </w:tr>
      <w:tr w:rsidR="006263ED" w14:paraId="47841481" w14:textId="77777777" w:rsidTr="003C6625">
        <w:trPr>
          <w:trHeight w:val="510"/>
        </w:trPr>
        <w:tc>
          <w:tcPr>
            <w:tcW w:w="810" w:type="dxa"/>
            <w:shd w:val="clear" w:color="auto" w:fill="F2F2F2" w:themeFill="background1" w:themeFillShade="F2"/>
          </w:tcPr>
          <w:p w14:paraId="70E19CD6" w14:textId="77777777" w:rsidR="001758AE" w:rsidRDefault="001758AE" w:rsidP="003C6625">
            <w:pPr>
              <w:pStyle w:val="TableTextCenter"/>
            </w:pPr>
            <w:r>
              <w:t>4</w:t>
            </w:r>
          </w:p>
        </w:tc>
        <w:tc>
          <w:tcPr>
            <w:tcW w:w="3600" w:type="dxa"/>
            <w:shd w:val="clear" w:color="auto" w:fill="F2F2F2" w:themeFill="background1" w:themeFillShade="F2"/>
          </w:tcPr>
          <w:p w14:paraId="1A4AC18B" w14:textId="7053C4E9" w:rsidR="001758AE" w:rsidRPr="005E411D" w:rsidRDefault="001758AE" w:rsidP="003C6625">
            <w:pPr>
              <w:pStyle w:val="TableText"/>
            </w:pPr>
            <w:r w:rsidRPr="005E411D">
              <w:t xml:space="preserve">User 1 and User 2 type messages at the same time. (Note: </w:t>
            </w:r>
            <w:r w:rsidR="00034A05">
              <w:t>A</w:t>
            </w:r>
            <w:r w:rsidRPr="005E411D">
              <w:t>t the end of this step, User 2 may stop typing.)</w:t>
            </w:r>
          </w:p>
        </w:tc>
        <w:tc>
          <w:tcPr>
            <w:tcW w:w="4950" w:type="dxa"/>
            <w:shd w:val="clear" w:color="auto" w:fill="F2F2F2" w:themeFill="background1" w:themeFillShade="F2"/>
          </w:tcPr>
          <w:p w14:paraId="40EFB874" w14:textId="77777777" w:rsidR="001758AE" w:rsidRPr="005E411D" w:rsidRDefault="001758AE" w:rsidP="003C6625">
            <w:pPr>
              <w:pStyle w:val="TableText"/>
            </w:pPr>
            <w:r w:rsidRPr="005E411D">
              <w:t>Each user sees the message from the other user coming in, character by character, with less than a 1-second delay.</w:t>
            </w:r>
          </w:p>
        </w:tc>
      </w:tr>
      <w:tr w:rsidR="006263ED" w14:paraId="5A787F33" w14:textId="77777777" w:rsidTr="003C6625">
        <w:trPr>
          <w:trHeight w:val="510"/>
        </w:trPr>
        <w:tc>
          <w:tcPr>
            <w:tcW w:w="810" w:type="dxa"/>
            <w:shd w:val="clear" w:color="auto" w:fill="FFFFFF" w:themeFill="background1"/>
          </w:tcPr>
          <w:p w14:paraId="311374F4" w14:textId="77777777" w:rsidR="001758AE" w:rsidRDefault="001758AE" w:rsidP="003C6625">
            <w:pPr>
              <w:pStyle w:val="TableTextCenter"/>
            </w:pPr>
            <w:r>
              <w:t>5</w:t>
            </w:r>
          </w:p>
        </w:tc>
        <w:tc>
          <w:tcPr>
            <w:tcW w:w="3600" w:type="dxa"/>
            <w:shd w:val="clear" w:color="auto" w:fill="FFFFFF" w:themeFill="background1"/>
          </w:tcPr>
          <w:p w14:paraId="527A712F" w14:textId="77777777" w:rsidR="001758AE" w:rsidRPr="005E411D" w:rsidRDefault="001758AE" w:rsidP="003C6625">
            <w:pPr>
              <w:pStyle w:val="TableText"/>
            </w:pPr>
            <w:r w:rsidRPr="005E411D">
              <w:t xml:space="preserve">User 1 hits </w:t>
            </w:r>
            <w:r>
              <w:t>“E</w:t>
            </w:r>
            <w:r w:rsidRPr="005E411D">
              <w:t>nter</w:t>
            </w:r>
            <w:r>
              <w:t>”</w:t>
            </w:r>
            <w:r w:rsidRPr="005E411D">
              <w:t xml:space="preserve"> and starts to type a new message.</w:t>
            </w:r>
          </w:p>
        </w:tc>
        <w:tc>
          <w:tcPr>
            <w:tcW w:w="4950" w:type="dxa"/>
            <w:shd w:val="clear" w:color="auto" w:fill="FFFFFF" w:themeFill="background1"/>
          </w:tcPr>
          <w:p w14:paraId="3E54E8EC" w14:textId="77777777" w:rsidR="001758AE" w:rsidRPr="005E411D" w:rsidRDefault="001758AE" w:rsidP="003C6625">
            <w:pPr>
              <w:pStyle w:val="TableText"/>
            </w:pPr>
            <w:r w:rsidRPr="005E411D">
              <w:t>User 2 sees the first message fixed on the screen with no more changes, and a second message window with the new message coming in character by character, with less than a 1-second delay.</w:t>
            </w:r>
          </w:p>
        </w:tc>
      </w:tr>
      <w:tr w:rsidR="006263ED" w14:paraId="5AC465DD" w14:textId="77777777" w:rsidTr="003C6625">
        <w:trPr>
          <w:trHeight w:val="510"/>
        </w:trPr>
        <w:tc>
          <w:tcPr>
            <w:tcW w:w="810" w:type="dxa"/>
            <w:shd w:val="clear" w:color="auto" w:fill="F2F2F2" w:themeFill="background1" w:themeFillShade="F2"/>
          </w:tcPr>
          <w:p w14:paraId="5BB49CB8" w14:textId="77777777" w:rsidR="001758AE" w:rsidRDefault="001758AE" w:rsidP="003C6625">
            <w:pPr>
              <w:pStyle w:val="TableTextCenter"/>
            </w:pPr>
            <w:r>
              <w:t>6</w:t>
            </w:r>
          </w:p>
        </w:tc>
        <w:tc>
          <w:tcPr>
            <w:tcW w:w="3600" w:type="dxa"/>
            <w:shd w:val="clear" w:color="auto" w:fill="F2F2F2" w:themeFill="background1" w:themeFillShade="F2"/>
          </w:tcPr>
          <w:p w14:paraId="3AED2CD7" w14:textId="77777777" w:rsidR="001758AE" w:rsidRPr="005E411D" w:rsidRDefault="001758AE" w:rsidP="003C6625">
            <w:pPr>
              <w:pStyle w:val="TableText"/>
              <w:keepNext/>
              <w:keepLines/>
            </w:pPr>
            <w:r w:rsidRPr="005E411D">
              <w:t>User 1 clicks the keyboard icon to initiate RTT mute.</w:t>
            </w:r>
          </w:p>
        </w:tc>
        <w:tc>
          <w:tcPr>
            <w:tcW w:w="4950" w:type="dxa"/>
            <w:shd w:val="clear" w:color="auto" w:fill="F2F2F2" w:themeFill="background1" w:themeFillShade="F2"/>
          </w:tcPr>
          <w:p w14:paraId="37DE0075" w14:textId="77777777" w:rsidR="001758AE" w:rsidRPr="005E411D" w:rsidRDefault="001758AE" w:rsidP="003C6625">
            <w:pPr>
              <w:pStyle w:val="TableText"/>
              <w:keepNext/>
              <w:keepLines/>
            </w:pPr>
            <w:r w:rsidRPr="005E411D">
              <w:t>User 1 cannot type anything new. User 2 does not see any incoming RTT from User 1.</w:t>
            </w:r>
          </w:p>
        </w:tc>
      </w:tr>
      <w:tr w:rsidR="006263ED" w14:paraId="2CC18AF6" w14:textId="77777777" w:rsidTr="003C6625">
        <w:trPr>
          <w:trHeight w:val="510"/>
        </w:trPr>
        <w:tc>
          <w:tcPr>
            <w:tcW w:w="810" w:type="dxa"/>
            <w:shd w:val="clear" w:color="auto" w:fill="FFFFFF" w:themeFill="background1"/>
          </w:tcPr>
          <w:p w14:paraId="3B84B590" w14:textId="77777777" w:rsidR="001758AE" w:rsidRDefault="001758AE" w:rsidP="003C6625">
            <w:pPr>
              <w:pStyle w:val="TableTextCenter"/>
            </w:pPr>
            <w:r>
              <w:t>7</w:t>
            </w:r>
          </w:p>
        </w:tc>
        <w:tc>
          <w:tcPr>
            <w:tcW w:w="3600" w:type="dxa"/>
            <w:shd w:val="clear" w:color="auto" w:fill="FFFFFF" w:themeFill="background1"/>
          </w:tcPr>
          <w:p w14:paraId="6D362CD4" w14:textId="77777777" w:rsidR="001758AE" w:rsidRPr="005E411D" w:rsidRDefault="001758AE" w:rsidP="003C6625">
            <w:pPr>
              <w:pStyle w:val="TableText"/>
            </w:pPr>
            <w:r w:rsidRPr="005E411D">
              <w:t>User 1 clicks the keyboard icon to unmute RTT, and then begins typing a message.</w:t>
            </w:r>
          </w:p>
        </w:tc>
        <w:tc>
          <w:tcPr>
            <w:tcW w:w="4950" w:type="dxa"/>
            <w:shd w:val="clear" w:color="auto" w:fill="FFFFFF" w:themeFill="background1"/>
          </w:tcPr>
          <w:p w14:paraId="5262A0D9" w14:textId="77777777" w:rsidR="001758AE" w:rsidRPr="005E411D" w:rsidRDefault="001758AE" w:rsidP="003C6625">
            <w:pPr>
              <w:pStyle w:val="TableText"/>
            </w:pPr>
            <w:r w:rsidRPr="005E411D">
              <w:t>User 2 sees the incoming message from User 1, character by character, with less than a 1-second delay.</w:t>
            </w:r>
          </w:p>
        </w:tc>
      </w:tr>
      <w:tr w:rsidR="006263ED" w14:paraId="0ECDE5A3" w14:textId="77777777" w:rsidTr="003C6625">
        <w:trPr>
          <w:trHeight w:val="510"/>
        </w:trPr>
        <w:tc>
          <w:tcPr>
            <w:tcW w:w="810" w:type="dxa"/>
            <w:shd w:val="clear" w:color="auto" w:fill="F2F2F2" w:themeFill="background1" w:themeFillShade="F2"/>
            <w:hideMark/>
          </w:tcPr>
          <w:p w14:paraId="17FCC8F3" w14:textId="77777777" w:rsidR="001758AE" w:rsidRDefault="001758AE" w:rsidP="003C6625">
            <w:pPr>
              <w:pStyle w:val="TableTextCenter"/>
            </w:pPr>
            <w:r>
              <w:t>8</w:t>
            </w:r>
          </w:p>
        </w:tc>
        <w:tc>
          <w:tcPr>
            <w:tcW w:w="3600" w:type="dxa"/>
            <w:shd w:val="clear" w:color="auto" w:fill="F2F2F2" w:themeFill="background1" w:themeFillShade="F2"/>
            <w:hideMark/>
          </w:tcPr>
          <w:p w14:paraId="57B5D3FD" w14:textId="77777777" w:rsidR="001758AE" w:rsidRPr="005E411D" w:rsidRDefault="001758AE" w:rsidP="003C6625">
            <w:pPr>
              <w:pStyle w:val="TableText"/>
            </w:pPr>
            <w:r w:rsidRPr="005E411D">
              <w:t>Switch sides and try again. (User 2 repeats RTT test</w:t>
            </w:r>
            <w:r>
              <w:t>.</w:t>
            </w:r>
            <w:r w:rsidRPr="005E411D">
              <w:t>)</w:t>
            </w:r>
          </w:p>
        </w:tc>
        <w:tc>
          <w:tcPr>
            <w:tcW w:w="4950" w:type="dxa"/>
            <w:shd w:val="clear" w:color="auto" w:fill="F2F2F2" w:themeFill="background1" w:themeFillShade="F2"/>
            <w:hideMark/>
          </w:tcPr>
          <w:p w14:paraId="75927636" w14:textId="77777777" w:rsidR="001758AE" w:rsidRPr="005E411D" w:rsidRDefault="001758AE" w:rsidP="003C6625">
            <w:pPr>
              <w:pStyle w:val="TableText"/>
            </w:pPr>
            <w:r w:rsidRPr="005E411D">
              <w:t>Results should be the same as those in Steps 2 through 7, with the user switched.</w:t>
            </w:r>
          </w:p>
        </w:tc>
      </w:tr>
    </w:tbl>
    <w:p w14:paraId="0BEF66F9" w14:textId="77777777" w:rsidR="001758AE" w:rsidRPr="0008665C" w:rsidRDefault="001758AE" w:rsidP="001758AE">
      <w:pPr>
        <w:pStyle w:val="LineSpacer"/>
      </w:pPr>
    </w:p>
    <w:p w14:paraId="7A4E203E" w14:textId="77777777" w:rsidR="001758AE" w:rsidRDefault="001758AE" w:rsidP="001758AE">
      <w:pPr>
        <w:pStyle w:val="Heading3"/>
        <w:numPr>
          <w:ilvl w:val="2"/>
          <w:numId w:val="1"/>
        </w:numPr>
        <w:tabs>
          <w:tab w:val="num" w:pos="1206"/>
          <w:tab w:val="num" w:pos="1476"/>
          <w:tab w:val="num" w:pos="2556"/>
        </w:tabs>
      </w:pPr>
      <w:bookmarkStart w:id="220" w:name="_Toc531589566"/>
      <w:bookmarkStart w:id="221" w:name="_Toc534204685"/>
      <w:bookmarkStart w:id="222" w:name="_Toc14265964"/>
      <w:r>
        <w:t>Pause Call</w:t>
      </w:r>
      <w:bookmarkEnd w:id="220"/>
      <w:bookmarkEnd w:id="221"/>
      <w:bookmarkEnd w:id="222"/>
    </w:p>
    <w:p w14:paraId="2237D6CC" w14:textId="7989C100" w:rsidR="001758AE" w:rsidRPr="008C41E2" w:rsidRDefault="001758AE" w:rsidP="001758AE">
      <w:r>
        <w:fldChar w:fldCharType="begin"/>
      </w:r>
      <w:r>
        <w:instrText xml:space="preserve"> REF _Ref531174134 \h </w:instrText>
      </w:r>
      <w:r>
        <w:fldChar w:fldCharType="separate"/>
      </w:r>
      <w:r w:rsidR="00EF04BD">
        <w:t xml:space="preserve">Table </w:t>
      </w:r>
      <w:r w:rsidR="00EF04BD">
        <w:rPr>
          <w:noProof/>
        </w:rPr>
        <w:t>15</w:t>
      </w:r>
      <w:r>
        <w:fldChar w:fldCharType="end"/>
      </w:r>
      <w:r>
        <w:t xml:space="preserve"> presents the pause call test. This test is conducted on all endpoints.</w:t>
      </w:r>
    </w:p>
    <w:p w14:paraId="533815B8" w14:textId="1C4619CC" w:rsidR="001758AE" w:rsidRDefault="001758AE" w:rsidP="001758AE">
      <w:pPr>
        <w:pStyle w:val="TableCaption"/>
      </w:pPr>
      <w:bookmarkStart w:id="223" w:name="_Ref531174134"/>
      <w:bookmarkStart w:id="224" w:name="_Toc503965071"/>
      <w:bookmarkStart w:id="225" w:name="_Toc531358799"/>
      <w:bookmarkStart w:id="226" w:name="_Toc531589567"/>
      <w:bookmarkStart w:id="227" w:name="_Toc531589640"/>
      <w:bookmarkStart w:id="228" w:name="_Toc534196898"/>
      <w:bookmarkStart w:id="229" w:name="_Toc14265927"/>
      <w:bookmarkStart w:id="230" w:name="_Hlk494963437"/>
      <w:r>
        <w:t xml:space="preserve">Table </w:t>
      </w:r>
      <w:r w:rsidR="008C3E38">
        <w:fldChar w:fldCharType="begin"/>
      </w:r>
      <w:r w:rsidR="008C3E38">
        <w:instrText xml:space="preserve"> SEQ Table \* ARABIC </w:instrText>
      </w:r>
      <w:r w:rsidR="008C3E38">
        <w:fldChar w:fldCharType="separate"/>
      </w:r>
      <w:r w:rsidR="00EF04BD">
        <w:rPr>
          <w:noProof/>
        </w:rPr>
        <w:t>15</w:t>
      </w:r>
      <w:r w:rsidR="008C3E38">
        <w:rPr>
          <w:noProof/>
        </w:rPr>
        <w:fldChar w:fldCharType="end"/>
      </w:r>
      <w:bookmarkEnd w:id="223"/>
      <w:r>
        <w:t xml:space="preserve">. </w:t>
      </w:r>
      <w:bookmarkEnd w:id="224"/>
      <w:r>
        <w:t>Pause Call Test</w:t>
      </w:r>
      <w:bookmarkEnd w:id="225"/>
      <w:bookmarkEnd w:id="226"/>
      <w:bookmarkEnd w:id="227"/>
      <w:bookmarkEnd w:id="228"/>
      <w:bookmarkEnd w:id="229"/>
    </w:p>
    <w:tbl>
      <w:tblPr>
        <w:tblW w:w="9362"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5: Pause Call Test"/>
        <w:tblDescription w:val="This three-column table presents the 4-step  Pause Call Test procedure by Step, Action, and Expected Result."/>
      </w:tblPr>
      <w:tblGrid>
        <w:gridCol w:w="810"/>
        <w:gridCol w:w="3602"/>
        <w:gridCol w:w="4950"/>
      </w:tblGrid>
      <w:tr w:rsidR="006263ED" w14:paraId="2C4C2D75" w14:textId="77777777" w:rsidTr="003C6625">
        <w:trPr>
          <w:trHeight w:val="432"/>
          <w:tblHeader/>
        </w:trPr>
        <w:tc>
          <w:tcPr>
            <w:tcW w:w="810" w:type="dxa"/>
            <w:shd w:val="clear" w:color="000000" w:fill="C6D9F1"/>
            <w:vAlign w:val="center"/>
            <w:hideMark/>
          </w:tcPr>
          <w:p w14:paraId="29A603DE" w14:textId="77777777" w:rsidR="001758AE" w:rsidRDefault="001758AE" w:rsidP="003C6625">
            <w:pPr>
              <w:pStyle w:val="TableColumnHeading"/>
              <w:keepLines/>
            </w:pPr>
            <w:r>
              <w:t>Step</w:t>
            </w:r>
          </w:p>
        </w:tc>
        <w:tc>
          <w:tcPr>
            <w:tcW w:w="3602" w:type="dxa"/>
            <w:shd w:val="clear" w:color="000000" w:fill="C6D9F1"/>
            <w:vAlign w:val="center"/>
            <w:hideMark/>
          </w:tcPr>
          <w:p w14:paraId="60EF3530" w14:textId="77777777" w:rsidR="001758AE" w:rsidRDefault="001758AE" w:rsidP="003C6625">
            <w:pPr>
              <w:pStyle w:val="TableColumnHeading"/>
              <w:keepLines/>
            </w:pPr>
            <w:r>
              <w:t>Action</w:t>
            </w:r>
          </w:p>
        </w:tc>
        <w:tc>
          <w:tcPr>
            <w:tcW w:w="4950" w:type="dxa"/>
            <w:shd w:val="clear" w:color="000000" w:fill="C6D9F1"/>
            <w:vAlign w:val="center"/>
            <w:hideMark/>
          </w:tcPr>
          <w:p w14:paraId="53D84E99" w14:textId="77777777" w:rsidR="001758AE" w:rsidRDefault="001758AE" w:rsidP="003C6625">
            <w:pPr>
              <w:pStyle w:val="TableColumnHeading"/>
              <w:keepLines/>
            </w:pPr>
            <w:r>
              <w:t>Expected Result</w:t>
            </w:r>
          </w:p>
        </w:tc>
      </w:tr>
      <w:tr w:rsidR="001758AE" w14:paraId="7842DC55" w14:textId="77777777" w:rsidTr="003C6625">
        <w:trPr>
          <w:trHeight w:val="449"/>
        </w:trPr>
        <w:tc>
          <w:tcPr>
            <w:tcW w:w="810" w:type="dxa"/>
            <w:shd w:val="clear" w:color="auto" w:fill="auto"/>
            <w:hideMark/>
          </w:tcPr>
          <w:p w14:paraId="0178AE3C" w14:textId="77777777" w:rsidR="001758AE" w:rsidRDefault="001758AE" w:rsidP="003C6625">
            <w:pPr>
              <w:pStyle w:val="TableTextCenter"/>
              <w:keepNext/>
              <w:keepLines/>
            </w:pPr>
            <w:r>
              <w:t>1</w:t>
            </w:r>
          </w:p>
        </w:tc>
        <w:tc>
          <w:tcPr>
            <w:tcW w:w="3602" w:type="dxa"/>
            <w:shd w:val="clear" w:color="auto" w:fill="auto"/>
            <w:hideMark/>
          </w:tcPr>
          <w:p w14:paraId="0DC0E747" w14:textId="77777777" w:rsidR="001758AE" w:rsidRDefault="001758AE" w:rsidP="003C6625">
            <w:pPr>
              <w:pStyle w:val="TableText"/>
              <w:keepNext/>
              <w:keepLines/>
            </w:pPr>
            <w:r>
              <w:t>User 1 initiates a call using the Point-to-Point Call Procedure.</w:t>
            </w:r>
          </w:p>
        </w:tc>
        <w:tc>
          <w:tcPr>
            <w:tcW w:w="4950" w:type="dxa"/>
            <w:shd w:val="clear" w:color="auto" w:fill="auto"/>
            <w:hideMark/>
          </w:tcPr>
          <w:p w14:paraId="3C753A1A" w14:textId="77777777" w:rsidR="001758AE" w:rsidRDefault="001758AE" w:rsidP="003C6625">
            <w:pPr>
              <w:pStyle w:val="TableText"/>
              <w:keepNext/>
              <w:keepLines/>
            </w:pPr>
            <w:r>
              <w:t>Call connects. Both User 1 and User 2 can communicate visually and by voice.</w:t>
            </w:r>
          </w:p>
        </w:tc>
      </w:tr>
      <w:tr w:rsidR="006263ED" w14:paraId="6A07C952" w14:textId="77777777" w:rsidTr="003C6625">
        <w:trPr>
          <w:trHeight w:val="530"/>
        </w:trPr>
        <w:tc>
          <w:tcPr>
            <w:tcW w:w="810" w:type="dxa"/>
            <w:shd w:val="clear" w:color="000000" w:fill="F2F2F2"/>
            <w:hideMark/>
          </w:tcPr>
          <w:p w14:paraId="380BAC27" w14:textId="77777777" w:rsidR="001758AE" w:rsidRDefault="001758AE" w:rsidP="003C6625">
            <w:pPr>
              <w:pStyle w:val="TableTextCenter"/>
              <w:keepNext/>
              <w:keepLines/>
            </w:pPr>
            <w:r>
              <w:t>2</w:t>
            </w:r>
          </w:p>
        </w:tc>
        <w:tc>
          <w:tcPr>
            <w:tcW w:w="3602" w:type="dxa"/>
            <w:shd w:val="clear" w:color="000000" w:fill="F2F2F2"/>
            <w:hideMark/>
          </w:tcPr>
          <w:p w14:paraId="32D83700" w14:textId="77777777" w:rsidR="001758AE" w:rsidRDefault="001758AE" w:rsidP="003C6625">
            <w:pPr>
              <w:pStyle w:val="TableText"/>
              <w:keepNext/>
              <w:keepLines/>
            </w:pPr>
            <w:r>
              <w:t>Both users interact for 1 minute.</w:t>
            </w:r>
          </w:p>
        </w:tc>
        <w:tc>
          <w:tcPr>
            <w:tcW w:w="4950" w:type="dxa"/>
            <w:shd w:val="clear" w:color="000000" w:fill="F2F2F2"/>
            <w:hideMark/>
          </w:tcPr>
          <w:p w14:paraId="2BC2C4E1" w14:textId="77777777" w:rsidR="001758AE" w:rsidRDefault="001758AE" w:rsidP="003C6625">
            <w:pPr>
              <w:pStyle w:val="TableText"/>
              <w:keepNext/>
              <w:keepLines/>
            </w:pPr>
            <w:r>
              <w:t>Video and audio quality should be acceptable for duration of call.</w:t>
            </w:r>
          </w:p>
        </w:tc>
      </w:tr>
      <w:tr w:rsidR="001758AE" w14:paraId="791538F9" w14:textId="77777777" w:rsidTr="003C6625">
        <w:trPr>
          <w:trHeight w:val="710"/>
        </w:trPr>
        <w:tc>
          <w:tcPr>
            <w:tcW w:w="810" w:type="dxa"/>
            <w:shd w:val="clear" w:color="auto" w:fill="auto"/>
            <w:hideMark/>
          </w:tcPr>
          <w:p w14:paraId="47C349F9" w14:textId="77777777" w:rsidR="001758AE" w:rsidRDefault="001758AE" w:rsidP="003C6625">
            <w:pPr>
              <w:pStyle w:val="TableTextCenter"/>
            </w:pPr>
            <w:r>
              <w:t>3</w:t>
            </w:r>
          </w:p>
        </w:tc>
        <w:tc>
          <w:tcPr>
            <w:tcW w:w="3602" w:type="dxa"/>
            <w:shd w:val="clear" w:color="auto" w:fill="auto"/>
            <w:hideMark/>
          </w:tcPr>
          <w:p w14:paraId="29F9A09D" w14:textId="77777777" w:rsidR="001758AE" w:rsidRDefault="001758AE" w:rsidP="003C6625">
            <w:pPr>
              <w:pStyle w:val="TableText"/>
            </w:pPr>
            <w:r>
              <w:t>User 1 clicks the pause button to pause the call for 30 seconds and then resumes the call.</w:t>
            </w:r>
          </w:p>
        </w:tc>
        <w:tc>
          <w:tcPr>
            <w:tcW w:w="4950" w:type="dxa"/>
            <w:shd w:val="clear" w:color="auto" w:fill="auto"/>
            <w:hideMark/>
          </w:tcPr>
          <w:p w14:paraId="689361A0" w14:textId="3FB51AB9" w:rsidR="001758AE" w:rsidRDefault="001758AE" w:rsidP="003C6625">
            <w:pPr>
              <w:pStyle w:val="TableText"/>
            </w:pPr>
            <w:r>
              <w:t>While paused, User 1 sees the pause sign in the video window. User 2 sees a frozen video of the last frame and receives no audio. When the call resumes, video and audio resume as in a typical call scenario.</w:t>
            </w:r>
          </w:p>
        </w:tc>
      </w:tr>
      <w:tr w:rsidR="006263ED" w14:paraId="0A3BC88C" w14:textId="77777777" w:rsidTr="003C6625">
        <w:trPr>
          <w:trHeight w:val="719"/>
        </w:trPr>
        <w:tc>
          <w:tcPr>
            <w:tcW w:w="810" w:type="dxa"/>
            <w:shd w:val="clear" w:color="000000" w:fill="F2F2F2"/>
            <w:hideMark/>
          </w:tcPr>
          <w:p w14:paraId="3E37A058" w14:textId="77777777" w:rsidR="001758AE" w:rsidRDefault="001758AE" w:rsidP="003C6625">
            <w:pPr>
              <w:pStyle w:val="TableTextCenter"/>
            </w:pPr>
            <w:r>
              <w:t>4</w:t>
            </w:r>
          </w:p>
        </w:tc>
        <w:tc>
          <w:tcPr>
            <w:tcW w:w="3602" w:type="dxa"/>
            <w:shd w:val="clear" w:color="000000" w:fill="F2F2F2"/>
            <w:hideMark/>
          </w:tcPr>
          <w:p w14:paraId="770F1B6B" w14:textId="77777777" w:rsidR="001758AE" w:rsidRDefault="001758AE" w:rsidP="003C6625">
            <w:pPr>
              <w:pStyle w:val="TableText"/>
            </w:pPr>
            <w:r>
              <w:t>User 2 pauses the call for 30 seconds and then resumes the call.</w:t>
            </w:r>
          </w:p>
        </w:tc>
        <w:tc>
          <w:tcPr>
            <w:tcW w:w="4950" w:type="dxa"/>
            <w:shd w:val="clear" w:color="000000" w:fill="F2F2F2"/>
            <w:hideMark/>
          </w:tcPr>
          <w:p w14:paraId="199BD4B4" w14:textId="77777777" w:rsidR="001758AE" w:rsidRDefault="001758AE" w:rsidP="003C6625">
            <w:pPr>
              <w:pStyle w:val="TableText"/>
            </w:pPr>
            <w:r>
              <w:t>Video and audio should cease while paused, then continue when the call resumes.</w:t>
            </w:r>
          </w:p>
        </w:tc>
      </w:tr>
    </w:tbl>
    <w:p w14:paraId="32895D74" w14:textId="77777777" w:rsidR="001758AE" w:rsidRDefault="001758AE" w:rsidP="001758AE">
      <w:pPr>
        <w:pStyle w:val="LineSpacer"/>
      </w:pPr>
      <w:bookmarkStart w:id="231" w:name="_Toc531589568"/>
      <w:bookmarkEnd w:id="230"/>
    </w:p>
    <w:p w14:paraId="5AD306A0" w14:textId="77777777" w:rsidR="001758AE" w:rsidRDefault="001758AE" w:rsidP="001758AE">
      <w:pPr>
        <w:pStyle w:val="Heading2"/>
        <w:numPr>
          <w:ilvl w:val="1"/>
          <w:numId w:val="1"/>
        </w:numPr>
        <w:tabs>
          <w:tab w:val="clear" w:pos="720"/>
          <w:tab w:val="num" w:pos="2430"/>
        </w:tabs>
      </w:pPr>
      <w:bookmarkStart w:id="232" w:name="_Toc534204686"/>
      <w:bookmarkStart w:id="233" w:name="_Toc14265965"/>
      <w:r>
        <w:t>Additional Call Features</w:t>
      </w:r>
      <w:bookmarkEnd w:id="231"/>
      <w:bookmarkEnd w:id="232"/>
      <w:bookmarkEnd w:id="233"/>
    </w:p>
    <w:p w14:paraId="6CB22002" w14:textId="77777777" w:rsidR="001758AE" w:rsidRDefault="001758AE" w:rsidP="001758AE">
      <w:pPr>
        <w:pStyle w:val="Heading3"/>
        <w:numPr>
          <w:ilvl w:val="2"/>
          <w:numId w:val="1"/>
        </w:numPr>
        <w:tabs>
          <w:tab w:val="num" w:pos="1206"/>
          <w:tab w:val="num" w:pos="1476"/>
          <w:tab w:val="num" w:pos="2556"/>
        </w:tabs>
      </w:pPr>
      <w:bookmarkStart w:id="234" w:name="_Toc531589569"/>
      <w:bookmarkStart w:id="235" w:name="_Toc534204687"/>
      <w:bookmarkStart w:id="236" w:name="_Toc14265966"/>
      <w:r>
        <w:t>Multiple Registered RUEs</w:t>
      </w:r>
      <w:bookmarkEnd w:id="234"/>
      <w:bookmarkEnd w:id="235"/>
      <w:bookmarkEnd w:id="236"/>
    </w:p>
    <w:p w14:paraId="0882DE8C" w14:textId="721380F6" w:rsidR="001758AE" w:rsidRDefault="001758AE" w:rsidP="001758AE">
      <w:r>
        <w:t xml:space="preserve">The test case for multiple registered RUEs involves two VATRP endpoints and one additional endpoint registered to the same account that receives a call from another VATRP endpoint. </w:t>
      </w:r>
      <w:r>
        <w:fldChar w:fldCharType="begin"/>
      </w:r>
      <w:r>
        <w:instrText xml:space="preserve"> REF _Ref532483554 \h </w:instrText>
      </w:r>
      <w:r>
        <w:fldChar w:fldCharType="separate"/>
      </w:r>
      <w:r w:rsidR="00EF04BD">
        <w:t xml:space="preserve">Table </w:t>
      </w:r>
      <w:r w:rsidR="00EF04BD">
        <w:rPr>
          <w:noProof/>
        </w:rPr>
        <w:t>16</w:t>
      </w:r>
      <w:r>
        <w:fldChar w:fldCharType="end"/>
      </w:r>
      <w:r>
        <w:t xml:space="preserve"> describes this test case. This test is conducted on all endpoints that support multiple registrations.</w:t>
      </w:r>
    </w:p>
    <w:p w14:paraId="1FA0510A" w14:textId="46905FB1" w:rsidR="001758AE" w:rsidRDefault="001758AE" w:rsidP="001758AE">
      <w:pPr>
        <w:pStyle w:val="TableCaption"/>
      </w:pPr>
      <w:bookmarkStart w:id="237" w:name="_Ref532483554"/>
      <w:bookmarkStart w:id="238" w:name="_Toc534196899"/>
      <w:bookmarkStart w:id="239" w:name="_Toc14265928"/>
      <w:r>
        <w:lastRenderedPageBreak/>
        <w:t xml:space="preserve">Table </w:t>
      </w:r>
      <w:r w:rsidR="008C3E38">
        <w:fldChar w:fldCharType="begin"/>
      </w:r>
      <w:r w:rsidR="008C3E38">
        <w:instrText xml:space="preserve"> SEQ Table \* ARABIC </w:instrText>
      </w:r>
      <w:r w:rsidR="008C3E38">
        <w:fldChar w:fldCharType="separate"/>
      </w:r>
      <w:r w:rsidR="00EF04BD">
        <w:rPr>
          <w:noProof/>
        </w:rPr>
        <w:t>16</w:t>
      </w:r>
      <w:r w:rsidR="008C3E38">
        <w:rPr>
          <w:noProof/>
        </w:rPr>
        <w:fldChar w:fldCharType="end"/>
      </w:r>
      <w:bookmarkEnd w:id="237"/>
      <w:r>
        <w:t>. Multiple Registered RUEs Test</w:t>
      </w:r>
      <w:bookmarkEnd w:id="238"/>
      <w:bookmarkEnd w:id="239"/>
    </w:p>
    <w:tbl>
      <w:tblPr>
        <w:tblW w:w="9362"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6: Multiple Registered RUEs Test"/>
        <w:tblDescription w:val="This three-column table presents the 8-step Muiltiple Registered RUEs Test procedure by Step, Action, and Expected Result."/>
      </w:tblPr>
      <w:tblGrid>
        <w:gridCol w:w="810"/>
        <w:gridCol w:w="3602"/>
        <w:gridCol w:w="4950"/>
      </w:tblGrid>
      <w:tr w:rsidR="006263ED" w14:paraId="1642BEAD" w14:textId="77777777" w:rsidTr="003C6625">
        <w:trPr>
          <w:trHeight w:val="432"/>
          <w:tblHeader/>
        </w:trPr>
        <w:tc>
          <w:tcPr>
            <w:tcW w:w="810" w:type="dxa"/>
            <w:shd w:val="clear" w:color="000000" w:fill="C6D9F1"/>
            <w:vAlign w:val="center"/>
            <w:hideMark/>
          </w:tcPr>
          <w:p w14:paraId="6451BE9A" w14:textId="77777777" w:rsidR="001758AE" w:rsidRDefault="001758AE" w:rsidP="003C6625">
            <w:pPr>
              <w:pStyle w:val="TableColumnHeading"/>
            </w:pPr>
            <w:r>
              <w:t>Step</w:t>
            </w:r>
          </w:p>
        </w:tc>
        <w:tc>
          <w:tcPr>
            <w:tcW w:w="3602" w:type="dxa"/>
            <w:shd w:val="clear" w:color="000000" w:fill="C6D9F1"/>
            <w:vAlign w:val="center"/>
            <w:hideMark/>
          </w:tcPr>
          <w:p w14:paraId="2F0A0F36" w14:textId="77777777" w:rsidR="001758AE" w:rsidRDefault="001758AE" w:rsidP="003C6625">
            <w:pPr>
              <w:pStyle w:val="TableColumnHeading"/>
            </w:pPr>
            <w:r>
              <w:t>Action</w:t>
            </w:r>
          </w:p>
        </w:tc>
        <w:tc>
          <w:tcPr>
            <w:tcW w:w="4950" w:type="dxa"/>
            <w:shd w:val="clear" w:color="000000" w:fill="C6D9F1"/>
            <w:vAlign w:val="center"/>
            <w:hideMark/>
          </w:tcPr>
          <w:p w14:paraId="2FF6485C" w14:textId="77777777" w:rsidR="001758AE" w:rsidRDefault="001758AE" w:rsidP="003C6625">
            <w:pPr>
              <w:pStyle w:val="TableColumnHeading"/>
            </w:pPr>
            <w:r>
              <w:t>Expected Result</w:t>
            </w:r>
          </w:p>
        </w:tc>
      </w:tr>
      <w:tr w:rsidR="001758AE" w14:paraId="24F6DF68" w14:textId="77777777" w:rsidTr="003C6625">
        <w:trPr>
          <w:trHeight w:val="449"/>
        </w:trPr>
        <w:tc>
          <w:tcPr>
            <w:tcW w:w="810" w:type="dxa"/>
            <w:shd w:val="clear" w:color="auto" w:fill="auto"/>
            <w:hideMark/>
          </w:tcPr>
          <w:p w14:paraId="1999B0BE" w14:textId="77777777" w:rsidR="001758AE" w:rsidRDefault="001758AE" w:rsidP="003C6625">
            <w:pPr>
              <w:pStyle w:val="TableTextCenter"/>
            </w:pPr>
            <w:r>
              <w:t>1</w:t>
            </w:r>
          </w:p>
        </w:tc>
        <w:tc>
          <w:tcPr>
            <w:tcW w:w="3602" w:type="dxa"/>
            <w:shd w:val="clear" w:color="auto" w:fill="auto"/>
            <w:hideMark/>
          </w:tcPr>
          <w:p w14:paraId="381E1DD9" w14:textId="77777777" w:rsidR="001758AE" w:rsidRDefault="001758AE" w:rsidP="003C6625">
            <w:pPr>
              <w:pStyle w:val="TableText"/>
            </w:pPr>
            <w:r>
              <w:t>User 1 registers on the VATRP to a unique account. Users 2 and 3, on the VATRP, and User 4, on another endpoint, all register to the same account.</w:t>
            </w:r>
          </w:p>
        </w:tc>
        <w:tc>
          <w:tcPr>
            <w:tcW w:w="4950" w:type="dxa"/>
            <w:shd w:val="clear" w:color="auto" w:fill="auto"/>
            <w:hideMark/>
          </w:tcPr>
          <w:p w14:paraId="766BE9D7" w14:textId="77777777" w:rsidR="001758AE" w:rsidRDefault="001758AE" w:rsidP="003C6625">
            <w:pPr>
              <w:pStyle w:val="TableText"/>
            </w:pPr>
            <w:r>
              <w:t>Users 2, 3, and 4 can successfully register and remain registered.</w:t>
            </w:r>
          </w:p>
        </w:tc>
      </w:tr>
      <w:tr w:rsidR="006263ED" w14:paraId="172DA3BB" w14:textId="77777777" w:rsidTr="003C6625">
        <w:trPr>
          <w:trHeight w:val="530"/>
        </w:trPr>
        <w:tc>
          <w:tcPr>
            <w:tcW w:w="810" w:type="dxa"/>
            <w:shd w:val="clear" w:color="000000" w:fill="F2F2F2"/>
            <w:hideMark/>
          </w:tcPr>
          <w:p w14:paraId="2DE56DD4" w14:textId="77777777" w:rsidR="001758AE" w:rsidRDefault="001758AE" w:rsidP="003C6625">
            <w:pPr>
              <w:pStyle w:val="TableTextCenter"/>
            </w:pPr>
            <w:r>
              <w:t>2</w:t>
            </w:r>
          </w:p>
        </w:tc>
        <w:tc>
          <w:tcPr>
            <w:tcW w:w="3602" w:type="dxa"/>
            <w:shd w:val="clear" w:color="000000" w:fill="F2F2F2"/>
            <w:hideMark/>
          </w:tcPr>
          <w:p w14:paraId="55B317B6" w14:textId="77777777" w:rsidR="001758AE" w:rsidRDefault="001758AE" w:rsidP="003C6625">
            <w:pPr>
              <w:pStyle w:val="TableText"/>
            </w:pPr>
            <w:r>
              <w:t>User 1, on the VATRP, places a call to the phone number shared by Users 2, 3, and 4.</w:t>
            </w:r>
          </w:p>
        </w:tc>
        <w:tc>
          <w:tcPr>
            <w:tcW w:w="4950" w:type="dxa"/>
            <w:shd w:val="clear" w:color="000000" w:fill="F2F2F2"/>
            <w:hideMark/>
          </w:tcPr>
          <w:p w14:paraId="52A175B6" w14:textId="77777777" w:rsidR="001758AE" w:rsidRDefault="001758AE" w:rsidP="003C6625">
            <w:pPr>
              <w:pStyle w:val="TableText"/>
            </w:pPr>
            <w:r>
              <w:t>Users 2, 3, and 4 all receive audio and/or visual notification of an incoming call.</w:t>
            </w:r>
          </w:p>
        </w:tc>
      </w:tr>
      <w:tr w:rsidR="001758AE" w14:paraId="6EB66A5E" w14:textId="77777777" w:rsidTr="003C6625">
        <w:trPr>
          <w:trHeight w:val="499"/>
        </w:trPr>
        <w:tc>
          <w:tcPr>
            <w:tcW w:w="810" w:type="dxa"/>
            <w:shd w:val="clear" w:color="auto" w:fill="auto"/>
            <w:hideMark/>
          </w:tcPr>
          <w:p w14:paraId="4CEF03E4" w14:textId="77777777" w:rsidR="001758AE" w:rsidRDefault="001758AE" w:rsidP="003C6625">
            <w:pPr>
              <w:pStyle w:val="TableTextCenter"/>
            </w:pPr>
            <w:r>
              <w:t>3</w:t>
            </w:r>
          </w:p>
        </w:tc>
        <w:tc>
          <w:tcPr>
            <w:tcW w:w="3602" w:type="dxa"/>
            <w:shd w:val="clear" w:color="auto" w:fill="auto"/>
            <w:hideMark/>
          </w:tcPr>
          <w:p w14:paraId="08751C32" w14:textId="77777777" w:rsidR="001758AE" w:rsidRDefault="001758AE" w:rsidP="003C6625">
            <w:pPr>
              <w:pStyle w:val="TableText"/>
            </w:pPr>
            <w:r>
              <w:t>User 2 answers the call.</w:t>
            </w:r>
          </w:p>
        </w:tc>
        <w:tc>
          <w:tcPr>
            <w:tcW w:w="4950" w:type="dxa"/>
            <w:shd w:val="clear" w:color="auto" w:fill="auto"/>
            <w:hideMark/>
          </w:tcPr>
          <w:p w14:paraId="0FC75FE4" w14:textId="77777777" w:rsidR="001758AE" w:rsidRDefault="001758AE" w:rsidP="003C6625">
            <w:pPr>
              <w:pStyle w:val="TableText"/>
            </w:pPr>
            <w:r>
              <w:t>The call is established correctly between User 1 and User 2. User 3 and User 4’s endpoints stop ringing.</w:t>
            </w:r>
          </w:p>
        </w:tc>
      </w:tr>
      <w:tr w:rsidR="006263ED" w14:paraId="156C56EB" w14:textId="77777777" w:rsidTr="003C6625">
        <w:trPr>
          <w:trHeight w:val="719"/>
        </w:trPr>
        <w:tc>
          <w:tcPr>
            <w:tcW w:w="810" w:type="dxa"/>
            <w:shd w:val="clear" w:color="000000" w:fill="F2F2F2"/>
          </w:tcPr>
          <w:p w14:paraId="671B8F5B" w14:textId="77777777" w:rsidR="001758AE" w:rsidRDefault="001758AE" w:rsidP="003C6625">
            <w:pPr>
              <w:pStyle w:val="TableTextCenter"/>
            </w:pPr>
            <w:r>
              <w:t>4</w:t>
            </w:r>
          </w:p>
        </w:tc>
        <w:tc>
          <w:tcPr>
            <w:tcW w:w="3602" w:type="dxa"/>
            <w:shd w:val="clear" w:color="000000" w:fill="F2F2F2"/>
          </w:tcPr>
          <w:p w14:paraId="275795F7" w14:textId="77777777" w:rsidR="001758AE" w:rsidDel="00843899" w:rsidRDefault="001758AE" w:rsidP="003C6625">
            <w:pPr>
              <w:pStyle w:val="TableText"/>
            </w:pPr>
            <w:r>
              <w:t>Repeat steps 2 and 3 twice, with the remaining Users (3 and 4) taking turns answering the call.</w:t>
            </w:r>
          </w:p>
        </w:tc>
        <w:tc>
          <w:tcPr>
            <w:tcW w:w="4950" w:type="dxa"/>
            <w:shd w:val="clear" w:color="000000" w:fill="F2F2F2"/>
          </w:tcPr>
          <w:p w14:paraId="6620DA87" w14:textId="77777777" w:rsidR="001758AE" w:rsidDel="00843899" w:rsidRDefault="001758AE" w:rsidP="003C6625">
            <w:pPr>
              <w:pStyle w:val="TableText"/>
            </w:pPr>
            <w:r>
              <w:t>The same expected behavior should occur but with a different endpoint answering.</w:t>
            </w:r>
          </w:p>
        </w:tc>
      </w:tr>
      <w:tr w:rsidR="006263ED" w14:paraId="35F6040B" w14:textId="77777777" w:rsidTr="003C6625">
        <w:trPr>
          <w:trHeight w:val="526"/>
        </w:trPr>
        <w:tc>
          <w:tcPr>
            <w:tcW w:w="810" w:type="dxa"/>
            <w:shd w:val="clear" w:color="auto" w:fill="FFFFFF" w:themeFill="background1"/>
          </w:tcPr>
          <w:p w14:paraId="784F4218" w14:textId="77777777" w:rsidR="001758AE" w:rsidDel="00843899" w:rsidRDefault="001758AE" w:rsidP="003C6625">
            <w:pPr>
              <w:pStyle w:val="TableTextCenter"/>
            </w:pPr>
            <w:r>
              <w:t>5</w:t>
            </w:r>
          </w:p>
        </w:tc>
        <w:tc>
          <w:tcPr>
            <w:tcW w:w="3602" w:type="dxa"/>
            <w:shd w:val="clear" w:color="auto" w:fill="FFFFFF" w:themeFill="background1"/>
          </w:tcPr>
          <w:p w14:paraId="13A792ED" w14:textId="77777777" w:rsidR="001758AE" w:rsidDel="00843899" w:rsidRDefault="001758AE" w:rsidP="003C6625">
            <w:pPr>
              <w:pStyle w:val="TableText"/>
            </w:pPr>
            <w:r>
              <w:t>Users 2 through 4 initiate a call to User 1.</w:t>
            </w:r>
          </w:p>
        </w:tc>
        <w:tc>
          <w:tcPr>
            <w:tcW w:w="4950" w:type="dxa"/>
            <w:shd w:val="clear" w:color="auto" w:fill="FFFFFF" w:themeFill="background1"/>
          </w:tcPr>
          <w:p w14:paraId="1EBC397C" w14:textId="77777777" w:rsidR="001758AE" w:rsidDel="00843899" w:rsidRDefault="001758AE" w:rsidP="003C6625">
            <w:pPr>
              <w:pStyle w:val="TableText"/>
            </w:pPr>
            <w:r>
              <w:t>The call is established correctly between Users 2 through 4 and User 1.</w:t>
            </w:r>
          </w:p>
        </w:tc>
      </w:tr>
      <w:tr w:rsidR="006263ED" w14:paraId="6B926432" w14:textId="77777777" w:rsidTr="003C6625">
        <w:trPr>
          <w:trHeight w:val="719"/>
        </w:trPr>
        <w:tc>
          <w:tcPr>
            <w:tcW w:w="810" w:type="dxa"/>
            <w:shd w:val="clear" w:color="000000" w:fill="F2F2F2"/>
            <w:hideMark/>
          </w:tcPr>
          <w:p w14:paraId="3A05E41A" w14:textId="77777777" w:rsidR="001758AE" w:rsidRDefault="001758AE" w:rsidP="003C6625">
            <w:pPr>
              <w:pStyle w:val="TableTextCenter"/>
            </w:pPr>
            <w:r>
              <w:t>6</w:t>
            </w:r>
          </w:p>
        </w:tc>
        <w:tc>
          <w:tcPr>
            <w:tcW w:w="3602" w:type="dxa"/>
            <w:shd w:val="clear" w:color="000000" w:fill="F2F2F2"/>
            <w:hideMark/>
          </w:tcPr>
          <w:p w14:paraId="0F0C8593" w14:textId="77777777" w:rsidR="001758AE" w:rsidRDefault="001758AE" w:rsidP="003C6625">
            <w:pPr>
              <w:pStyle w:val="TableText"/>
            </w:pPr>
            <w:r>
              <w:t>User 4 de-registers. Repeat steps 2 through 5, with only Users 2 and 3 registered.</w:t>
            </w:r>
          </w:p>
        </w:tc>
        <w:tc>
          <w:tcPr>
            <w:tcW w:w="4950" w:type="dxa"/>
            <w:shd w:val="clear" w:color="000000" w:fill="F2F2F2"/>
            <w:hideMark/>
          </w:tcPr>
          <w:p w14:paraId="6E6D20DB" w14:textId="77777777" w:rsidR="001758AE" w:rsidRDefault="001758AE" w:rsidP="003C6625">
            <w:pPr>
              <w:pStyle w:val="TableText"/>
            </w:pPr>
            <w:r>
              <w:t>The expected behavior of steps 2 through 5 should occur for Users 2 and 3.</w:t>
            </w:r>
          </w:p>
        </w:tc>
      </w:tr>
      <w:tr w:rsidR="006263ED" w14:paraId="05AF6869" w14:textId="77777777" w:rsidTr="003C6625">
        <w:trPr>
          <w:trHeight w:val="553"/>
        </w:trPr>
        <w:tc>
          <w:tcPr>
            <w:tcW w:w="810" w:type="dxa"/>
            <w:shd w:val="clear" w:color="auto" w:fill="FFFFFF" w:themeFill="background1"/>
          </w:tcPr>
          <w:p w14:paraId="6A1ACF11" w14:textId="77777777" w:rsidR="001758AE" w:rsidDel="00843899" w:rsidRDefault="001758AE" w:rsidP="003C6625">
            <w:pPr>
              <w:pStyle w:val="TableTextCenter"/>
            </w:pPr>
            <w:r>
              <w:t>7</w:t>
            </w:r>
          </w:p>
        </w:tc>
        <w:tc>
          <w:tcPr>
            <w:tcW w:w="3602" w:type="dxa"/>
            <w:shd w:val="clear" w:color="auto" w:fill="FFFFFF" w:themeFill="background1"/>
          </w:tcPr>
          <w:p w14:paraId="2186B796" w14:textId="77777777" w:rsidR="001758AE" w:rsidDel="00843899" w:rsidRDefault="001758AE" w:rsidP="003C6625">
            <w:pPr>
              <w:pStyle w:val="TableText"/>
            </w:pPr>
            <w:r>
              <w:t>User 3 de-registers. User 1 calls User 2.</w:t>
            </w:r>
          </w:p>
        </w:tc>
        <w:tc>
          <w:tcPr>
            <w:tcW w:w="4950" w:type="dxa"/>
            <w:shd w:val="clear" w:color="auto" w:fill="FFFFFF" w:themeFill="background1"/>
          </w:tcPr>
          <w:p w14:paraId="483DCB5C" w14:textId="77777777" w:rsidR="001758AE" w:rsidDel="00843899" w:rsidRDefault="001758AE" w:rsidP="003C6625">
            <w:pPr>
              <w:pStyle w:val="TableText"/>
            </w:pPr>
            <w:r>
              <w:t>The call is established correctly between User 1 and User 2.</w:t>
            </w:r>
          </w:p>
        </w:tc>
      </w:tr>
      <w:tr w:rsidR="006263ED" w14:paraId="267178A8" w14:textId="77777777" w:rsidTr="003C6625">
        <w:trPr>
          <w:trHeight w:val="625"/>
        </w:trPr>
        <w:tc>
          <w:tcPr>
            <w:tcW w:w="810" w:type="dxa"/>
            <w:shd w:val="clear" w:color="000000" w:fill="F2F2F2"/>
          </w:tcPr>
          <w:p w14:paraId="35452B68" w14:textId="77777777" w:rsidR="001758AE" w:rsidRDefault="001758AE" w:rsidP="003C6625">
            <w:pPr>
              <w:pStyle w:val="TableTextCenter"/>
            </w:pPr>
            <w:r>
              <w:t>8</w:t>
            </w:r>
          </w:p>
        </w:tc>
        <w:tc>
          <w:tcPr>
            <w:tcW w:w="3602" w:type="dxa"/>
            <w:shd w:val="clear" w:color="000000" w:fill="F2F2F2"/>
          </w:tcPr>
          <w:p w14:paraId="399F1584" w14:textId="77777777" w:rsidR="001758AE" w:rsidRDefault="001758AE" w:rsidP="003C6625">
            <w:pPr>
              <w:pStyle w:val="TableText"/>
            </w:pPr>
            <w:r>
              <w:t>User 2 calls User 1.</w:t>
            </w:r>
          </w:p>
        </w:tc>
        <w:tc>
          <w:tcPr>
            <w:tcW w:w="4950" w:type="dxa"/>
            <w:shd w:val="clear" w:color="000000" w:fill="F2F2F2"/>
          </w:tcPr>
          <w:p w14:paraId="27092F8A" w14:textId="77777777" w:rsidR="001758AE" w:rsidRDefault="001758AE" w:rsidP="003C6625">
            <w:pPr>
              <w:pStyle w:val="TableText"/>
            </w:pPr>
            <w:r>
              <w:t>The call is established correctly between User 1 and User 2.</w:t>
            </w:r>
          </w:p>
        </w:tc>
      </w:tr>
    </w:tbl>
    <w:p w14:paraId="6A2E8F5C" w14:textId="77777777" w:rsidR="001758AE" w:rsidRDefault="001758AE" w:rsidP="001758AE">
      <w:pPr>
        <w:pStyle w:val="LineSpacer"/>
      </w:pPr>
    </w:p>
    <w:p w14:paraId="173E9D75" w14:textId="77777777" w:rsidR="001758AE" w:rsidRDefault="001758AE" w:rsidP="001758AE">
      <w:pPr>
        <w:pStyle w:val="Heading3"/>
        <w:numPr>
          <w:ilvl w:val="2"/>
          <w:numId w:val="1"/>
        </w:numPr>
        <w:tabs>
          <w:tab w:val="num" w:pos="1206"/>
          <w:tab w:val="num" w:pos="1476"/>
          <w:tab w:val="num" w:pos="2556"/>
        </w:tabs>
      </w:pPr>
      <w:bookmarkStart w:id="240" w:name="_Toc531589570"/>
      <w:bookmarkStart w:id="241" w:name="_Toc534204688"/>
      <w:bookmarkStart w:id="242" w:name="_Toc14265967"/>
      <w:r>
        <w:t>Anonymous Calls</w:t>
      </w:r>
      <w:bookmarkEnd w:id="240"/>
      <w:bookmarkEnd w:id="241"/>
      <w:bookmarkEnd w:id="242"/>
    </w:p>
    <w:p w14:paraId="582B4D98" w14:textId="0A825BD3" w:rsidR="001758AE" w:rsidRDefault="001758AE" w:rsidP="001758AE">
      <w:r>
        <w:fldChar w:fldCharType="begin"/>
      </w:r>
      <w:r>
        <w:instrText xml:space="preserve"> REF _Ref531174123 \h </w:instrText>
      </w:r>
      <w:r>
        <w:fldChar w:fldCharType="separate"/>
      </w:r>
      <w:r w:rsidR="00EF04BD">
        <w:t xml:space="preserve">Table </w:t>
      </w:r>
      <w:r w:rsidR="00EF04BD">
        <w:rPr>
          <w:noProof/>
        </w:rPr>
        <w:t>17</w:t>
      </w:r>
      <w:r>
        <w:fldChar w:fldCharType="end"/>
      </w:r>
      <w:r>
        <w:t xml:space="preserve"> describes the test case for anonymous calls. The anonymous call tests are conducted with the VATRP placing outbound anonymous calls to all endpoints. The non-VATRP endpoints will not place outbound anonymous calls for this test case.</w:t>
      </w:r>
    </w:p>
    <w:p w14:paraId="104CB3FC" w14:textId="59C9F47E" w:rsidR="001758AE" w:rsidRDefault="001758AE" w:rsidP="001758AE">
      <w:pPr>
        <w:pStyle w:val="TableCaption"/>
      </w:pPr>
      <w:bookmarkStart w:id="243" w:name="_Ref531174123"/>
      <w:bookmarkStart w:id="244" w:name="_Toc531358803"/>
      <w:bookmarkStart w:id="245" w:name="_Toc531589571"/>
      <w:bookmarkStart w:id="246" w:name="_Toc531589641"/>
      <w:bookmarkStart w:id="247" w:name="_Toc534196900"/>
      <w:bookmarkStart w:id="248" w:name="_Toc14265929"/>
      <w:r>
        <w:t xml:space="preserve">Table </w:t>
      </w:r>
      <w:r w:rsidR="008C3E38">
        <w:fldChar w:fldCharType="begin"/>
      </w:r>
      <w:r w:rsidR="008C3E38">
        <w:instrText xml:space="preserve"> SEQ Table \*</w:instrText>
      </w:r>
      <w:r w:rsidR="008C3E38">
        <w:instrText xml:space="preserve"> ARABIC </w:instrText>
      </w:r>
      <w:r w:rsidR="008C3E38">
        <w:fldChar w:fldCharType="separate"/>
      </w:r>
      <w:r w:rsidR="00EF04BD">
        <w:rPr>
          <w:noProof/>
        </w:rPr>
        <w:t>17</w:t>
      </w:r>
      <w:r w:rsidR="008C3E38">
        <w:rPr>
          <w:noProof/>
        </w:rPr>
        <w:fldChar w:fldCharType="end"/>
      </w:r>
      <w:bookmarkEnd w:id="243"/>
      <w:r>
        <w:t>. Anonymous Call Test</w:t>
      </w:r>
      <w:bookmarkEnd w:id="244"/>
      <w:bookmarkEnd w:id="245"/>
      <w:bookmarkEnd w:id="246"/>
      <w:bookmarkEnd w:id="247"/>
      <w:bookmarkEnd w:id="248"/>
    </w:p>
    <w:tbl>
      <w:tblPr>
        <w:tblW w:w="9450"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7: Anonymous Call Test"/>
        <w:tblDescription w:val="This three-column table presents the 5-step Anonymous Call procedure by Step, Action, and Expected Result."/>
      </w:tblPr>
      <w:tblGrid>
        <w:gridCol w:w="810"/>
        <w:gridCol w:w="3600"/>
        <w:gridCol w:w="5040"/>
      </w:tblGrid>
      <w:tr w:rsidR="006263ED" w14:paraId="679D33C4" w14:textId="77777777" w:rsidTr="003C6625">
        <w:trPr>
          <w:trHeight w:val="432"/>
          <w:tblHeader/>
        </w:trPr>
        <w:tc>
          <w:tcPr>
            <w:tcW w:w="810" w:type="dxa"/>
            <w:shd w:val="clear" w:color="000000" w:fill="C6D9F1"/>
            <w:vAlign w:val="center"/>
            <w:hideMark/>
          </w:tcPr>
          <w:p w14:paraId="69A1965F" w14:textId="77777777" w:rsidR="001758AE" w:rsidRDefault="001758AE" w:rsidP="003C6625">
            <w:pPr>
              <w:pStyle w:val="TableColumnHeading"/>
            </w:pPr>
            <w:r>
              <w:t>Step</w:t>
            </w:r>
          </w:p>
        </w:tc>
        <w:tc>
          <w:tcPr>
            <w:tcW w:w="3600" w:type="dxa"/>
            <w:shd w:val="clear" w:color="000000" w:fill="C6D9F1"/>
            <w:vAlign w:val="center"/>
            <w:hideMark/>
          </w:tcPr>
          <w:p w14:paraId="7712B3D1" w14:textId="77777777" w:rsidR="001758AE" w:rsidRDefault="001758AE" w:rsidP="003C6625">
            <w:pPr>
              <w:pStyle w:val="TableColumnHeading"/>
            </w:pPr>
            <w:r>
              <w:t>Action</w:t>
            </w:r>
          </w:p>
        </w:tc>
        <w:tc>
          <w:tcPr>
            <w:tcW w:w="5040" w:type="dxa"/>
            <w:shd w:val="clear" w:color="000000" w:fill="C6D9F1"/>
            <w:vAlign w:val="center"/>
            <w:hideMark/>
          </w:tcPr>
          <w:p w14:paraId="23895C0D" w14:textId="77777777" w:rsidR="001758AE" w:rsidRDefault="001758AE" w:rsidP="003C6625">
            <w:pPr>
              <w:pStyle w:val="TableColumnHeading"/>
            </w:pPr>
            <w:r>
              <w:t>Expected Result</w:t>
            </w:r>
          </w:p>
        </w:tc>
      </w:tr>
      <w:tr w:rsidR="001758AE" w14:paraId="2B3B94A5" w14:textId="77777777" w:rsidTr="003C6625">
        <w:trPr>
          <w:trHeight w:val="449"/>
        </w:trPr>
        <w:tc>
          <w:tcPr>
            <w:tcW w:w="810" w:type="dxa"/>
            <w:shd w:val="clear" w:color="auto" w:fill="auto"/>
            <w:hideMark/>
          </w:tcPr>
          <w:p w14:paraId="14D7C644" w14:textId="77777777" w:rsidR="001758AE" w:rsidRDefault="001758AE" w:rsidP="003C6625">
            <w:pPr>
              <w:pStyle w:val="TableTextCenter"/>
            </w:pPr>
            <w:r>
              <w:t>1</w:t>
            </w:r>
          </w:p>
        </w:tc>
        <w:tc>
          <w:tcPr>
            <w:tcW w:w="3600" w:type="dxa"/>
            <w:shd w:val="clear" w:color="auto" w:fill="auto"/>
            <w:hideMark/>
          </w:tcPr>
          <w:p w14:paraId="34DDCCEF" w14:textId="77777777" w:rsidR="001758AE" w:rsidRDefault="001758AE" w:rsidP="003C6625">
            <w:pPr>
              <w:pStyle w:val="TableText"/>
            </w:pPr>
            <w:r>
              <w:t>User 1 enables anonymity. (In the VATRP, navigate to “Settings,” then “General,” and then check the “Privacy” box.)</w:t>
            </w:r>
          </w:p>
        </w:tc>
        <w:tc>
          <w:tcPr>
            <w:tcW w:w="5040" w:type="dxa"/>
            <w:shd w:val="clear" w:color="auto" w:fill="auto"/>
            <w:hideMark/>
          </w:tcPr>
          <w:p w14:paraId="3C0BC970" w14:textId="77777777" w:rsidR="001758AE" w:rsidRDefault="001758AE" w:rsidP="003C6625">
            <w:pPr>
              <w:pStyle w:val="TableText"/>
            </w:pPr>
            <w:r>
              <w:t>User 1 should see that Privacy is enabled in the Settings menu.</w:t>
            </w:r>
          </w:p>
        </w:tc>
      </w:tr>
      <w:tr w:rsidR="006263ED" w14:paraId="427B63ED" w14:textId="77777777" w:rsidTr="003C6625">
        <w:trPr>
          <w:trHeight w:val="701"/>
        </w:trPr>
        <w:tc>
          <w:tcPr>
            <w:tcW w:w="810" w:type="dxa"/>
            <w:shd w:val="clear" w:color="000000" w:fill="F2F2F2"/>
            <w:hideMark/>
          </w:tcPr>
          <w:p w14:paraId="27C2584F" w14:textId="77777777" w:rsidR="001758AE" w:rsidRDefault="001758AE" w:rsidP="003C6625">
            <w:pPr>
              <w:pStyle w:val="TableTextCenter"/>
            </w:pPr>
            <w:r>
              <w:t>2</w:t>
            </w:r>
          </w:p>
        </w:tc>
        <w:tc>
          <w:tcPr>
            <w:tcW w:w="3600" w:type="dxa"/>
            <w:shd w:val="clear" w:color="000000" w:fill="F2F2F2"/>
            <w:hideMark/>
          </w:tcPr>
          <w:p w14:paraId="65C2846C" w14:textId="77777777" w:rsidR="001758AE" w:rsidRDefault="001758AE" w:rsidP="003C6625">
            <w:pPr>
              <w:pStyle w:val="TableText"/>
            </w:pPr>
            <w:r>
              <w:t>User 1 starts a Wireshark capture of the call. User 1 inputs phone number of User 2 in the input box and clicks a button to place a call.</w:t>
            </w:r>
          </w:p>
        </w:tc>
        <w:tc>
          <w:tcPr>
            <w:tcW w:w="5040" w:type="dxa"/>
            <w:shd w:val="clear" w:color="000000" w:fill="F2F2F2"/>
            <w:hideMark/>
          </w:tcPr>
          <w:p w14:paraId="725F0623" w14:textId="77777777" w:rsidR="001758AE" w:rsidRDefault="001758AE" w:rsidP="003C6625">
            <w:pPr>
              <w:pStyle w:val="TableText"/>
            </w:pPr>
            <w:r>
              <w:t>User 1 should see or hear ring-back or visual feedback describing connection status information.</w:t>
            </w:r>
          </w:p>
        </w:tc>
      </w:tr>
      <w:tr w:rsidR="001758AE" w14:paraId="12B2237B" w14:textId="77777777" w:rsidTr="003C6625">
        <w:trPr>
          <w:trHeight w:val="800"/>
        </w:trPr>
        <w:tc>
          <w:tcPr>
            <w:tcW w:w="810" w:type="dxa"/>
            <w:shd w:val="clear" w:color="auto" w:fill="auto"/>
            <w:hideMark/>
          </w:tcPr>
          <w:p w14:paraId="12B554A4" w14:textId="77777777" w:rsidR="001758AE" w:rsidRDefault="001758AE" w:rsidP="003C6625">
            <w:pPr>
              <w:pStyle w:val="TableTextCenter"/>
            </w:pPr>
            <w:r>
              <w:t>3</w:t>
            </w:r>
          </w:p>
        </w:tc>
        <w:tc>
          <w:tcPr>
            <w:tcW w:w="3600" w:type="dxa"/>
            <w:shd w:val="clear" w:color="auto" w:fill="auto"/>
            <w:hideMark/>
          </w:tcPr>
          <w:p w14:paraId="517CCD60" w14:textId="77777777" w:rsidR="001758AE" w:rsidRDefault="001758AE" w:rsidP="003C6625">
            <w:pPr>
              <w:pStyle w:val="TableText"/>
            </w:pPr>
            <w:r>
              <w:t>User 2 receives the call.</w:t>
            </w:r>
          </w:p>
        </w:tc>
        <w:tc>
          <w:tcPr>
            <w:tcW w:w="5040" w:type="dxa"/>
            <w:shd w:val="clear" w:color="auto" w:fill="auto"/>
            <w:hideMark/>
          </w:tcPr>
          <w:p w14:paraId="3BDFC5C0" w14:textId="77777777" w:rsidR="001758AE" w:rsidRDefault="001758AE" w:rsidP="003C6625">
            <w:pPr>
              <w:pStyle w:val="TableText"/>
            </w:pPr>
            <w:r>
              <w:t>User 2 sees visual and/or audio notification of an incoming call, with “Anonymous” displayed in place of the caller ID or phone number.</w:t>
            </w:r>
          </w:p>
        </w:tc>
      </w:tr>
      <w:tr w:rsidR="006263ED" w14:paraId="13C78167" w14:textId="77777777" w:rsidTr="003C6625">
        <w:trPr>
          <w:trHeight w:val="530"/>
        </w:trPr>
        <w:tc>
          <w:tcPr>
            <w:tcW w:w="810" w:type="dxa"/>
            <w:shd w:val="clear" w:color="000000" w:fill="F2F2F2"/>
            <w:hideMark/>
          </w:tcPr>
          <w:p w14:paraId="5707D929" w14:textId="77777777" w:rsidR="001758AE" w:rsidRDefault="001758AE" w:rsidP="003C6625">
            <w:pPr>
              <w:pStyle w:val="TableTextCenter"/>
            </w:pPr>
            <w:r>
              <w:lastRenderedPageBreak/>
              <w:t>4</w:t>
            </w:r>
          </w:p>
        </w:tc>
        <w:tc>
          <w:tcPr>
            <w:tcW w:w="3600" w:type="dxa"/>
            <w:shd w:val="clear" w:color="000000" w:fill="F2F2F2"/>
            <w:hideMark/>
          </w:tcPr>
          <w:p w14:paraId="6322CB91" w14:textId="77777777" w:rsidR="001758AE" w:rsidRDefault="001758AE" w:rsidP="003C6625">
            <w:pPr>
              <w:pStyle w:val="TableText"/>
            </w:pPr>
            <w:r>
              <w:t>Switch sides and try again. (User 2 repeats the anonymous call test.)</w:t>
            </w:r>
          </w:p>
        </w:tc>
        <w:tc>
          <w:tcPr>
            <w:tcW w:w="5040" w:type="dxa"/>
            <w:shd w:val="clear" w:color="000000" w:fill="F2F2F2"/>
            <w:hideMark/>
          </w:tcPr>
          <w:p w14:paraId="48E85311" w14:textId="77777777" w:rsidR="001758AE" w:rsidRDefault="001758AE" w:rsidP="003C6625">
            <w:pPr>
              <w:pStyle w:val="TableText"/>
            </w:pPr>
            <w:r>
              <w:t>Results should be the same as those in Steps 1 through 3, with the user switched.</w:t>
            </w:r>
          </w:p>
        </w:tc>
      </w:tr>
      <w:tr w:rsidR="006263ED" w14:paraId="0F18A4C6" w14:textId="77777777" w:rsidTr="003C6625">
        <w:trPr>
          <w:cantSplit/>
          <w:trHeight w:val="530"/>
        </w:trPr>
        <w:tc>
          <w:tcPr>
            <w:tcW w:w="810" w:type="dxa"/>
            <w:shd w:val="clear" w:color="auto" w:fill="FFFFFF" w:themeFill="background1"/>
          </w:tcPr>
          <w:p w14:paraId="67BC182B" w14:textId="77777777" w:rsidR="001758AE" w:rsidRDefault="001758AE" w:rsidP="003C6625">
            <w:pPr>
              <w:pStyle w:val="TableTextCenter"/>
            </w:pPr>
            <w:r>
              <w:t>5</w:t>
            </w:r>
          </w:p>
        </w:tc>
        <w:tc>
          <w:tcPr>
            <w:tcW w:w="3600" w:type="dxa"/>
            <w:shd w:val="clear" w:color="auto" w:fill="FFFFFF" w:themeFill="background1"/>
          </w:tcPr>
          <w:p w14:paraId="35F81BF6" w14:textId="77777777" w:rsidR="001758AE" w:rsidRDefault="001758AE" w:rsidP="003C6625">
            <w:pPr>
              <w:pStyle w:val="TableText"/>
            </w:pPr>
            <w:r>
              <w:t>User 1 ends the Wireshark capture and finds the SIP INVITE message.</w:t>
            </w:r>
          </w:p>
        </w:tc>
        <w:tc>
          <w:tcPr>
            <w:tcW w:w="5040" w:type="dxa"/>
            <w:shd w:val="clear" w:color="auto" w:fill="FFFFFF" w:themeFill="background1"/>
          </w:tcPr>
          <w:p w14:paraId="0A558D41" w14:textId="4609622D" w:rsidR="001758AE" w:rsidRDefault="001758AE" w:rsidP="003C6625">
            <w:pPr>
              <w:pStyle w:val="TableText"/>
            </w:pPr>
            <w:r>
              <w:t xml:space="preserve">In the header of the SIP INVITE, the “From” header field should have ‘ “Anonymous” </w:t>
            </w:r>
            <w:hyperlink r:id="rId40" w:history="1">
              <w:r w:rsidRPr="00BB711D">
                <w:rPr>
                  <w:rStyle w:val="Hyperlink"/>
                </w:rPr>
                <w:t>sip:anonymous@anonymous.invalid</w:t>
              </w:r>
            </w:hyperlink>
            <w:r>
              <w:t>’ before the “;tag=…”. User 1’s ID and telephone number should not appear in any header field in the SIP INVITE.</w:t>
            </w:r>
          </w:p>
        </w:tc>
      </w:tr>
    </w:tbl>
    <w:p w14:paraId="3F75EF36" w14:textId="77777777" w:rsidR="001758AE" w:rsidRDefault="001758AE" w:rsidP="001758AE">
      <w:pPr>
        <w:pStyle w:val="LineSpacer"/>
      </w:pPr>
    </w:p>
    <w:p w14:paraId="2A66B5B2" w14:textId="77777777" w:rsidR="001758AE" w:rsidRDefault="001758AE" w:rsidP="001758AE">
      <w:pPr>
        <w:pStyle w:val="Heading2"/>
        <w:numPr>
          <w:ilvl w:val="1"/>
          <w:numId w:val="1"/>
        </w:numPr>
      </w:pPr>
      <w:bookmarkStart w:id="249" w:name="_Toc534204689"/>
      <w:bookmarkStart w:id="250" w:name="_Toc14265968"/>
      <w:r>
        <w:t>Message Waiting Indicator</w:t>
      </w:r>
      <w:bookmarkEnd w:id="249"/>
      <w:bookmarkEnd w:id="250"/>
    </w:p>
    <w:p w14:paraId="6EBDB674" w14:textId="77777777" w:rsidR="00C26F15" w:rsidRDefault="00C26F15" w:rsidP="00C26F15">
      <w:r>
        <w:fldChar w:fldCharType="begin"/>
      </w:r>
      <w:r>
        <w:instrText xml:space="preserve"> REF _Ref469906684 \h </w:instrText>
      </w:r>
      <w:r>
        <w:fldChar w:fldCharType="separate"/>
      </w:r>
      <w:r>
        <w:t xml:space="preserve">Table </w:t>
      </w:r>
      <w:r>
        <w:rPr>
          <w:noProof/>
        </w:rPr>
        <w:t>18</w:t>
      </w:r>
      <w:r>
        <w:fldChar w:fldCharType="end"/>
      </w:r>
      <w:r>
        <w:t xml:space="preserve"> presents the test case for leaving a videomail and then tracking the Message Waiting Indicator (MWI). MWI tests are conducted on the VATRP only for Providers where at least one client supports a videomail notification.</w:t>
      </w:r>
    </w:p>
    <w:p w14:paraId="7F0D7493" w14:textId="77777777" w:rsidR="00C26F15" w:rsidRDefault="00C26F15" w:rsidP="00C26F15">
      <w:pPr>
        <w:pStyle w:val="TableCaption"/>
      </w:pPr>
      <w:bookmarkStart w:id="251" w:name="_Ref469906684"/>
      <w:bookmarkStart w:id="252" w:name="_Toc503965075"/>
      <w:bookmarkStart w:id="253" w:name="_Toc531358805"/>
      <w:bookmarkStart w:id="254" w:name="_Toc531589573"/>
      <w:bookmarkStart w:id="255" w:name="_Toc531589642"/>
      <w:bookmarkStart w:id="256" w:name="_Toc534196901"/>
      <w:bookmarkStart w:id="257" w:name="_Toc12978163"/>
      <w:bookmarkStart w:id="258" w:name="_Toc14265930"/>
      <w:bookmarkStart w:id="259" w:name="_Hlk494963527"/>
      <w:r>
        <w:t xml:space="preserve">Table </w:t>
      </w:r>
      <w:r w:rsidR="008C3E38">
        <w:fldChar w:fldCharType="begin"/>
      </w:r>
      <w:r w:rsidR="008C3E38">
        <w:instrText xml:space="preserve"> SEQ Table \* ARABIC </w:instrText>
      </w:r>
      <w:r w:rsidR="008C3E38">
        <w:fldChar w:fldCharType="separate"/>
      </w:r>
      <w:r>
        <w:rPr>
          <w:noProof/>
        </w:rPr>
        <w:t>18</w:t>
      </w:r>
      <w:r w:rsidR="008C3E38">
        <w:rPr>
          <w:noProof/>
        </w:rPr>
        <w:fldChar w:fldCharType="end"/>
      </w:r>
      <w:bookmarkEnd w:id="251"/>
      <w:r>
        <w:t xml:space="preserve">. </w:t>
      </w:r>
      <w:bookmarkEnd w:id="252"/>
      <w:r>
        <w:t>Message Waiting Indicator</w:t>
      </w:r>
      <w:r w:rsidDel="00B6120A">
        <w:t xml:space="preserve"> </w:t>
      </w:r>
      <w:r>
        <w:t>Test</w:t>
      </w:r>
      <w:bookmarkEnd w:id="253"/>
      <w:bookmarkEnd w:id="254"/>
      <w:bookmarkEnd w:id="255"/>
      <w:bookmarkEnd w:id="256"/>
      <w:bookmarkEnd w:id="257"/>
      <w:bookmarkEnd w:id="258"/>
    </w:p>
    <w:bookmarkEnd w:id="259"/>
    <w:p w14:paraId="423E3618" w14:textId="77777777" w:rsidR="00C26F15" w:rsidRDefault="00C26F15" w:rsidP="00C26F15">
      <w:pPr>
        <w:pStyle w:val="LineSpacer"/>
      </w:pPr>
    </w:p>
    <w:tbl>
      <w:tblPr>
        <w:tblStyle w:val="TableGrid"/>
        <w:tblW w:w="9360"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Caption w:val="Table 18: Message Waiting Indicator Test"/>
        <w:tblDescription w:val="This three-column table presents the 3-step Message Waiting Indicator Test procedure by Step, Action, and Expected Result."/>
      </w:tblPr>
      <w:tblGrid>
        <w:gridCol w:w="800"/>
        <w:gridCol w:w="3658"/>
        <w:gridCol w:w="4902"/>
      </w:tblGrid>
      <w:tr w:rsidR="006263ED" w14:paraId="24C35D1B" w14:textId="77777777" w:rsidTr="00E02F25">
        <w:trPr>
          <w:cantSplit/>
          <w:trHeight w:val="432"/>
          <w:tblHeader/>
        </w:trPr>
        <w:tc>
          <w:tcPr>
            <w:tcW w:w="800" w:type="dxa"/>
            <w:shd w:val="clear" w:color="auto" w:fill="C6D9F1" w:themeFill="text2" w:themeFillTint="33"/>
            <w:vAlign w:val="center"/>
            <w:hideMark/>
          </w:tcPr>
          <w:p w14:paraId="67AE18F3" w14:textId="77777777" w:rsidR="00C26F15" w:rsidRPr="00DA5512" w:rsidRDefault="00C26F15" w:rsidP="00E02F25">
            <w:pPr>
              <w:pStyle w:val="TableColumnHeading"/>
              <w:keepLines/>
            </w:pPr>
            <w:r w:rsidRPr="00DA5512">
              <w:t>Step</w:t>
            </w:r>
          </w:p>
        </w:tc>
        <w:tc>
          <w:tcPr>
            <w:tcW w:w="3658" w:type="dxa"/>
            <w:shd w:val="clear" w:color="auto" w:fill="C6D9F1" w:themeFill="text2" w:themeFillTint="33"/>
            <w:vAlign w:val="center"/>
            <w:hideMark/>
          </w:tcPr>
          <w:p w14:paraId="1D000124" w14:textId="77777777" w:rsidR="00C26F15" w:rsidRPr="00DA5512" w:rsidRDefault="00C26F15" w:rsidP="00E02F25">
            <w:pPr>
              <w:pStyle w:val="TableColumnHeading"/>
              <w:keepLines/>
            </w:pPr>
            <w:r w:rsidRPr="00DA5512">
              <w:t>Action</w:t>
            </w:r>
          </w:p>
        </w:tc>
        <w:tc>
          <w:tcPr>
            <w:tcW w:w="4902" w:type="dxa"/>
            <w:shd w:val="clear" w:color="auto" w:fill="C6D9F1" w:themeFill="text2" w:themeFillTint="33"/>
            <w:vAlign w:val="center"/>
            <w:hideMark/>
          </w:tcPr>
          <w:p w14:paraId="243873E8" w14:textId="77777777" w:rsidR="00C26F15" w:rsidRPr="00DA5512" w:rsidRDefault="00C26F15" w:rsidP="00E02F25">
            <w:pPr>
              <w:pStyle w:val="TableColumnHeading"/>
              <w:keepLines/>
            </w:pPr>
            <w:r w:rsidRPr="00DA5512">
              <w:t>Expected Result</w:t>
            </w:r>
          </w:p>
        </w:tc>
      </w:tr>
      <w:tr w:rsidR="006263ED" w14:paraId="17B51145" w14:textId="77777777" w:rsidTr="00E02F25">
        <w:trPr>
          <w:trHeight w:val="251"/>
        </w:trPr>
        <w:tc>
          <w:tcPr>
            <w:tcW w:w="800" w:type="dxa"/>
            <w:shd w:val="clear" w:color="auto" w:fill="FFFFFF" w:themeFill="background1"/>
            <w:hideMark/>
          </w:tcPr>
          <w:p w14:paraId="75D795C5" w14:textId="77777777" w:rsidR="00C26F15" w:rsidRDefault="00C26F15" w:rsidP="00E02F25">
            <w:pPr>
              <w:pStyle w:val="TableTextCenter"/>
              <w:keepNext/>
              <w:keepLines/>
            </w:pPr>
            <w:r>
              <w:t>1</w:t>
            </w:r>
          </w:p>
        </w:tc>
        <w:tc>
          <w:tcPr>
            <w:tcW w:w="3658" w:type="dxa"/>
            <w:shd w:val="clear" w:color="auto" w:fill="FFFFFF" w:themeFill="background1"/>
            <w:hideMark/>
          </w:tcPr>
          <w:p w14:paraId="6A9992E9" w14:textId="77777777" w:rsidR="00C26F15" w:rsidRDefault="00C26F15" w:rsidP="00E02F25">
            <w:pPr>
              <w:pStyle w:val="TableText"/>
              <w:keepNext/>
              <w:keepLines/>
            </w:pPr>
            <w:r>
              <w:t>User 1 registers to the VATRP.</w:t>
            </w:r>
          </w:p>
        </w:tc>
        <w:tc>
          <w:tcPr>
            <w:tcW w:w="4902" w:type="dxa"/>
            <w:shd w:val="clear" w:color="auto" w:fill="FFFFFF" w:themeFill="background1"/>
            <w:hideMark/>
          </w:tcPr>
          <w:p w14:paraId="20A5E7A9" w14:textId="77777777" w:rsidR="00C26F15" w:rsidRDefault="00C26F15" w:rsidP="00E02F25">
            <w:pPr>
              <w:pStyle w:val="TableText"/>
              <w:keepNext/>
              <w:keepLines/>
            </w:pPr>
            <w:r>
              <w:t>User 1 successfully registers and sees no messages waiting. If there are messages waiting, User 1 retrieves the messages so that the MWI disappears.</w:t>
            </w:r>
          </w:p>
        </w:tc>
      </w:tr>
      <w:tr w:rsidR="006263ED" w14:paraId="35712641" w14:textId="77777777" w:rsidTr="00E02F25">
        <w:trPr>
          <w:trHeight w:val="710"/>
        </w:trPr>
        <w:tc>
          <w:tcPr>
            <w:tcW w:w="800" w:type="dxa"/>
            <w:shd w:val="clear" w:color="auto" w:fill="F2F2F2" w:themeFill="background1" w:themeFillShade="F2"/>
            <w:hideMark/>
          </w:tcPr>
          <w:p w14:paraId="18643380" w14:textId="77777777" w:rsidR="00C26F15" w:rsidRDefault="00C26F15" w:rsidP="00E02F25">
            <w:pPr>
              <w:pStyle w:val="TableTextCenter"/>
              <w:keepNext/>
              <w:keepLines/>
            </w:pPr>
            <w:r>
              <w:t>2</w:t>
            </w:r>
          </w:p>
        </w:tc>
        <w:tc>
          <w:tcPr>
            <w:tcW w:w="3658" w:type="dxa"/>
            <w:shd w:val="clear" w:color="auto" w:fill="F2F2F2" w:themeFill="background1" w:themeFillShade="F2"/>
          </w:tcPr>
          <w:p w14:paraId="57186827" w14:textId="77777777" w:rsidR="00C26F15" w:rsidRDefault="00C26F15" w:rsidP="00E02F25">
            <w:pPr>
              <w:pStyle w:val="TableText"/>
              <w:keepNext/>
              <w:keepLines/>
            </w:pPr>
            <w:r>
              <w:t>User 1 logs off and User 2 places a call to User 1.</w:t>
            </w:r>
          </w:p>
        </w:tc>
        <w:tc>
          <w:tcPr>
            <w:tcW w:w="4902" w:type="dxa"/>
            <w:shd w:val="clear" w:color="auto" w:fill="F2F2F2" w:themeFill="background1" w:themeFillShade="F2"/>
          </w:tcPr>
          <w:p w14:paraId="5E6071EA" w14:textId="77777777" w:rsidR="00C26F15" w:rsidRDefault="00C26F15" w:rsidP="00E02F25">
            <w:pPr>
              <w:pStyle w:val="TableText"/>
              <w:keepNext/>
              <w:keepLines/>
            </w:pPr>
            <w:r>
              <w:t>User 2 leaves a videomail message by following the videomail Interactive Voice &amp; Video Response (IVVR) presented to them.</w:t>
            </w:r>
          </w:p>
          <w:p w14:paraId="34FEFE5E" w14:textId="77777777" w:rsidR="00C26F15" w:rsidRDefault="00C26F15" w:rsidP="00E02F25">
            <w:pPr>
              <w:pStyle w:val="TableText"/>
              <w:keepNext/>
              <w:keepLines/>
            </w:pPr>
          </w:p>
        </w:tc>
      </w:tr>
      <w:tr w:rsidR="006263ED" w14:paraId="54A981C2" w14:textId="77777777" w:rsidTr="00E02F25">
        <w:trPr>
          <w:trHeight w:val="719"/>
        </w:trPr>
        <w:tc>
          <w:tcPr>
            <w:tcW w:w="800" w:type="dxa"/>
            <w:shd w:val="clear" w:color="auto" w:fill="FFFFFF" w:themeFill="background1"/>
            <w:hideMark/>
          </w:tcPr>
          <w:p w14:paraId="50D557BD" w14:textId="77777777" w:rsidR="00C26F15" w:rsidRDefault="00C26F15" w:rsidP="00E02F25">
            <w:pPr>
              <w:pStyle w:val="TableTextCenter"/>
              <w:keepNext/>
              <w:keepLines/>
            </w:pPr>
            <w:r>
              <w:t>3</w:t>
            </w:r>
          </w:p>
        </w:tc>
        <w:tc>
          <w:tcPr>
            <w:tcW w:w="3658" w:type="dxa"/>
            <w:shd w:val="clear" w:color="auto" w:fill="FFFFFF" w:themeFill="background1"/>
          </w:tcPr>
          <w:p w14:paraId="2393DC7B" w14:textId="77777777" w:rsidR="00C26F15" w:rsidRDefault="00C26F15" w:rsidP="00E02F25">
            <w:pPr>
              <w:pStyle w:val="TableText"/>
              <w:keepNext/>
              <w:keepLines/>
            </w:pPr>
            <w:r>
              <w:t>User 1 logs back in.</w:t>
            </w:r>
          </w:p>
        </w:tc>
        <w:tc>
          <w:tcPr>
            <w:tcW w:w="4902" w:type="dxa"/>
            <w:shd w:val="clear" w:color="auto" w:fill="FFFFFF" w:themeFill="background1"/>
          </w:tcPr>
          <w:p w14:paraId="7A7E26F5" w14:textId="1CAA9481" w:rsidR="00C26F15" w:rsidRDefault="00C26F15" w:rsidP="00E02F25">
            <w:pPr>
              <w:pStyle w:val="TableText"/>
              <w:keepNext/>
              <w:keepLines/>
              <w:spacing w:before="120"/>
            </w:pPr>
            <w:r>
              <w:t xml:space="preserve">User 1 sees </w:t>
            </w:r>
            <w:r w:rsidR="00D03672">
              <w:t>the</w:t>
            </w:r>
            <w:r>
              <w:t xml:space="preserve"> MWI displaying 1 message waiting.</w:t>
            </w:r>
          </w:p>
        </w:tc>
      </w:tr>
    </w:tbl>
    <w:p w14:paraId="191D82A7" w14:textId="77777777" w:rsidR="001758AE" w:rsidRDefault="001758AE" w:rsidP="001758AE">
      <w:pPr>
        <w:pStyle w:val="LineSpacer"/>
      </w:pPr>
    </w:p>
    <w:p w14:paraId="1C29FBA4" w14:textId="77777777" w:rsidR="001758AE" w:rsidRDefault="001758AE" w:rsidP="001758AE">
      <w:pPr>
        <w:pStyle w:val="Heading2"/>
        <w:numPr>
          <w:ilvl w:val="1"/>
          <w:numId w:val="1"/>
        </w:numPr>
        <w:tabs>
          <w:tab w:val="clear" w:pos="720"/>
          <w:tab w:val="num" w:pos="2430"/>
        </w:tabs>
      </w:pPr>
      <w:bookmarkStart w:id="260" w:name="_Toc531589574"/>
      <w:bookmarkStart w:id="261" w:name="_Toc534204690"/>
      <w:bookmarkStart w:id="262" w:name="_Toc14265969"/>
      <w:r>
        <w:t>Contact List Management</w:t>
      </w:r>
      <w:bookmarkEnd w:id="260"/>
      <w:bookmarkEnd w:id="261"/>
      <w:bookmarkEnd w:id="262"/>
    </w:p>
    <w:p w14:paraId="11A7742F" w14:textId="77777777" w:rsidR="001758AE" w:rsidRDefault="001758AE" w:rsidP="001758AE">
      <w:pPr>
        <w:pStyle w:val="Heading3"/>
        <w:numPr>
          <w:ilvl w:val="2"/>
          <w:numId w:val="1"/>
        </w:numPr>
        <w:tabs>
          <w:tab w:val="num" w:pos="1206"/>
          <w:tab w:val="num" w:pos="1476"/>
          <w:tab w:val="num" w:pos="2556"/>
        </w:tabs>
      </w:pPr>
      <w:bookmarkStart w:id="263" w:name="_Toc531589575"/>
      <w:bookmarkStart w:id="264" w:name="_Toc534204691"/>
      <w:bookmarkStart w:id="265" w:name="_Toc14265970"/>
      <w:r>
        <w:t>xCard</w:t>
      </w:r>
      <w:bookmarkEnd w:id="263"/>
      <w:bookmarkEnd w:id="264"/>
      <w:bookmarkEnd w:id="265"/>
    </w:p>
    <w:p w14:paraId="6020EBFD" w14:textId="59B5F33B" w:rsidR="001758AE" w:rsidRPr="00E63231" w:rsidRDefault="008C3E38" w:rsidP="001758AE">
      <w:r>
        <w:fldChar w:fldCharType="begin"/>
      </w:r>
      <w:r>
        <w:instrText xml:space="preserve"> REF _Ref531174058 </w:instrText>
      </w:r>
      <w:r>
        <w:fldChar w:fldCharType="separate"/>
      </w:r>
      <w:r w:rsidR="00EF04BD">
        <w:t xml:space="preserve">Table </w:t>
      </w:r>
      <w:r w:rsidR="00EF04BD">
        <w:rPr>
          <w:noProof/>
        </w:rPr>
        <w:t>19</w:t>
      </w:r>
      <w:r>
        <w:rPr>
          <w:noProof/>
        </w:rPr>
        <w:fldChar w:fldCharType="end"/>
      </w:r>
      <w:r w:rsidR="001758AE">
        <w:t xml:space="preserve"> presents the test procedure for xCard. This test is conducted once per Provider on the VATRP only. The User 2 mentioned in this test case must be another VATRP endpoint registered to the same Provider.</w:t>
      </w:r>
    </w:p>
    <w:p w14:paraId="6A0A3C99" w14:textId="22EFF15B" w:rsidR="001758AE" w:rsidRDefault="001758AE" w:rsidP="001758AE">
      <w:pPr>
        <w:pStyle w:val="TableCaption"/>
      </w:pPr>
      <w:bookmarkStart w:id="266" w:name="_Ref531174058"/>
      <w:bookmarkStart w:id="267" w:name="_Ref531174051"/>
      <w:bookmarkStart w:id="268" w:name="_Toc531358808"/>
      <w:bookmarkStart w:id="269" w:name="_Toc531589576"/>
      <w:bookmarkStart w:id="270" w:name="_Toc531589643"/>
      <w:bookmarkStart w:id="271" w:name="_Toc534196902"/>
      <w:bookmarkStart w:id="272" w:name="_Toc14265931"/>
      <w:r>
        <w:t xml:space="preserve">Table </w:t>
      </w:r>
      <w:r w:rsidR="008C3E38">
        <w:fldChar w:fldCharType="begin"/>
      </w:r>
      <w:r w:rsidR="008C3E38">
        <w:instrText xml:space="preserve"> SEQ Table \* ARABIC </w:instrText>
      </w:r>
      <w:r w:rsidR="008C3E38">
        <w:fldChar w:fldCharType="separate"/>
      </w:r>
      <w:r w:rsidR="00EF04BD">
        <w:rPr>
          <w:noProof/>
        </w:rPr>
        <w:t>19</w:t>
      </w:r>
      <w:r w:rsidR="008C3E38">
        <w:rPr>
          <w:noProof/>
        </w:rPr>
        <w:fldChar w:fldCharType="end"/>
      </w:r>
      <w:bookmarkEnd w:id="266"/>
      <w:r>
        <w:t>. xCard Test</w:t>
      </w:r>
      <w:bookmarkEnd w:id="267"/>
      <w:bookmarkEnd w:id="268"/>
      <w:bookmarkEnd w:id="269"/>
      <w:bookmarkEnd w:id="270"/>
      <w:bookmarkEnd w:id="271"/>
      <w:bookmarkEnd w:id="272"/>
    </w:p>
    <w:tbl>
      <w:tblPr>
        <w:tblStyle w:val="TableGrid"/>
        <w:tblW w:w="9270" w:type="dxa"/>
        <w:tblInd w:w="8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9: xCard Test"/>
        <w:tblDescription w:val="This three-column table presents the 7-step xCard Test procedure by Step, Action, and Expected Result."/>
      </w:tblPr>
      <w:tblGrid>
        <w:gridCol w:w="810"/>
        <w:gridCol w:w="3510"/>
        <w:gridCol w:w="4950"/>
      </w:tblGrid>
      <w:tr w:rsidR="001758AE" w14:paraId="6D582BC0" w14:textId="77777777" w:rsidTr="003C6625">
        <w:trPr>
          <w:trHeight w:val="432"/>
          <w:tblHeader/>
        </w:trPr>
        <w:tc>
          <w:tcPr>
            <w:tcW w:w="810" w:type="dxa"/>
            <w:shd w:val="clear" w:color="auto" w:fill="C6D9F1" w:themeFill="text2" w:themeFillTint="33"/>
            <w:vAlign w:val="center"/>
            <w:hideMark/>
          </w:tcPr>
          <w:p w14:paraId="25C3A4CE" w14:textId="77777777" w:rsidR="001758AE" w:rsidRPr="00F135DC" w:rsidRDefault="001758AE" w:rsidP="003C6625">
            <w:pPr>
              <w:pStyle w:val="TableColumnHeading"/>
            </w:pPr>
            <w:r w:rsidRPr="00F135DC">
              <w:t>Step</w:t>
            </w:r>
          </w:p>
        </w:tc>
        <w:tc>
          <w:tcPr>
            <w:tcW w:w="3510" w:type="dxa"/>
            <w:shd w:val="clear" w:color="auto" w:fill="C6D9F1" w:themeFill="text2" w:themeFillTint="33"/>
            <w:vAlign w:val="center"/>
            <w:hideMark/>
          </w:tcPr>
          <w:p w14:paraId="5D9649E7" w14:textId="77777777" w:rsidR="001758AE" w:rsidRPr="00F135DC" w:rsidRDefault="001758AE" w:rsidP="003C6625">
            <w:pPr>
              <w:pStyle w:val="TableColumnHeading"/>
            </w:pPr>
            <w:r w:rsidRPr="00F135DC">
              <w:t>Action</w:t>
            </w:r>
          </w:p>
        </w:tc>
        <w:tc>
          <w:tcPr>
            <w:tcW w:w="4950" w:type="dxa"/>
            <w:shd w:val="clear" w:color="auto" w:fill="C6D9F1" w:themeFill="text2" w:themeFillTint="33"/>
            <w:vAlign w:val="center"/>
            <w:hideMark/>
          </w:tcPr>
          <w:p w14:paraId="699DFF4D" w14:textId="77777777" w:rsidR="001758AE" w:rsidRPr="00F135DC" w:rsidRDefault="001758AE" w:rsidP="003C6625">
            <w:pPr>
              <w:pStyle w:val="TableColumnHeading"/>
            </w:pPr>
            <w:r w:rsidRPr="00F135DC">
              <w:t>Expected Result</w:t>
            </w:r>
          </w:p>
        </w:tc>
      </w:tr>
      <w:tr w:rsidR="001758AE" w14:paraId="43F4B951" w14:textId="77777777" w:rsidTr="003C6625">
        <w:trPr>
          <w:trHeight w:val="251"/>
        </w:trPr>
        <w:tc>
          <w:tcPr>
            <w:tcW w:w="810" w:type="dxa"/>
            <w:shd w:val="clear" w:color="auto" w:fill="FFFFFF" w:themeFill="background1"/>
            <w:hideMark/>
          </w:tcPr>
          <w:p w14:paraId="6A934B79" w14:textId="77777777" w:rsidR="001758AE" w:rsidRDefault="001758AE" w:rsidP="003C6625">
            <w:pPr>
              <w:pStyle w:val="TableTextCenter"/>
            </w:pPr>
            <w:r>
              <w:t>1</w:t>
            </w:r>
          </w:p>
        </w:tc>
        <w:tc>
          <w:tcPr>
            <w:tcW w:w="3510" w:type="dxa"/>
            <w:shd w:val="clear" w:color="auto" w:fill="FFFFFF" w:themeFill="background1"/>
            <w:hideMark/>
          </w:tcPr>
          <w:p w14:paraId="2FC3625C" w14:textId="77777777" w:rsidR="001758AE" w:rsidRDefault="001758AE" w:rsidP="003C6625">
            <w:pPr>
              <w:pStyle w:val="TableText"/>
            </w:pPr>
            <w:r>
              <w:t>User 1 navigates to Settings and then to Account and provides a Contacts URI that will upload an XML file containing User 2’s contact information.</w:t>
            </w:r>
          </w:p>
        </w:tc>
        <w:tc>
          <w:tcPr>
            <w:tcW w:w="4950" w:type="dxa"/>
            <w:shd w:val="clear" w:color="auto" w:fill="FFFFFF" w:themeFill="background1"/>
            <w:hideMark/>
          </w:tcPr>
          <w:p w14:paraId="75A1317F" w14:textId="4A4E73BF" w:rsidR="001758AE" w:rsidRDefault="001758AE" w:rsidP="003C6625">
            <w:pPr>
              <w:pStyle w:val="TableText"/>
            </w:pPr>
            <w:r>
              <w:t xml:space="preserve">The contacts URI is successfully loaded in (the </w:t>
            </w:r>
            <w:r w:rsidR="00034A05">
              <w:t>U</w:t>
            </w:r>
            <w:r>
              <w:t>ser can click “Close”).</w:t>
            </w:r>
          </w:p>
        </w:tc>
      </w:tr>
      <w:tr w:rsidR="001758AE" w14:paraId="6FBE27EC" w14:textId="77777777" w:rsidTr="003C6625">
        <w:trPr>
          <w:trHeight w:val="710"/>
        </w:trPr>
        <w:tc>
          <w:tcPr>
            <w:tcW w:w="810" w:type="dxa"/>
            <w:shd w:val="clear" w:color="auto" w:fill="F2F2F2" w:themeFill="background1" w:themeFillShade="F2"/>
            <w:hideMark/>
          </w:tcPr>
          <w:p w14:paraId="1E762CB9" w14:textId="77777777" w:rsidR="001758AE" w:rsidRDefault="001758AE" w:rsidP="003C6625">
            <w:pPr>
              <w:pStyle w:val="TableTextCenter"/>
            </w:pPr>
            <w:r>
              <w:lastRenderedPageBreak/>
              <w:t>2</w:t>
            </w:r>
          </w:p>
        </w:tc>
        <w:tc>
          <w:tcPr>
            <w:tcW w:w="3510" w:type="dxa"/>
            <w:shd w:val="clear" w:color="auto" w:fill="F2F2F2" w:themeFill="background1" w:themeFillShade="F2"/>
            <w:hideMark/>
          </w:tcPr>
          <w:p w14:paraId="369E75F2" w14:textId="77777777" w:rsidR="001758AE" w:rsidRDefault="001758AE" w:rsidP="003C6625">
            <w:pPr>
              <w:pStyle w:val="TableText"/>
            </w:pPr>
            <w:r>
              <w:t>User 1 navigates to the Contacts tab and clicks the down-arrow icon for import.</w:t>
            </w:r>
          </w:p>
        </w:tc>
        <w:tc>
          <w:tcPr>
            <w:tcW w:w="4950" w:type="dxa"/>
            <w:shd w:val="clear" w:color="auto" w:fill="F2F2F2" w:themeFill="background1" w:themeFillShade="F2"/>
            <w:hideMark/>
          </w:tcPr>
          <w:p w14:paraId="781F9C5A" w14:textId="77777777" w:rsidR="001758AE" w:rsidRDefault="001758AE" w:rsidP="003C6625">
            <w:pPr>
              <w:pStyle w:val="TableText"/>
            </w:pPr>
            <w:r>
              <w:t>User 1 sees a pop-up window with import options.</w:t>
            </w:r>
          </w:p>
        </w:tc>
      </w:tr>
      <w:tr w:rsidR="001758AE" w14:paraId="1B7F36D8" w14:textId="77777777" w:rsidTr="003C6625">
        <w:trPr>
          <w:trHeight w:val="463"/>
        </w:trPr>
        <w:tc>
          <w:tcPr>
            <w:tcW w:w="810" w:type="dxa"/>
            <w:shd w:val="clear" w:color="auto" w:fill="FFFFFF" w:themeFill="background1"/>
            <w:hideMark/>
          </w:tcPr>
          <w:p w14:paraId="6D0E730E" w14:textId="77777777" w:rsidR="001758AE" w:rsidRDefault="001758AE" w:rsidP="003C6625">
            <w:pPr>
              <w:pStyle w:val="TableTextCenter"/>
            </w:pPr>
            <w:r>
              <w:t>3</w:t>
            </w:r>
          </w:p>
        </w:tc>
        <w:tc>
          <w:tcPr>
            <w:tcW w:w="3510" w:type="dxa"/>
            <w:shd w:val="clear" w:color="auto" w:fill="FFFFFF" w:themeFill="background1"/>
            <w:hideMark/>
          </w:tcPr>
          <w:p w14:paraId="5E60D6B2" w14:textId="77777777" w:rsidR="001758AE" w:rsidRDefault="001758AE" w:rsidP="003C6625">
            <w:pPr>
              <w:pStyle w:val="TableText"/>
            </w:pPr>
            <w:r>
              <w:t>User 1 clicks “Yes” to import from the server.</w:t>
            </w:r>
          </w:p>
        </w:tc>
        <w:tc>
          <w:tcPr>
            <w:tcW w:w="4950" w:type="dxa"/>
            <w:shd w:val="clear" w:color="auto" w:fill="FFFFFF" w:themeFill="background1"/>
            <w:hideMark/>
          </w:tcPr>
          <w:p w14:paraId="4419592F" w14:textId="77777777" w:rsidR="001758AE" w:rsidRDefault="001758AE" w:rsidP="003C6625">
            <w:pPr>
              <w:pStyle w:val="TableText"/>
            </w:pPr>
            <w:r>
              <w:t>User 1 sees the imported contacts in the contacts list.</w:t>
            </w:r>
          </w:p>
        </w:tc>
      </w:tr>
      <w:tr w:rsidR="001758AE" w14:paraId="55FD3EAF" w14:textId="77777777" w:rsidTr="003C6625">
        <w:trPr>
          <w:trHeight w:val="510"/>
        </w:trPr>
        <w:tc>
          <w:tcPr>
            <w:tcW w:w="810" w:type="dxa"/>
            <w:shd w:val="clear" w:color="auto" w:fill="F2F2F2" w:themeFill="background1" w:themeFillShade="F2"/>
          </w:tcPr>
          <w:p w14:paraId="7A67BCFB" w14:textId="77777777" w:rsidR="001758AE" w:rsidRDefault="001758AE" w:rsidP="003C6625">
            <w:pPr>
              <w:pStyle w:val="TableTextCenter"/>
            </w:pPr>
            <w:r>
              <w:t>4</w:t>
            </w:r>
          </w:p>
        </w:tc>
        <w:tc>
          <w:tcPr>
            <w:tcW w:w="3510" w:type="dxa"/>
            <w:shd w:val="clear" w:color="auto" w:fill="F2F2F2" w:themeFill="background1" w:themeFillShade="F2"/>
          </w:tcPr>
          <w:p w14:paraId="78C9D214" w14:textId="77777777" w:rsidR="001758AE" w:rsidRDefault="001758AE" w:rsidP="003C6625">
            <w:pPr>
              <w:pStyle w:val="TableText"/>
            </w:pPr>
            <w:r>
              <w:t>User 1 places a call to one of the imported contacts, which is User 2.</w:t>
            </w:r>
          </w:p>
        </w:tc>
        <w:tc>
          <w:tcPr>
            <w:tcW w:w="4950" w:type="dxa"/>
            <w:shd w:val="clear" w:color="auto" w:fill="F2F2F2" w:themeFill="background1" w:themeFillShade="F2"/>
          </w:tcPr>
          <w:p w14:paraId="718D54DB" w14:textId="77777777" w:rsidR="001758AE" w:rsidRDefault="001758AE" w:rsidP="003C6625">
            <w:pPr>
              <w:pStyle w:val="TableText"/>
            </w:pPr>
            <w:r>
              <w:t>User 1’s call to User 2 is successful.</w:t>
            </w:r>
          </w:p>
        </w:tc>
      </w:tr>
      <w:tr w:rsidR="001758AE" w14:paraId="2D57BA31" w14:textId="77777777" w:rsidTr="003C6625">
        <w:trPr>
          <w:trHeight w:val="510"/>
        </w:trPr>
        <w:tc>
          <w:tcPr>
            <w:tcW w:w="810" w:type="dxa"/>
            <w:shd w:val="clear" w:color="auto" w:fill="FFFFFF" w:themeFill="background1"/>
          </w:tcPr>
          <w:p w14:paraId="6F5A936B" w14:textId="77777777" w:rsidR="001758AE" w:rsidRDefault="001758AE" w:rsidP="003C6625">
            <w:pPr>
              <w:pStyle w:val="TableTextCenter"/>
            </w:pPr>
            <w:r>
              <w:t>5</w:t>
            </w:r>
          </w:p>
        </w:tc>
        <w:tc>
          <w:tcPr>
            <w:tcW w:w="3510" w:type="dxa"/>
            <w:shd w:val="clear" w:color="auto" w:fill="FFFFFF" w:themeFill="background1"/>
          </w:tcPr>
          <w:p w14:paraId="00D65388" w14:textId="77777777" w:rsidR="001758AE" w:rsidRDefault="001758AE" w:rsidP="003C6625">
            <w:pPr>
              <w:pStyle w:val="TableText"/>
            </w:pPr>
            <w:r>
              <w:t>User 1 navigates to the contact view and clicks the up-arrow icon for export.</w:t>
            </w:r>
          </w:p>
        </w:tc>
        <w:tc>
          <w:tcPr>
            <w:tcW w:w="4950" w:type="dxa"/>
            <w:shd w:val="clear" w:color="auto" w:fill="FFFFFF" w:themeFill="background1"/>
          </w:tcPr>
          <w:p w14:paraId="394F2BFF" w14:textId="77777777" w:rsidR="001758AE" w:rsidRDefault="001758AE" w:rsidP="003C6625">
            <w:pPr>
              <w:pStyle w:val="TableText"/>
            </w:pPr>
            <w:r>
              <w:t>User 1 sees a pop-up window with export options.</w:t>
            </w:r>
          </w:p>
        </w:tc>
      </w:tr>
      <w:tr w:rsidR="001758AE" w14:paraId="3538E417" w14:textId="77777777" w:rsidTr="003C6625">
        <w:trPr>
          <w:trHeight w:val="510"/>
        </w:trPr>
        <w:tc>
          <w:tcPr>
            <w:tcW w:w="810" w:type="dxa"/>
            <w:shd w:val="clear" w:color="auto" w:fill="F2F2F2" w:themeFill="background1" w:themeFillShade="F2"/>
            <w:hideMark/>
          </w:tcPr>
          <w:p w14:paraId="198EC5F7" w14:textId="77777777" w:rsidR="001758AE" w:rsidRDefault="001758AE" w:rsidP="003C6625">
            <w:pPr>
              <w:pStyle w:val="TableTextCenter"/>
            </w:pPr>
            <w:r>
              <w:t>6</w:t>
            </w:r>
          </w:p>
        </w:tc>
        <w:tc>
          <w:tcPr>
            <w:tcW w:w="3510" w:type="dxa"/>
            <w:shd w:val="clear" w:color="auto" w:fill="F2F2F2" w:themeFill="background1" w:themeFillShade="F2"/>
            <w:hideMark/>
          </w:tcPr>
          <w:p w14:paraId="154D583E" w14:textId="77777777" w:rsidR="001758AE" w:rsidRDefault="001758AE" w:rsidP="003C6625">
            <w:pPr>
              <w:pStyle w:val="TableText"/>
            </w:pPr>
            <w:r>
              <w:t>User 1 clicks “Yes” to export to the server.</w:t>
            </w:r>
          </w:p>
        </w:tc>
        <w:tc>
          <w:tcPr>
            <w:tcW w:w="4950" w:type="dxa"/>
            <w:shd w:val="clear" w:color="auto" w:fill="F2F2F2" w:themeFill="background1" w:themeFillShade="F2"/>
            <w:hideMark/>
          </w:tcPr>
          <w:p w14:paraId="533F0F40" w14:textId="77777777" w:rsidR="001758AE" w:rsidRDefault="001758AE" w:rsidP="003C6625">
            <w:pPr>
              <w:pStyle w:val="TableText"/>
            </w:pPr>
            <w:r>
              <w:t>The contacts are successfully exported, which can be verified by checking the XML file. All contacts in the imported file are correctly represented in the exported file.</w:t>
            </w:r>
          </w:p>
        </w:tc>
      </w:tr>
      <w:tr w:rsidR="001758AE" w14:paraId="2DEBC67A" w14:textId="77777777" w:rsidTr="003C6625">
        <w:trPr>
          <w:trHeight w:val="510"/>
        </w:trPr>
        <w:tc>
          <w:tcPr>
            <w:tcW w:w="810" w:type="dxa"/>
            <w:shd w:val="clear" w:color="auto" w:fill="FFFFFF" w:themeFill="background1"/>
          </w:tcPr>
          <w:p w14:paraId="62931807" w14:textId="77777777" w:rsidR="001758AE" w:rsidRDefault="001758AE" w:rsidP="003C6625">
            <w:pPr>
              <w:pStyle w:val="TableTextCenter"/>
            </w:pPr>
            <w:r>
              <w:t>7</w:t>
            </w:r>
          </w:p>
        </w:tc>
        <w:tc>
          <w:tcPr>
            <w:tcW w:w="3510" w:type="dxa"/>
            <w:shd w:val="clear" w:color="auto" w:fill="FFFFFF" w:themeFill="background1"/>
          </w:tcPr>
          <w:p w14:paraId="400D9DEF" w14:textId="77777777" w:rsidR="001758AE" w:rsidRDefault="001758AE" w:rsidP="003C6625">
            <w:pPr>
              <w:pStyle w:val="TableText"/>
            </w:pPr>
            <w:r>
              <w:t>User 1 opens Postman and creates a GET request for the exported contacts.</w:t>
            </w:r>
          </w:p>
        </w:tc>
        <w:tc>
          <w:tcPr>
            <w:tcW w:w="4950" w:type="dxa"/>
            <w:shd w:val="clear" w:color="auto" w:fill="FFFFFF" w:themeFill="background1"/>
          </w:tcPr>
          <w:p w14:paraId="6570A80C" w14:textId="77777777" w:rsidR="001758AE" w:rsidRDefault="001758AE" w:rsidP="003C6625">
            <w:pPr>
              <w:pStyle w:val="TableText"/>
            </w:pPr>
            <w:r>
              <w:t>User 1 can use the response to verify that the contact export was successful.</w:t>
            </w:r>
          </w:p>
        </w:tc>
      </w:tr>
    </w:tbl>
    <w:p w14:paraId="492A024C" w14:textId="77777777" w:rsidR="001758AE" w:rsidRPr="00E63231" w:rsidRDefault="001758AE" w:rsidP="001758AE">
      <w:pPr>
        <w:pStyle w:val="LineSpacer"/>
      </w:pPr>
    </w:p>
    <w:p w14:paraId="6BA6FE7D" w14:textId="77777777" w:rsidR="001758AE" w:rsidRDefault="001758AE" w:rsidP="001758AE">
      <w:pPr>
        <w:pStyle w:val="Heading3"/>
        <w:numPr>
          <w:ilvl w:val="2"/>
          <w:numId w:val="1"/>
        </w:numPr>
        <w:tabs>
          <w:tab w:val="num" w:pos="1206"/>
          <w:tab w:val="num" w:pos="1476"/>
          <w:tab w:val="num" w:pos="2556"/>
        </w:tabs>
      </w:pPr>
      <w:bookmarkStart w:id="273" w:name="_Toc531589577"/>
      <w:bookmarkStart w:id="274" w:name="_Toc534204692"/>
      <w:bookmarkStart w:id="275" w:name="_Toc14265971"/>
      <w:r>
        <w:t>CardDAV</w:t>
      </w:r>
      <w:bookmarkEnd w:id="273"/>
      <w:bookmarkEnd w:id="274"/>
      <w:bookmarkEnd w:id="275"/>
    </w:p>
    <w:p w14:paraId="007DFC4C" w14:textId="77777777" w:rsidR="001758AE" w:rsidRPr="008D69F0" w:rsidRDefault="001758AE" w:rsidP="001758AE">
      <w:r>
        <w:t>The test case for CardDAV is in development.</w:t>
      </w:r>
    </w:p>
    <w:p w14:paraId="7C449EE3" w14:textId="77777777" w:rsidR="001758AE" w:rsidRDefault="001758AE" w:rsidP="001758AE">
      <w:pPr>
        <w:pStyle w:val="Heading2"/>
        <w:numPr>
          <w:ilvl w:val="1"/>
          <w:numId w:val="1"/>
        </w:numPr>
        <w:tabs>
          <w:tab w:val="clear" w:pos="720"/>
          <w:tab w:val="num" w:pos="2430"/>
        </w:tabs>
      </w:pPr>
      <w:bookmarkStart w:id="276" w:name="_Toc531589578"/>
      <w:bookmarkStart w:id="277" w:name="_Toc534204693"/>
      <w:bookmarkStart w:id="278" w:name="_Toc14265972"/>
      <w:r>
        <w:t>One-Stage Dial-Around</w:t>
      </w:r>
      <w:bookmarkEnd w:id="276"/>
      <w:bookmarkEnd w:id="277"/>
      <w:bookmarkEnd w:id="278"/>
    </w:p>
    <w:bookmarkStart w:id="279" w:name="_Toc531589579"/>
    <w:bookmarkStart w:id="280" w:name="_Toc534204694"/>
    <w:p w14:paraId="6AA2703C" w14:textId="2FDE1D16" w:rsidR="005A7D5B" w:rsidRDefault="00FF6EAF" w:rsidP="005A7D5B">
      <w:r>
        <w:fldChar w:fldCharType="begin"/>
      </w:r>
      <w:r>
        <w:instrText xml:space="preserve"> REF _Ref12623751 \h </w:instrText>
      </w:r>
      <w:r>
        <w:fldChar w:fldCharType="separate"/>
      </w:r>
      <w:r w:rsidR="00EF04BD">
        <w:t xml:space="preserve">Table </w:t>
      </w:r>
      <w:r w:rsidR="00EF04BD">
        <w:rPr>
          <w:noProof/>
        </w:rPr>
        <w:t>20</w:t>
      </w:r>
      <w:r>
        <w:fldChar w:fldCharType="end"/>
      </w:r>
      <w:r>
        <w:t xml:space="preserve"> </w:t>
      </w:r>
      <w:r w:rsidR="005A7D5B">
        <w:t>presents the test procedure for one-stage dial-around. This test is conducted once per Provider pair on the VATRP only, and only if both Providers have indicated that they support one-stage dial-around.</w:t>
      </w:r>
    </w:p>
    <w:p w14:paraId="74B89B57" w14:textId="00D75D0F" w:rsidR="005A7D5B" w:rsidRDefault="005A7D5B" w:rsidP="005A7D5B">
      <w:r>
        <w:t>This test case requires the use of a Communication Assistant (CA) and a call to a non-VRS number.</w:t>
      </w:r>
    </w:p>
    <w:p w14:paraId="62CE2C2C" w14:textId="7095B780" w:rsidR="005A7D5B" w:rsidRDefault="005A7D5B" w:rsidP="005A7D5B">
      <w:pPr>
        <w:pStyle w:val="TableCaption"/>
      </w:pPr>
      <w:bookmarkStart w:id="281" w:name="_Ref12623751"/>
      <w:bookmarkStart w:id="282" w:name="_Ref12623743"/>
      <w:bookmarkStart w:id="283" w:name="_Toc14265932"/>
      <w:r>
        <w:t xml:space="preserve">Table </w:t>
      </w:r>
      <w:r w:rsidR="008C3E38">
        <w:fldChar w:fldCharType="begin"/>
      </w:r>
      <w:r w:rsidR="008C3E38">
        <w:instrText xml:space="preserve"> SEQ Table \* ARABIC </w:instrText>
      </w:r>
      <w:r w:rsidR="008C3E38">
        <w:fldChar w:fldCharType="separate"/>
      </w:r>
      <w:r w:rsidR="00EF04BD">
        <w:rPr>
          <w:noProof/>
        </w:rPr>
        <w:t>20</w:t>
      </w:r>
      <w:r w:rsidR="008C3E38">
        <w:rPr>
          <w:noProof/>
        </w:rPr>
        <w:fldChar w:fldCharType="end"/>
      </w:r>
      <w:bookmarkEnd w:id="281"/>
      <w:r>
        <w:t>. One-Stage</w:t>
      </w:r>
      <w:r w:rsidR="00742E61">
        <w:t xml:space="preserve"> D</w:t>
      </w:r>
      <w:r>
        <w:t>ial-</w:t>
      </w:r>
      <w:r w:rsidR="00742E61">
        <w:t>A</w:t>
      </w:r>
      <w:r>
        <w:t>round</w:t>
      </w:r>
      <w:bookmarkEnd w:id="282"/>
      <w:bookmarkEnd w:id="283"/>
    </w:p>
    <w:tbl>
      <w:tblPr>
        <w:tblStyle w:val="TableGrid"/>
        <w:tblW w:w="9270" w:type="dxa"/>
        <w:tblInd w:w="8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20:  One-Stage Dial-Around"/>
        <w:tblDescription w:val="This three-column table presents the 3-step One-Stage Dial-Around procedure by Step, Action, and Expected Result."/>
      </w:tblPr>
      <w:tblGrid>
        <w:gridCol w:w="810"/>
        <w:gridCol w:w="3510"/>
        <w:gridCol w:w="4950"/>
      </w:tblGrid>
      <w:tr w:rsidR="005A7D5B" w14:paraId="54ADF74E" w14:textId="77777777" w:rsidTr="00986FAF">
        <w:trPr>
          <w:trHeight w:val="432"/>
          <w:tblHeader/>
        </w:trPr>
        <w:tc>
          <w:tcPr>
            <w:tcW w:w="810" w:type="dxa"/>
            <w:shd w:val="clear" w:color="auto" w:fill="C6D9F1" w:themeFill="text2" w:themeFillTint="33"/>
            <w:vAlign w:val="center"/>
            <w:hideMark/>
          </w:tcPr>
          <w:p w14:paraId="1A817EFC" w14:textId="77777777" w:rsidR="005A7D5B" w:rsidRPr="00F135DC" w:rsidRDefault="005A7D5B" w:rsidP="00986FAF">
            <w:pPr>
              <w:pStyle w:val="TableColumnHeading"/>
            </w:pPr>
            <w:r w:rsidRPr="00F135DC">
              <w:t>Step</w:t>
            </w:r>
          </w:p>
        </w:tc>
        <w:tc>
          <w:tcPr>
            <w:tcW w:w="3510" w:type="dxa"/>
            <w:shd w:val="clear" w:color="auto" w:fill="C6D9F1" w:themeFill="text2" w:themeFillTint="33"/>
            <w:vAlign w:val="center"/>
            <w:hideMark/>
          </w:tcPr>
          <w:p w14:paraId="74F14BB5" w14:textId="77777777" w:rsidR="005A7D5B" w:rsidRPr="00F135DC" w:rsidRDefault="005A7D5B" w:rsidP="00986FAF">
            <w:pPr>
              <w:pStyle w:val="TableColumnHeading"/>
            </w:pPr>
            <w:r w:rsidRPr="00F135DC">
              <w:t>Action</w:t>
            </w:r>
            <w:bookmarkStart w:id="284" w:name="_GoBack"/>
            <w:bookmarkEnd w:id="284"/>
          </w:p>
        </w:tc>
        <w:tc>
          <w:tcPr>
            <w:tcW w:w="4950" w:type="dxa"/>
            <w:shd w:val="clear" w:color="auto" w:fill="C6D9F1" w:themeFill="text2" w:themeFillTint="33"/>
            <w:vAlign w:val="center"/>
            <w:hideMark/>
          </w:tcPr>
          <w:p w14:paraId="67F24780" w14:textId="77777777" w:rsidR="005A7D5B" w:rsidRPr="00F135DC" w:rsidRDefault="005A7D5B" w:rsidP="00986FAF">
            <w:pPr>
              <w:pStyle w:val="TableColumnHeading"/>
            </w:pPr>
            <w:r w:rsidRPr="00F135DC">
              <w:t>Expected Result</w:t>
            </w:r>
          </w:p>
        </w:tc>
      </w:tr>
      <w:tr w:rsidR="005A7D5B" w14:paraId="5E39AAD7" w14:textId="77777777" w:rsidTr="00986FAF">
        <w:trPr>
          <w:trHeight w:val="251"/>
        </w:trPr>
        <w:tc>
          <w:tcPr>
            <w:tcW w:w="810" w:type="dxa"/>
            <w:shd w:val="clear" w:color="auto" w:fill="FFFFFF" w:themeFill="background1"/>
            <w:hideMark/>
          </w:tcPr>
          <w:p w14:paraId="30F54434" w14:textId="77777777" w:rsidR="005A7D5B" w:rsidRDefault="005A7D5B" w:rsidP="00986FAF">
            <w:pPr>
              <w:pStyle w:val="TableTextCenter"/>
            </w:pPr>
            <w:r>
              <w:t>1</w:t>
            </w:r>
          </w:p>
        </w:tc>
        <w:tc>
          <w:tcPr>
            <w:tcW w:w="3510" w:type="dxa"/>
            <w:shd w:val="clear" w:color="auto" w:fill="FFFFFF" w:themeFill="background1"/>
          </w:tcPr>
          <w:p w14:paraId="4C4642B3" w14:textId="3AAD90C0" w:rsidR="005A7D5B" w:rsidRDefault="005A7D5B" w:rsidP="00986FAF">
            <w:pPr>
              <w:pStyle w:val="TableText"/>
            </w:pPr>
            <w:r>
              <w:t xml:space="preserve">User configures the </w:t>
            </w:r>
            <w:r>
              <w:rPr>
                <w:rStyle w:val="lrzxr"/>
                <w:rFonts w:cs="Arial"/>
                <w:color w:val="222222"/>
              </w:rPr>
              <w:t xml:space="preserve">VATRP to place a dial-around call by selecting the dial-around </w:t>
            </w:r>
            <w:r w:rsidR="008076AA">
              <w:rPr>
                <w:rStyle w:val="lrzxr"/>
                <w:rFonts w:cs="Arial"/>
                <w:color w:val="222222"/>
              </w:rPr>
              <w:t>P</w:t>
            </w:r>
            <w:r>
              <w:rPr>
                <w:rStyle w:val="lrzxr"/>
                <w:rFonts w:cs="Arial"/>
                <w:color w:val="222222"/>
              </w:rPr>
              <w:t>rovider from the drop-down menu next to the call button.</w:t>
            </w:r>
          </w:p>
        </w:tc>
        <w:tc>
          <w:tcPr>
            <w:tcW w:w="4950" w:type="dxa"/>
            <w:shd w:val="clear" w:color="auto" w:fill="FFFFFF" w:themeFill="background1"/>
          </w:tcPr>
          <w:p w14:paraId="3E79B5A1" w14:textId="2F96FB47" w:rsidR="005A7D5B" w:rsidRDefault="005A7D5B" w:rsidP="00986FAF">
            <w:pPr>
              <w:pStyle w:val="TableText"/>
            </w:pPr>
            <w:r>
              <w:t xml:space="preserve">The dial-around </w:t>
            </w:r>
            <w:r w:rsidR="008076AA">
              <w:t>P</w:t>
            </w:r>
            <w:r>
              <w:t>rovider is selected.</w:t>
            </w:r>
          </w:p>
        </w:tc>
      </w:tr>
      <w:tr w:rsidR="005A7D5B" w14:paraId="0A1BF51A" w14:textId="77777777" w:rsidTr="00BE36B4">
        <w:trPr>
          <w:trHeight w:val="251"/>
        </w:trPr>
        <w:tc>
          <w:tcPr>
            <w:tcW w:w="810" w:type="dxa"/>
            <w:shd w:val="clear" w:color="auto" w:fill="F2F2F2" w:themeFill="background1" w:themeFillShade="F2"/>
          </w:tcPr>
          <w:p w14:paraId="655BF3A3" w14:textId="77777777" w:rsidR="005A7D5B" w:rsidRDefault="005A7D5B" w:rsidP="00986FAF">
            <w:pPr>
              <w:pStyle w:val="TableTextCenter"/>
            </w:pPr>
            <w:r>
              <w:t>2</w:t>
            </w:r>
          </w:p>
        </w:tc>
        <w:tc>
          <w:tcPr>
            <w:tcW w:w="3510" w:type="dxa"/>
            <w:shd w:val="clear" w:color="auto" w:fill="F2F2F2" w:themeFill="background1" w:themeFillShade="F2"/>
          </w:tcPr>
          <w:p w14:paraId="139EA5E2" w14:textId="4E32B15A" w:rsidR="005A7D5B" w:rsidRDefault="005A7D5B" w:rsidP="00986FAF">
            <w:pPr>
              <w:pStyle w:val="TableText"/>
            </w:pPr>
            <w:r>
              <w:t xml:space="preserve">User initiates a dial-around call with a second </w:t>
            </w:r>
            <w:r w:rsidR="008076AA">
              <w:t>P</w:t>
            </w:r>
            <w:r>
              <w:t>rovider to a non-TRS number (e.g.</w:t>
            </w:r>
            <w:r w:rsidR="008076AA">
              <w:t>,</w:t>
            </w:r>
            <w:r>
              <w:t xml:space="preserve"> the FCC IVR at </w:t>
            </w:r>
            <w:r>
              <w:rPr>
                <w:rStyle w:val="lrzxr"/>
                <w:rFonts w:cs="Arial"/>
                <w:color w:val="222222"/>
              </w:rPr>
              <w:t>888 225-5322)</w:t>
            </w:r>
            <w:r w:rsidR="008076AA">
              <w:rPr>
                <w:rStyle w:val="lrzxr"/>
                <w:rFonts w:cs="Arial"/>
                <w:color w:val="222222"/>
              </w:rPr>
              <w:t>.</w:t>
            </w:r>
          </w:p>
        </w:tc>
        <w:tc>
          <w:tcPr>
            <w:tcW w:w="4950" w:type="dxa"/>
            <w:shd w:val="clear" w:color="auto" w:fill="F2F2F2" w:themeFill="background1" w:themeFillShade="F2"/>
          </w:tcPr>
          <w:p w14:paraId="484E97A2" w14:textId="77777777" w:rsidR="005A7D5B" w:rsidRDefault="005A7D5B" w:rsidP="00986FAF">
            <w:pPr>
              <w:pStyle w:val="TableText"/>
            </w:pPr>
            <w:r>
              <w:t>The test call completes to the non-VRS numbers and a CA from the second Provider interprets the call.</w:t>
            </w:r>
          </w:p>
        </w:tc>
      </w:tr>
      <w:tr w:rsidR="005A7D5B" w14:paraId="42C9D89A" w14:textId="77777777" w:rsidTr="00BE36B4">
        <w:trPr>
          <w:trHeight w:val="710"/>
        </w:trPr>
        <w:tc>
          <w:tcPr>
            <w:tcW w:w="810" w:type="dxa"/>
            <w:shd w:val="clear" w:color="auto" w:fill="FFFFFF" w:themeFill="background1"/>
            <w:hideMark/>
          </w:tcPr>
          <w:p w14:paraId="6D96925A" w14:textId="77777777" w:rsidR="005A7D5B" w:rsidRDefault="005A7D5B" w:rsidP="00986FAF">
            <w:pPr>
              <w:pStyle w:val="TableTextCenter"/>
            </w:pPr>
            <w:r>
              <w:t>3</w:t>
            </w:r>
          </w:p>
        </w:tc>
        <w:tc>
          <w:tcPr>
            <w:tcW w:w="3510" w:type="dxa"/>
            <w:shd w:val="clear" w:color="auto" w:fill="FFFFFF" w:themeFill="background1"/>
            <w:hideMark/>
          </w:tcPr>
          <w:p w14:paraId="44797178" w14:textId="6816D736" w:rsidR="005A7D5B" w:rsidRDefault="005A7D5B" w:rsidP="00986FAF">
            <w:pPr>
              <w:pStyle w:val="TableText"/>
            </w:pPr>
            <w:r>
              <w:t>User repeats step 1, swapping first and second Providers</w:t>
            </w:r>
            <w:r w:rsidR="008076AA">
              <w:t>.</w:t>
            </w:r>
          </w:p>
        </w:tc>
        <w:tc>
          <w:tcPr>
            <w:tcW w:w="4950" w:type="dxa"/>
            <w:shd w:val="clear" w:color="auto" w:fill="FFFFFF" w:themeFill="background1"/>
            <w:hideMark/>
          </w:tcPr>
          <w:p w14:paraId="0202DC4B" w14:textId="77777777" w:rsidR="005A7D5B" w:rsidRDefault="005A7D5B" w:rsidP="00986FAF">
            <w:pPr>
              <w:pStyle w:val="TableText"/>
            </w:pPr>
            <w:r>
              <w:t>The test call completes to the non-VRS numbers and a CA from the first Provider interprets the call.</w:t>
            </w:r>
          </w:p>
        </w:tc>
      </w:tr>
    </w:tbl>
    <w:p w14:paraId="54875DFE" w14:textId="77777777" w:rsidR="005A7D5B" w:rsidRPr="00E63231" w:rsidRDefault="005A7D5B" w:rsidP="005A7D5B">
      <w:pPr>
        <w:pStyle w:val="LineSpacer"/>
      </w:pPr>
    </w:p>
    <w:p w14:paraId="1022B8D0" w14:textId="77777777" w:rsidR="001758AE" w:rsidRDefault="001758AE" w:rsidP="001758AE">
      <w:pPr>
        <w:pStyle w:val="Heading2"/>
        <w:numPr>
          <w:ilvl w:val="1"/>
          <w:numId w:val="1"/>
        </w:numPr>
        <w:tabs>
          <w:tab w:val="clear" w:pos="720"/>
          <w:tab w:val="num" w:pos="2430"/>
        </w:tabs>
      </w:pPr>
      <w:bookmarkStart w:id="285" w:name="_Toc14265973"/>
      <w:r>
        <w:lastRenderedPageBreak/>
        <w:t>Emergency Calls</w:t>
      </w:r>
      <w:bookmarkEnd w:id="279"/>
      <w:bookmarkEnd w:id="280"/>
      <w:bookmarkEnd w:id="285"/>
    </w:p>
    <w:p w14:paraId="1F18BBD6" w14:textId="77777777" w:rsidR="001758AE" w:rsidRDefault="001758AE" w:rsidP="001758AE">
      <w:r>
        <w:t>The emergency calls test case is in development.</w:t>
      </w:r>
    </w:p>
    <w:p w14:paraId="12EAC408" w14:textId="77777777" w:rsidR="001758AE" w:rsidRDefault="001758AE" w:rsidP="001758AE"/>
    <w:p w14:paraId="536F1EBA" w14:textId="77777777" w:rsidR="001758AE" w:rsidRDefault="001758AE" w:rsidP="001758AE">
      <w:pPr>
        <w:sectPr w:rsidR="001758AE" w:rsidSect="003C6625">
          <w:headerReference w:type="first" r:id="rId41"/>
          <w:footerReference w:type="first" r:id="rId42"/>
          <w:pgSz w:w="12240" w:h="15840" w:code="1"/>
          <w:pgMar w:top="1440" w:right="1440" w:bottom="1440" w:left="1440" w:header="504" w:footer="504" w:gutter="0"/>
          <w:cols w:space="720"/>
          <w:titlePg/>
          <w:docGrid w:linePitch="326"/>
        </w:sectPr>
      </w:pPr>
    </w:p>
    <w:p w14:paraId="68FAABC5" w14:textId="77777777" w:rsidR="001758AE" w:rsidRDefault="001758AE" w:rsidP="001758AE">
      <w:pPr>
        <w:pStyle w:val="BackMatterHeading"/>
      </w:pPr>
      <w:bookmarkStart w:id="286" w:name="_Toc534204695"/>
      <w:bookmarkStart w:id="287" w:name="_Toc14265974"/>
      <w:r>
        <w:lastRenderedPageBreak/>
        <w:t>Acronyms</w:t>
      </w:r>
      <w:bookmarkEnd w:id="286"/>
      <w:bookmarkEnd w:id="2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Caption w:val="Acronyms"/>
        <w:tblDescription w:val="This two-column, unbordered table presents the acronyms used in this document and their respective definitions."/>
      </w:tblPr>
      <w:tblGrid>
        <w:gridCol w:w="1620"/>
        <w:gridCol w:w="7650"/>
      </w:tblGrid>
      <w:tr w:rsidR="001758AE" w:rsidRPr="004933E7" w14:paraId="1F571242" w14:textId="77777777" w:rsidTr="003C6625">
        <w:trPr>
          <w:tblHeader/>
        </w:trPr>
        <w:tc>
          <w:tcPr>
            <w:tcW w:w="1620" w:type="dxa"/>
            <w:vAlign w:val="center"/>
            <w:hideMark/>
          </w:tcPr>
          <w:p w14:paraId="739C9B7A" w14:textId="77777777" w:rsidR="001758AE" w:rsidRPr="004933E7" w:rsidRDefault="001758AE" w:rsidP="003C6625">
            <w:pPr>
              <w:pStyle w:val="TableColumnHeading"/>
              <w:rPr>
                <w:color w:val="FFFFFF" w:themeColor="background1"/>
              </w:rPr>
            </w:pPr>
            <w:r w:rsidRPr="004933E7">
              <w:rPr>
                <w:color w:val="FFFFFF" w:themeColor="background1"/>
              </w:rPr>
              <w:t>Term</w:t>
            </w:r>
          </w:p>
        </w:tc>
        <w:tc>
          <w:tcPr>
            <w:tcW w:w="7650" w:type="dxa"/>
            <w:vAlign w:val="center"/>
            <w:hideMark/>
          </w:tcPr>
          <w:p w14:paraId="5A057B46" w14:textId="77777777" w:rsidR="001758AE" w:rsidRPr="004933E7" w:rsidRDefault="001758AE" w:rsidP="003C6625">
            <w:pPr>
              <w:pStyle w:val="TableColumnHeading"/>
              <w:rPr>
                <w:color w:val="FFFFFF" w:themeColor="background1"/>
              </w:rPr>
            </w:pPr>
            <w:r w:rsidRPr="004933E7">
              <w:rPr>
                <w:color w:val="FFFFFF" w:themeColor="background1"/>
              </w:rPr>
              <w:t>Definition</w:t>
            </w:r>
          </w:p>
        </w:tc>
      </w:tr>
      <w:tr w:rsidR="001758AE" w:rsidRPr="00DE1358" w14:paraId="66576363" w14:textId="77777777" w:rsidTr="003C6625">
        <w:tc>
          <w:tcPr>
            <w:tcW w:w="1620" w:type="dxa"/>
            <w:hideMark/>
          </w:tcPr>
          <w:p w14:paraId="6A64420B" w14:textId="77777777" w:rsidR="001758AE" w:rsidRPr="00ED355F" w:rsidRDefault="001758AE" w:rsidP="003C6625">
            <w:pPr>
              <w:pStyle w:val="AcronymTerm"/>
            </w:pPr>
            <w:r w:rsidRPr="00ED355F">
              <w:t>ACE</w:t>
            </w:r>
          </w:p>
        </w:tc>
        <w:tc>
          <w:tcPr>
            <w:tcW w:w="7650" w:type="dxa"/>
            <w:hideMark/>
          </w:tcPr>
          <w:p w14:paraId="2346988F" w14:textId="77777777" w:rsidR="001758AE" w:rsidRPr="00ED355F" w:rsidRDefault="001758AE" w:rsidP="003C6625">
            <w:pPr>
              <w:pStyle w:val="AcronymDefinition"/>
            </w:pPr>
            <w:r w:rsidRPr="00ED355F">
              <w:t>Accessible Communications for Everyone</w:t>
            </w:r>
          </w:p>
        </w:tc>
      </w:tr>
      <w:tr w:rsidR="001758AE" w:rsidRPr="00DE1358" w14:paraId="1B3BCDB3" w14:textId="77777777" w:rsidTr="003C6625">
        <w:tc>
          <w:tcPr>
            <w:tcW w:w="1620" w:type="dxa"/>
            <w:hideMark/>
          </w:tcPr>
          <w:p w14:paraId="418CCB12" w14:textId="77777777" w:rsidR="001758AE" w:rsidRPr="00ED355F" w:rsidRDefault="001758AE" w:rsidP="003C6625">
            <w:pPr>
              <w:pStyle w:val="AcronymTerm"/>
            </w:pPr>
            <w:r w:rsidRPr="00ED355F">
              <w:t>ASL</w:t>
            </w:r>
          </w:p>
        </w:tc>
        <w:tc>
          <w:tcPr>
            <w:tcW w:w="7650" w:type="dxa"/>
            <w:hideMark/>
          </w:tcPr>
          <w:p w14:paraId="51573FEA" w14:textId="77777777" w:rsidR="001758AE" w:rsidRPr="00ED355F" w:rsidRDefault="001758AE" w:rsidP="003C6625">
            <w:pPr>
              <w:pStyle w:val="AcronymDefinition"/>
            </w:pPr>
            <w:r w:rsidRPr="00ED355F">
              <w:t>American Sign Language</w:t>
            </w:r>
          </w:p>
        </w:tc>
      </w:tr>
      <w:tr w:rsidR="001758AE" w:rsidRPr="00DE1358" w14:paraId="666C286E" w14:textId="77777777" w:rsidTr="003C6625">
        <w:tc>
          <w:tcPr>
            <w:tcW w:w="1620" w:type="dxa"/>
            <w:hideMark/>
          </w:tcPr>
          <w:p w14:paraId="604F0FC3" w14:textId="77777777" w:rsidR="001758AE" w:rsidRPr="00ED355F" w:rsidRDefault="001758AE" w:rsidP="003C6625">
            <w:pPr>
              <w:pStyle w:val="AcronymTerm"/>
            </w:pPr>
            <w:r w:rsidRPr="00ED355F">
              <w:t>CA</w:t>
            </w:r>
          </w:p>
        </w:tc>
        <w:tc>
          <w:tcPr>
            <w:tcW w:w="7650" w:type="dxa"/>
            <w:hideMark/>
          </w:tcPr>
          <w:p w14:paraId="541C8D78" w14:textId="77777777" w:rsidR="001758AE" w:rsidRPr="00ED355F" w:rsidRDefault="001758AE" w:rsidP="003C6625">
            <w:pPr>
              <w:pStyle w:val="AcronymDefinition"/>
            </w:pPr>
            <w:r w:rsidRPr="00ED355F">
              <w:t>Communication Assistant</w:t>
            </w:r>
          </w:p>
        </w:tc>
      </w:tr>
      <w:tr w:rsidR="001758AE" w:rsidRPr="00DE1358" w14:paraId="2F2C8093" w14:textId="77777777" w:rsidTr="003C6625">
        <w:tc>
          <w:tcPr>
            <w:tcW w:w="1620" w:type="dxa"/>
          </w:tcPr>
          <w:p w14:paraId="21BEAD70" w14:textId="77777777" w:rsidR="001758AE" w:rsidRPr="000E6A88" w:rsidRDefault="001758AE" w:rsidP="003C6625">
            <w:pPr>
              <w:pStyle w:val="AcronymTerm"/>
            </w:pPr>
            <w:r w:rsidRPr="000E6A88">
              <w:t>CDN</w:t>
            </w:r>
          </w:p>
        </w:tc>
        <w:tc>
          <w:tcPr>
            <w:tcW w:w="7650" w:type="dxa"/>
          </w:tcPr>
          <w:p w14:paraId="2B10662C" w14:textId="77777777" w:rsidR="001758AE" w:rsidRPr="00ED355F" w:rsidRDefault="001758AE" w:rsidP="003C6625">
            <w:pPr>
              <w:pStyle w:val="AcronymDefinition"/>
            </w:pPr>
            <w:r w:rsidRPr="000E6A88">
              <w:t>Content Data Network</w:t>
            </w:r>
          </w:p>
        </w:tc>
      </w:tr>
      <w:tr w:rsidR="001758AE" w:rsidRPr="00DE1358" w14:paraId="65CCB4BF" w14:textId="77777777" w:rsidTr="003C6625">
        <w:tc>
          <w:tcPr>
            <w:tcW w:w="1620" w:type="dxa"/>
            <w:hideMark/>
          </w:tcPr>
          <w:p w14:paraId="594D5208" w14:textId="77777777" w:rsidR="001758AE" w:rsidRPr="00ED355F" w:rsidRDefault="001758AE" w:rsidP="003C6625">
            <w:pPr>
              <w:pStyle w:val="AcronymTerm"/>
            </w:pPr>
            <w:r w:rsidRPr="00ED355F">
              <w:t>CMS</w:t>
            </w:r>
          </w:p>
        </w:tc>
        <w:tc>
          <w:tcPr>
            <w:tcW w:w="7650" w:type="dxa"/>
            <w:hideMark/>
          </w:tcPr>
          <w:p w14:paraId="0650D374" w14:textId="77777777" w:rsidR="001758AE" w:rsidRPr="00ED355F" w:rsidRDefault="001758AE" w:rsidP="003C6625">
            <w:pPr>
              <w:pStyle w:val="AcronymDefinition"/>
            </w:pPr>
            <w:r w:rsidRPr="00ED355F">
              <w:t>Centers for Medicare &amp; Medicaid Services</w:t>
            </w:r>
          </w:p>
        </w:tc>
      </w:tr>
      <w:tr w:rsidR="001758AE" w:rsidRPr="00DE1358" w14:paraId="4A757565" w14:textId="77777777" w:rsidTr="003C6625">
        <w:tc>
          <w:tcPr>
            <w:tcW w:w="1620" w:type="dxa"/>
          </w:tcPr>
          <w:p w14:paraId="793EF8A5" w14:textId="77777777" w:rsidR="001758AE" w:rsidRPr="00ED355F" w:rsidRDefault="001758AE" w:rsidP="003C6625">
            <w:pPr>
              <w:pStyle w:val="AcronymTerm"/>
            </w:pPr>
            <w:r>
              <w:t>DLL</w:t>
            </w:r>
          </w:p>
        </w:tc>
        <w:tc>
          <w:tcPr>
            <w:tcW w:w="7650" w:type="dxa"/>
          </w:tcPr>
          <w:p w14:paraId="7FD5DC68" w14:textId="77777777" w:rsidR="001758AE" w:rsidRPr="00ED355F" w:rsidRDefault="001758AE" w:rsidP="003C6625">
            <w:pPr>
              <w:pStyle w:val="AcronymDefinition"/>
            </w:pPr>
            <w:r>
              <w:t>Dynamic-Link Library</w:t>
            </w:r>
          </w:p>
        </w:tc>
      </w:tr>
      <w:tr w:rsidR="008C76E3" w:rsidRPr="00DE1358" w14:paraId="39171DE9" w14:textId="77777777" w:rsidTr="003C6625">
        <w:tc>
          <w:tcPr>
            <w:tcW w:w="1620" w:type="dxa"/>
          </w:tcPr>
          <w:p w14:paraId="25400A81" w14:textId="7BE4AF71" w:rsidR="008C76E3" w:rsidRPr="00ED355F" w:rsidRDefault="008C76E3" w:rsidP="003C6625">
            <w:pPr>
              <w:pStyle w:val="AcronymTerm"/>
            </w:pPr>
            <w:r>
              <w:t>DTLS</w:t>
            </w:r>
          </w:p>
        </w:tc>
        <w:tc>
          <w:tcPr>
            <w:tcW w:w="7650" w:type="dxa"/>
          </w:tcPr>
          <w:p w14:paraId="24DFCF0E" w14:textId="09CAAC61" w:rsidR="008C76E3" w:rsidRPr="00ED355F" w:rsidRDefault="008C76E3" w:rsidP="003C6625">
            <w:pPr>
              <w:pStyle w:val="AcronymDefinition"/>
            </w:pPr>
            <w:r w:rsidRPr="00A90EB4">
              <w:t>D</w:t>
            </w:r>
            <w:r w:rsidR="008076AA" w:rsidRPr="00A90EB4">
              <w:t>atagram Transport Layer Security</w:t>
            </w:r>
          </w:p>
        </w:tc>
      </w:tr>
      <w:tr w:rsidR="001758AE" w:rsidRPr="00DE1358" w14:paraId="4EEB6D59" w14:textId="77777777" w:rsidTr="003C6625">
        <w:tc>
          <w:tcPr>
            <w:tcW w:w="1620" w:type="dxa"/>
            <w:hideMark/>
          </w:tcPr>
          <w:p w14:paraId="17258806" w14:textId="77777777" w:rsidR="001758AE" w:rsidRPr="00ED355F" w:rsidRDefault="001758AE" w:rsidP="003C6625">
            <w:pPr>
              <w:pStyle w:val="AcronymTerm"/>
            </w:pPr>
            <w:r w:rsidRPr="00ED355F">
              <w:t>FCC</w:t>
            </w:r>
          </w:p>
        </w:tc>
        <w:tc>
          <w:tcPr>
            <w:tcW w:w="7650" w:type="dxa"/>
            <w:hideMark/>
          </w:tcPr>
          <w:p w14:paraId="15E009FA" w14:textId="77777777" w:rsidR="001758AE" w:rsidRPr="00ED355F" w:rsidRDefault="001758AE" w:rsidP="003C6625">
            <w:pPr>
              <w:pStyle w:val="AcronymDefinition"/>
            </w:pPr>
            <w:r w:rsidRPr="00ED355F">
              <w:t>Federal Communications Commission</w:t>
            </w:r>
          </w:p>
        </w:tc>
      </w:tr>
      <w:tr w:rsidR="001758AE" w:rsidRPr="00DE1358" w14:paraId="459DA2D0" w14:textId="77777777" w:rsidTr="003C6625">
        <w:tc>
          <w:tcPr>
            <w:tcW w:w="1620" w:type="dxa"/>
            <w:hideMark/>
          </w:tcPr>
          <w:p w14:paraId="38CECBA5" w14:textId="77777777" w:rsidR="001758AE" w:rsidRPr="00ED355F" w:rsidRDefault="001758AE" w:rsidP="003C6625">
            <w:pPr>
              <w:pStyle w:val="AcronymTerm"/>
            </w:pPr>
            <w:r w:rsidRPr="00ED355F">
              <w:t>FFRDC</w:t>
            </w:r>
          </w:p>
        </w:tc>
        <w:tc>
          <w:tcPr>
            <w:tcW w:w="7650" w:type="dxa"/>
            <w:hideMark/>
          </w:tcPr>
          <w:p w14:paraId="70674A63" w14:textId="77777777" w:rsidR="001758AE" w:rsidRPr="00ED355F" w:rsidRDefault="001758AE" w:rsidP="003C6625">
            <w:pPr>
              <w:pStyle w:val="AcronymDefinition"/>
            </w:pPr>
            <w:r w:rsidRPr="00ED355F">
              <w:t>Federally Funded Research and Development Center</w:t>
            </w:r>
          </w:p>
        </w:tc>
      </w:tr>
      <w:tr w:rsidR="00742E61" w:rsidRPr="00DE1358" w14:paraId="5F16FB7E" w14:textId="77777777" w:rsidTr="003C6625">
        <w:tc>
          <w:tcPr>
            <w:tcW w:w="1620" w:type="dxa"/>
          </w:tcPr>
          <w:p w14:paraId="3FEB7C58" w14:textId="39CD3D7E" w:rsidR="00742E61" w:rsidRDefault="00742E61" w:rsidP="003C6625">
            <w:pPr>
              <w:pStyle w:val="AcronymTerm"/>
            </w:pPr>
            <w:r>
              <w:t>FIR</w:t>
            </w:r>
          </w:p>
        </w:tc>
        <w:tc>
          <w:tcPr>
            <w:tcW w:w="7650" w:type="dxa"/>
          </w:tcPr>
          <w:p w14:paraId="480E13B6" w14:textId="529BEEA3" w:rsidR="00742E61" w:rsidRDefault="00FC54FA" w:rsidP="003C6625">
            <w:pPr>
              <w:pStyle w:val="AcronymDefinition"/>
            </w:pPr>
            <w:r>
              <w:t>Full Intra Request</w:t>
            </w:r>
          </w:p>
        </w:tc>
      </w:tr>
      <w:tr w:rsidR="001758AE" w:rsidRPr="00DE1358" w14:paraId="6A2BF66E" w14:textId="77777777" w:rsidTr="003C6625">
        <w:tc>
          <w:tcPr>
            <w:tcW w:w="1620" w:type="dxa"/>
          </w:tcPr>
          <w:p w14:paraId="4B7BE04D" w14:textId="77777777" w:rsidR="001758AE" w:rsidRPr="00DE1358" w:rsidRDefault="001758AE" w:rsidP="003C6625">
            <w:pPr>
              <w:pStyle w:val="AcronymTerm"/>
            </w:pPr>
            <w:r>
              <w:t>FQDN</w:t>
            </w:r>
          </w:p>
        </w:tc>
        <w:tc>
          <w:tcPr>
            <w:tcW w:w="7650" w:type="dxa"/>
          </w:tcPr>
          <w:p w14:paraId="6A58C289" w14:textId="77777777" w:rsidR="001758AE" w:rsidRPr="00DE1358" w:rsidRDefault="001758AE" w:rsidP="003C6625">
            <w:pPr>
              <w:pStyle w:val="AcronymDefinition"/>
            </w:pPr>
            <w:r>
              <w:t>Fully Qualified Domain Name</w:t>
            </w:r>
          </w:p>
        </w:tc>
      </w:tr>
      <w:tr w:rsidR="001758AE" w:rsidRPr="00DE1358" w14:paraId="1AE68E3D" w14:textId="77777777" w:rsidTr="003C6625">
        <w:tc>
          <w:tcPr>
            <w:tcW w:w="1620" w:type="dxa"/>
          </w:tcPr>
          <w:p w14:paraId="3399D30C" w14:textId="77777777" w:rsidR="001758AE" w:rsidRPr="00ED355F" w:rsidRDefault="001758AE" w:rsidP="003C6625">
            <w:pPr>
              <w:pStyle w:val="AcronymTerm"/>
            </w:pPr>
            <w:r>
              <w:t>HHS</w:t>
            </w:r>
          </w:p>
        </w:tc>
        <w:tc>
          <w:tcPr>
            <w:tcW w:w="7650" w:type="dxa"/>
          </w:tcPr>
          <w:p w14:paraId="2F423B38" w14:textId="77777777" w:rsidR="001758AE" w:rsidRPr="00ED355F" w:rsidRDefault="001758AE" w:rsidP="003C6625">
            <w:pPr>
              <w:pStyle w:val="AcronymDefinition"/>
            </w:pPr>
            <w:r>
              <w:t>Department of Health and Human Services</w:t>
            </w:r>
          </w:p>
        </w:tc>
      </w:tr>
      <w:tr w:rsidR="001758AE" w:rsidRPr="00DE1358" w14:paraId="339AF1C7" w14:textId="77777777" w:rsidTr="003C6625">
        <w:tc>
          <w:tcPr>
            <w:tcW w:w="1620" w:type="dxa"/>
            <w:hideMark/>
          </w:tcPr>
          <w:p w14:paraId="19EB8B29" w14:textId="77777777" w:rsidR="001758AE" w:rsidRPr="00ED355F" w:rsidRDefault="001758AE" w:rsidP="003C6625">
            <w:pPr>
              <w:pStyle w:val="AcronymTerm"/>
            </w:pPr>
            <w:r w:rsidRPr="00ED355F">
              <w:t>HTTPS</w:t>
            </w:r>
          </w:p>
        </w:tc>
        <w:tc>
          <w:tcPr>
            <w:tcW w:w="7650" w:type="dxa"/>
            <w:hideMark/>
          </w:tcPr>
          <w:p w14:paraId="7C4664EE" w14:textId="77777777" w:rsidR="001758AE" w:rsidRPr="00ED355F" w:rsidRDefault="001758AE" w:rsidP="003C6625">
            <w:pPr>
              <w:pStyle w:val="AcronymDefinition"/>
            </w:pPr>
            <w:r w:rsidRPr="00ED355F">
              <w:t>HyperText Transport Protocol Secure</w:t>
            </w:r>
          </w:p>
        </w:tc>
      </w:tr>
      <w:tr w:rsidR="001758AE" w:rsidRPr="00DE1358" w14:paraId="04478BF0" w14:textId="77777777" w:rsidTr="003C6625">
        <w:tc>
          <w:tcPr>
            <w:tcW w:w="1620" w:type="dxa"/>
          </w:tcPr>
          <w:p w14:paraId="5A3A27BF" w14:textId="77777777" w:rsidR="001758AE" w:rsidRPr="00ED355F" w:rsidRDefault="001758AE" w:rsidP="003C6625">
            <w:pPr>
              <w:pStyle w:val="AcronymTerm"/>
            </w:pPr>
            <w:r>
              <w:t>IDE</w:t>
            </w:r>
          </w:p>
        </w:tc>
        <w:tc>
          <w:tcPr>
            <w:tcW w:w="7650" w:type="dxa"/>
          </w:tcPr>
          <w:p w14:paraId="0413BD08" w14:textId="77777777" w:rsidR="001758AE" w:rsidRPr="00ED355F" w:rsidRDefault="001758AE" w:rsidP="003C6625">
            <w:pPr>
              <w:pStyle w:val="AcronymDefinition"/>
            </w:pPr>
            <w:r>
              <w:t>Integrated Development Environment</w:t>
            </w:r>
          </w:p>
        </w:tc>
      </w:tr>
      <w:tr w:rsidR="001758AE" w:rsidRPr="00DE1358" w14:paraId="01A72F31" w14:textId="77777777" w:rsidTr="003C6625">
        <w:tc>
          <w:tcPr>
            <w:tcW w:w="1620" w:type="dxa"/>
            <w:hideMark/>
          </w:tcPr>
          <w:p w14:paraId="47D03A39" w14:textId="77777777" w:rsidR="001758AE" w:rsidRPr="00ED355F" w:rsidRDefault="001758AE" w:rsidP="003C6625">
            <w:pPr>
              <w:pStyle w:val="AcronymTerm"/>
            </w:pPr>
            <w:r w:rsidRPr="00ED355F">
              <w:t>IP</w:t>
            </w:r>
          </w:p>
        </w:tc>
        <w:tc>
          <w:tcPr>
            <w:tcW w:w="7650" w:type="dxa"/>
            <w:hideMark/>
          </w:tcPr>
          <w:p w14:paraId="1A5673DA" w14:textId="77777777" w:rsidR="001758AE" w:rsidRPr="00ED355F" w:rsidRDefault="001758AE" w:rsidP="003C6625">
            <w:pPr>
              <w:pStyle w:val="AcronymDefinition"/>
            </w:pPr>
            <w:r w:rsidRPr="00ED355F">
              <w:t>Internet Protocol</w:t>
            </w:r>
          </w:p>
        </w:tc>
      </w:tr>
      <w:tr w:rsidR="001758AE" w:rsidRPr="00DE1358" w14:paraId="337F2D35" w14:textId="77777777" w:rsidTr="003C6625">
        <w:tc>
          <w:tcPr>
            <w:tcW w:w="1620" w:type="dxa"/>
          </w:tcPr>
          <w:p w14:paraId="05CA18BC" w14:textId="77777777" w:rsidR="001758AE" w:rsidRPr="00ED355F" w:rsidRDefault="001758AE" w:rsidP="003C6625">
            <w:pPr>
              <w:pStyle w:val="AcronymTerm"/>
            </w:pPr>
            <w:r>
              <w:t>IVVR</w:t>
            </w:r>
          </w:p>
        </w:tc>
        <w:tc>
          <w:tcPr>
            <w:tcW w:w="7650" w:type="dxa"/>
          </w:tcPr>
          <w:p w14:paraId="3523A509" w14:textId="77777777" w:rsidR="001758AE" w:rsidRPr="00ED355F" w:rsidRDefault="001758AE" w:rsidP="003C6625">
            <w:pPr>
              <w:pStyle w:val="AcronymDefinition"/>
            </w:pPr>
            <w:r>
              <w:t>Interactive Video &amp; Voice Response</w:t>
            </w:r>
          </w:p>
        </w:tc>
      </w:tr>
      <w:tr w:rsidR="001758AE" w:rsidRPr="00DE1358" w14:paraId="12C8E7EB" w14:textId="77777777" w:rsidTr="003C6625">
        <w:tc>
          <w:tcPr>
            <w:tcW w:w="1620" w:type="dxa"/>
            <w:hideMark/>
          </w:tcPr>
          <w:p w14:paraId="30F62A20" w14:textId="77777777" w:rsidR="001758AE" w:rsidRPr="00ED355F" w:rsidRDefault="001758AE" w:rsidP="003C6625">
            <w:pPr>
              <w:pStyle w:val="AcronymTerm"/>
            </w:pPr>
            <w:r w:rsidRPr="00ED355F">
              <w:t>JSON</w:t>
            </w:r>
          </w:p>
        </w:tc>
        <w:tc>
          <w:tcPr>
            <w:tcW w:w="7650" w:type="dxa"/>
            <w:hideMark/>
          </w:tcPr>
          <w:p w14:paraId="6EBAE3FA" w14:textId="77777777" w:rsidR="001758AE" w:rsidRPr="00ED355F" w:rsidRDefault="001758AE" w:rsidP="003C6625">
            <w:pPr>
              <w:pStyle w:val="AcronymDefinition"/>
            </w:pPr>
            <w:r w:rsidRPr="00ED355F">
              <w:t>JavaScript Object Notation</w:t>
            </w:r>
          </w:p>
        </w:tc>
      </w:tr>
      <w:tr w:rsidR="001758AE" w:rsidRPr="00DE1358" w14:paraId="0F583E24" w14:textId="77777777" w:rsidTr="003C6625">
        <w:tc>
          <w:tcPr>
            <w:tcW w:w="1620" w:type="dxa"/>
          </w:tcPr>
          <w:p w14:paraId="4075E86E" w14:textId="77777777" w:rsidR="001758AE" w:rsidRPr="00ED355F" w:rsidRDefault="001758AE" w:rsidP="003C6625">
            <w:pPr>
              <w:pStyle w:val="AcronymTerm"/>
            </w:pPr>
            <w:r>
              <w:t>MWI</w:t>
            </w:r>
          </w:p>
        </w:tc>
        <w:tc>
          <w:tcPr>
            <w:tcW w:w="7650" w:type="dxa"/>
          </w:tcPr>
          <w:p w14:paraId="0662976F" w14:textId="77777777" w:rsidR="001758AE" w:rsidRPr="00ED355F" w:rsidRDefault="001758AE" w:rsidP="003C6625">
            <w:pPr>
              <w:pStyle w:val="AcronymDefinition"/>
            </w:pPr>
            <w:r>
              <w:t>Message Waiting Indicator</w:t>
            </w:r>
          </w:p>
        </w:tc>
      </w:tr>
      <w:tr w:rsidR="001758AE" w:rsidRPr="00DE1358" w14:paraId="290D1BB3" w14:textId="77777777" w:rsidTr="003C6625">
        <w:tc>
          <w:tcPr>
            <w:tcW w:w="1620" w:type="dxa"/>
            <w:hideMark/>
          </w:tcPr>
          <w:p w14:paraId="4754A320" w14:textId="77777777" w:rsidR="001758AE" w:rsidRPr="00ED355F" w:rsidRDefault="001758AE" w:rsidP="003C6625">
            <w:pPr>
              <w:pStyle w:val="AcronymTerm"/>
            </w:pPr>
            <w:r w:rsidRPr="00ED355F">
              <w:t>NAT</w:t>
            </w:r>
          </w:p>
        </w:tc>
        <w:tc>
          <w:tcPr>
            <w:tcW w:w="7650" w:type="dxa"/>
            <w:hideMark/>
          </w:tcPr>
          <w:p w14:paraId="1502D75F" w14:textId="77777777" w:rsidR="001758AE" w:rsidRPr="00ED355F" w:rsidRDefault="001758AE" w:rsidP="003C6625">
            <w:pPr>
              <w:pStyle w:val="AcronymDefinition"/>
            </w:pPr>
            <w:r w:rsidRPr="00ED355F">
              <w:t>Network Address Translation</w:t>
            </w:r>
          </w:p>
        </w:tc>
      </w:tr>
      <w:tr w:rsidR="001758AE" w:rsidRPr="00DE1358" w14:paraId="1E04F7C3" w14:textId="77777777" w:rsidTr="003C6625">
        <w:tc>
          <w:tcPr>
            <w:tcW w:w="1620" w:type="dxa"/>
            <w:hideMark/>
          </w:tcPr>
          <w:p w14:paraId="76EC60BD" w14:textId="77777777" w:rsidR="001758AE" w:rsidRPr="00ED355F" w:rsidRDefault="001758AE" w:rsidP="003C6625">
            <w:pPr>
              <w:pStyle w:val="AcronymTerm"/>
            </w:pPr>
            <w:r w:rsidRPr="00ED355F">
              <w:t>OS</w:t>
            </w:r>
          </w:p>
        </w:tc>
        <w:tc>
          <w:tcPr>
            <w:tcW w:w="7650" w:type="dxa"/>
            <w:hideMark/>
          </w:tcPr>
          <w:p w14:paraId="65483422" w14:textId="77777777" w:rsidR="001758AE" w:rsidRPr="00ED355F" w:rsidRDefault="001758AE" w:rsidP="003C6625">
            <w:pPr>
              <w:pStyle w:val="AcronymDefinition"/>
            </w:pPr>
            <w:r w:rsidRPr="00ED355F">
              <w:t>Operating System</w:t>
            </w:r>
          </w:p>
        </w:tc>
      </w:tr>
      <w:tr w:rsidR="00742E61" w:rsidRPr="00DE1358" w14:paraId="6CE33A6D" w14:textId="77777777" w:rsidTr="003C6625">
        <w:tc>
          <w:tcPr>
            <w:tcW w:w="1620" w:type="dxa"/>
          </w:tcPr>
          <w:p w14:paraId="09BE1DC7" w14:textId="1A010902" w:rsidR="00742E61" w:rsidRDefault="00742E61" w:rsidP="003C6625">
            <w:pPr>
              <w:pStyle w:val="AcronymTerm"/>
            </w:pPr>
            <w:r>
              <w:t>PFU</w:t>
            </w:r>
          </w:p>
        </w:tc>
        <w:tc>
          <w:tcPr>
            <w:tcW w:w="7650" w:type="dxa"/>
          </w:tcPr>
          <w:p w14:paraId="5D890720" w14:textId="5783A09F" w:rsidR="00742E61" w:rsidRPr="00530607" w:rsidRDefault="00FC54FA" w:rsidP="003C6625">
            <w:pPr>
              <w:pStyle w:val="AcronymDefinition"/>
              <w:rPr>
                <w:highlight w:val="yellow"/>
              </w:rPr>
            </w:pPr>
            <w:r>
              <w:t>Picture Fast Update</w:t>
            </w:r>
          </w:p>
        </w:tc>
      </w:tr>
      <w:tr w:rsidR="00742E61" w:rsidRPr="00DE1358" w14:paraId="48395383" w14:textId="77777777" w:rsidTr="003C6625">
        <w:tc>
          <w:tcPr>
            <w:tcW w:w="1620" w:type="dxa"/>
          </w:tcPr>
          <w:p w14:paraId="07B0B077" w14:textId="004676F9" w:rsidR="00742E61" w:rsidRDefault="00742E61" w:rsidP="00742E61">
            <w:pPr>
              <w:pStyle w:val="AcronymTerm"/>
            </w:pPr>
            <w:r>
              <w:t>PLI</w:t>
            </w:r>
          </w:p>
        </w:tc>
        <w:tc>
          <w:tcPr>
            <w:tcW w:w="7650" w:type="dxa"/>
          </w:tcPr>
          <w:p w14:paraId="206E72DD" w14:textId="6FB5D9E3" w:rsidR="00742E61" w:rsidRDefault="00FC54FA" w:rsidP="00742E61">
            <w:pPr>
              <w:pStyle w:val="AcronymDefinition"/>
            </w:pPr>
            <w:r>
              <w:t>Picture Loss Indication</w:t>
            </w:r>
          </w:p>
        </w:tc>
      </w:tr>
      <w:tr w:rsidR="001758AE" w:rsidRPr="00DE1358" w14:paraId="4F8B0D65" w14:textId="77777777" w:rsidTr="003C6625">
        <w:tc>
          <w:tcPr>
            <w:tcW w:w="1620" w:type="dxa"/>
          </w:tcPr>
          <w:p w14:paraId="3FA1AD89" w14:textId="77777777" w:rsidR="001758AE" w:rsidRPr="00ED355F" w:rsidRDefault="001758AE" w:rsidP="003C6625">
            <w:pPr>
              <w:pStyle w:val="AcronymTerm"/>
            </w:pPr>
            <w:r>
              <w:t>REST</w:t>
            </w:r>
          </w:p>
        </w:tc>
        <w:tc>
          <w:tcPr>
            <w:tcW w:w="7650" w:type="dxa"/>
          </w:tcPr>
          <w:p w14:paraId="388B355D" w14:textId="77777777" w:rsidR="001758AE" w:rsidRPr="00ED355F" w:rsidRDefault="001758AE" w:rsidP="003C6625">
            <w:pPr>
              <w:pStyle w:val="AcronymDefinition"/>
            </w:pPr>
            <w:r>
              <w:t>Representational State Transfer</w:t>
            </w:r>
          </w:p>
        </w:tc>
      </w:tr>
      <w:tr w:rsidR="001758AE" w:rsidRPr="00DE1358" w14:paraId="4019083A" w14:textId="77777777" w:rsidTr="003C6625">
        <w:tc>
          <w:tcPr>
            <w:tcW w:w="1620" w:type="dxa"/>
            <w:hideMark/>
          </w:tcPr>
          <w:p w14:paraId="248DC904" w14:textId="77777777" w:rsidR="001758AE" w:rsidRPr="00ED355F" w:rsidRDefault="001758AE" w:rsidP="003C6625">
            <w:pPr>
              <w:pStyle w:val="AcronymTerm"/>
            </w:pPr>
            <w:r w:rsidRPr="00ED355F">
              <w:t>RFC</w:t>
            </w:r>
          </w:p>
        </w:tc>
        <w:tc>
          <w:tcPr>
            <w:tcW w:w="7650" w:type="dxa"/>
            <w:hideMark/>
          </w:tcPr>
          <w:p w14:paraId="6E655273" w14:textId="77777777" w:rsidR="001758AE" w:rsidRPr="00ED355F" w:rsidRDefault="001758AE" w:rsidP="003C6625">
            <w:pPr>
              <w:pStyle w:val="AcronymDefinition"/>
            </w:pPr>
            <w:r w:rsidRPr="00ED355F">
              <w:t>Request for Comment</w:t>
            </w:r>
          </w:p>
        </w:tc>
      </w:tr>
      <w:tr w:rsidR="001758AE" w:rsidRPr="00DE1358" w14:paraId="266F417A" w14:textId="77777777" w:rsidTr="003C6625">
        <w:tc>
          <w:tcPr>
            <w:tcW w:w="1620" w:type="dxa"/>
            <w:hideMark/>
          </w:tcPr>
          <w:p w14:paraId="1B5D7C0E" w14:textId="77777777" w:rsidR="001758AE" w:rsidRPr="00ED355F" w:rsidRDefault="001758AE" w:rsidP="003C6625">
            <w:pPr>
              <w:pStyle w:val="AcronymTerm"/>
            </w:pPr>
            <w:r w:rsidRPr="00ED355F">
              <w:t>RUE</w:t>
            </w:r>
          </w:p>
        </w:tc>
        <w:tc>
          <w:tcPr>
            <w:tcW w:w="7650" w:type="dxa"/>
            <w:hideMark/>
          </w:tcPr>
          <w:p w14:paraId="6C6CD689" w14:textId="77777777" w:rsidR="001758AE" w:rsidRPr="00ED355F" w:rsidRDefault="001758AE" w:rsidP="003C6625">
            <w:pPr>
              <w:pStyle w:val="AcronymDefinition"/>
            </w:pPr>
            <w:r w:rsidRPr="00ED355F">
              <w:t>Relay User Equipment</w:t>
            </w:r>
          </w:p>
        </w:tc>
      </w:tr>
      <w:tr w:rsidR="001758AE" w:rsidRPr="00DE1358" w14:paraId="05A2BF31" w14:textId="77777777" w:rsidTr="003C6625">
        <w:tc>
          <w:tcPr>
            <w:tcW w:w="1620" w:type="dxa"/>
            <w:hideMark/>
          </w:tcPr>
          <w:p w14:paraId="152FBAF7" w14:textId="77777777" w:rsidR="001758AE" w:rsidRPr="00ED355F" w:rsidRDefault="001758AE" w:rsidP="003C6625">
            <w:pPr>
              <w:pStyle w:val="AcronymTerm"/>
            </w:pPr>
            <w:r w:rsidRPr="00ED355F">
              <w:t>RTT</w:t>
            </w:r>
          </w:p>
        </w:tc>
        <w:tc>
          <w:tcPr>
            <w:tcW w:w="7650" w:type="dxa"/>
            <w:hideMark/>
          </w:tcPr>
          <w:p w14:paraId="632460CF" w14:textId="77777777" w:rsidR="001758AE" w:rsidRPr="00ED355F" w:rsidRDefault="001758AE" w:rsidP="003C6625">
            <w:pPr>
              <w:pStyle w:val="AcronymDefinition"/>
            </w:pPr>
            <w:r w:rsidRPr="00ED355F">
              <w:t>Real-Time Text</w:t>
            </w:r>
          </w:p>
        </w:tc>
      </w:tr>
      <w:tr w:rsidR="001758AE" w:rsidRPr="00DE1358" w14:paraId="0B716734" w14:textId="77777777" w:rsidTr="003C6625">
        <w:tc>
          <w:tcPr>
            <w:tcW w:w="1620" w:type="dxa"/>
          </w:tcPr>
          <w:p w14:paraId="4F8D740C" w14:textId="77777777" w:rsidR="001758AE" w:rsidRPr="00ED355F" w:rsidRDefault="001758AE" w:rsidP="003C6625">
            <w:pPr>
              <w:pStyle w:val="AcronymTerm"/>
            </w:pPr>
            <w:r>
              <w:t>SDK</w:t>
            </w:r>
          </w:p>
        </w:tc>
        <w:tc>
          <w:tcPr>
            <w:tcW w:w="7650" w:type="dxa"/>
          </w:tcPr>
          <w:p w14:paraId="00A9C183" w14:textId="77777777" w:rsidR="001758AE" w:rsidRPr="00ED355F" w:rsidRDefault="001758AE" w:rsidP="003C6625">
            <w:pPr>
              <w:pStyle w:val="AcronymDefinition"/>
            </w:pPr>
            <w:r>
              <w:t>Software Development Kit</w:t>
            </w:r>
          </w:p>
        </w:tc>
      </w:tr>
      <w:tr w:rsidR="001758AE" w:rsidRPr="00DE1358" w14:paraId="24048CAE" w14:textId="77777777" w:rsidTr="003C6625">
        <w:tc>
          <w:tcPr>
            <w:tcW w:w="1620" w:type="dxa"/>
            <w:hideMark/>
          </w:tcPr>
          <w:p w14:paraId="1890FA9B" w14:textId="77777777" w:rsidR="001758AE" w:rsidRPr="00ED355F" w:rsidRDefault="001758AE" w:rsidP="003C6625">
            <w:pPr>
              <w:pStyle w:val="AcronymTerm"/>
            </w:pPr>
            <w:r w:rsidRPr="00ED355F">
              <w:t>SDP</w:t>
            </w:r>
          </w:p>
        </w:tc>
        <w:tc>
          <w:tcPr>
            <w:tcW w:w="7650" w:type="dxa"/>
            <w:hideMark/>
          </w:tcPr>
          <w:p w14:paraId="0CEABA95" w14:textId="77777777" w:rsidR="001758AE" w:rsidRPr="00ED355F" w:rsidRDefault="001758AE" w:rsidP="003C6625">
            <w:pPr>
              <w:pStyle w:val="AcronymDefinition"/>
            </w:pPr>
            <w:r w:rsidRPr="00ED355F">
              <w:t>Session Description Protocol</w:t>
            </w:r>
          </w:p>
        </w:tc>
      </w:tr>
      <w:tr w:rsidR="001758AE" w:rsidRPr="00DE1358" w14:paraId="081A48B1" w14:textId="77777777" w:rsidTr="003C6625">
        <w:tc>
          <w:tcPr>
            <w:tcW w:w="1620" w:type="dxa"/>
            <w:hideMark/>
          </w:tcPr>
          <w:p w14:paraId="5D95C74A" w14:textId="77777777" w:rsidR="001758AE" w:rsidRPr="00ED355F" w:rsidRDefault="001758AE" w:rsidP="003C6625">
            <w:pPr>
              <w:pStyle w:val="AcronymTerm"/>
            </w:pPr>
            <w:r w:rsidRPr="00ED355F">
              <w:t>SIP</w:t>
            </w:r>
          </w:p>
        </w:tc>
        <w:tc>
          <w:tcPr>
            <w:tcW w:w="7650" w:type="dxa"/>
            <w:hideMark/>
          </w:tcPr>
          <w:p w14:paraId="560B3C6F" w14:textId="77777777" w:rsidR="001758AE" w:rsidRPr="00ED355F" w:rsidRDefault="001758AE" w:rsidP="003C6625">
            <w:pPr>
              <w:pStyle w:val="AcronymDefinition"/>
              <w:rPr>
                <w:szCs w:val="24"/>
              </w:rPr>
            </w:pPr>
            <w:r w:rsidRPr="00ED355F">
              <w:t>Session Initiation Protocol</w:t>
            </w:r>
          </w:p>
        </w:tc>
      </w:tr>
      <w:tr w:rsidR="001758AE" w:rsidRPr="00DE1358" w14:paraId="10C5A5D8" w14:textId="77777777" w:rsidTr="003C6625">
        <w:tc>
          <w:tcPr>
            <w:tcW w:w="1620" w:type="dxa"/>
            <w:hideMark/>
          </w:tcPr>
          <w:p w14:paraId="73636406" w14:textId="77777777" w:rsidR="001758AE" w:rsidRPr="00ED355F" w:rsidRDefault="001758AE" w:rsidP="003C6625">
            <w:pPr>
              <w:pStyle w:val="AcronymTerm"/>
            </w:pPr>
            <w:r w:rsidRPr="00ED355F">
              <w:lastRenderedPageBreak/>
              <w:t>SRTP</w:t>
            </w:r>
          </w:p>
        </w:tc>
        <w:tc>
          <w:tcPr>
            <w:tcW w:w="7650" w:type="dxa"/>
            <w:hideMark/>
          </w:tcPr>
          <w:p w14:paraId="47011D16" w14:textId="77777777" w:rsidR="001758AE" w:rsidRPr="00ED355F" w:rsidRDefault="001758AE" w:rsidP="003C6625">
            <w:pPr>
              <w:pStyle w:val="AcronymDefinition"/>
            </w:pPr>
            <w:r w:rsidRPr="00ED355F">
              <w:t>Secure Real-Time Transport Protocol</w:t>
            </w:r>
          </w:p>
        </w:tc>
      </w:tr>
      <w:tr w:rsidR="001758AE" w:rsidRPr="00DE1358" w14:paraId="2469756E" w14:textId="77777777" w:rsidTr="003C6625">
        <w:tc>
          <w:tcPr>
            <w:tcW w:w="1620" w:type="dxa"/>
            <w:hideMark/>
          </w:tcPr>
          <w:p w14:paraId="09780293" w14:textId="77777777" w:rsidR="001758AE" w:rsidRPr="00ED355F" w:rsidRDefault="001758AE" w:rsidP="003C6625">
            <w:pPr>
              <w:pStyle w:val="AcronymTerm"/>
            </w:pPr>
            <w:r w:rsidRPr="00ED355F">
              <w:t>STUN</w:t>
            </w:r>
          </w:p>
        </w:tc>
        <w:tc>
          <w:tcPr>
            <w:tcW w:w="7650" w:type="dxa"/>
            <w:hideMark/>
          </w:tcPr>
          <w:p w14:paraId="5C07703B" w14:textId="77777777" w:rsidR="001758AE" w:rsidRPr="00ED355F" w:rsidRDefault="001758AE" w:rsidP="003C6625">
            <w:pPr>
              <w:pStyle w:val="AcronymDefinition"/>
            </w:pPr>
            <w:r w:rsidRPr="00ED355F">
              <w:t>Session Traversal Utilities for NAT</w:t>
            </w:r>
          </w:p>
        </w:tc>
      </w:tr>
      <w:tr w:rsidR="001758AE" w:rsidRPr="00DE1358" w14:paraId="4C1D18A9" w14:textId="77777777" w:rsidTr="003C6625">
        <w:tc>
          <w:tcPr>
            <w:tcW w:w="1620" w:type="dxa"/>
            <w:hideMark/>
          </w:tcPr>
          <w:p w14:paraId="7CCAC94F" w14:textId="77777777" w:rsidR="001758AE" w:rsidRPr="00ED355F" w:rsidRDefault="001758AE" w:rsidP="003C6625">
            <w:pPr>
              <w:pStyle w:val="AcronymTerm"/>
            </w:pPr>
            <w:r w:rsidRPr="00ED355F">
              <w:t>TCP</w:t>
            </w:r>
          </w:p>
        </w:tc>
        <w:tc>
          <w:tcPr>
            <w:tcW w:w="7650" w:type="dxa"/>
            <w:hideMark/>
          </w:tcPr>
          <w:p w14:paraId="0A99DF6D" w14:textId="77777777" w:rsidR="001758AE" w:rsidRPr="00ED355F" w:rsidRDefault="001758AE" w:rsidP="003C6625">
            <w:pPr>
              <w:pStyle w:val="AcronymDefinition"/>
            </w:pPr>
            <w:r w:rsidRPr="00ED355F">
              <w:t>Transmission Control Protocol</w:t>
            </w:r>
          </w:p>
        </w:tc>
      </w:tr>
      <w:tr w:rsidR="001758AE" w:rsidRPr="00DE1358" w14:paraId="05EAF20A" w14:textId="77777777" w:rsidTr="003C6625">
        <w:tc>
          <w:tcPr>
            <w:tcW w:w="1620" w:type="dxa"/>
          </w:tcPr>
          <w:p w14:paraId="1347F0DA" w14:textId="77777777" w:rsidR="001758AE" w:rsidRPr="00ED355F" w:rsidRDefault="001758AE" w:rsidP="003C6625">
            <w:pPr>
              <w:pStyle w:val="AcronymTerm"/>
            </w:pPr>
            <w:r>
              <w:t>UI</w:t>
            </w:r>
          </w:p>
        </w:tc>
        <w:tc>
          <w:tcPr>
            <w:tcW w:w="7650" w:type="dxa"/>
          </w:tcPr>
          <w:p w14:paraId="49EF8C6C" w14:textId="77777777" w:rsidR="001758AE" w:rsidRPr="00ED355F" w:rsidRDefault="001758AE" w:rsidP="003C6625">
            <w:pPr>
              <w:pStyle w:val="AcronymDefinition"/>
            </w:pPr>
            <w:r>
              <w:t>User Interface</w:t>
            </w:r>
          </w:p>
        </w:tc>
      </w:tr>
      <w:tr w:rsidR="001758AE" w:rsidRPr="00DE1358" w14:paraId="63F5C00C" w14:textId="77777777" w:rsidTr="003C6625">
        <w:tc>
          <w:tcPr>
            <w:tcW w:w="1620" w:type="dxa"/>
            <w:hideMark/>
          </w:tcPr>
          <w:p w14:paraId="21542534" w14:textId="77777777" w:rsidR="001758AE" w:rsidRPr="00ED355F" w:rsidRDefault="001758AE" w:rsidP="003C6625">
            <w:pPr>
              <w:pStyle w:val="AcronymTerm"/>
            </w:pPr>
            <w:r w:rsidRPr="00ED355F">
              <w:t>URI</w:t>
            </w:r>
          </w:p>
        </w:tc>
        <w:tc>
          <w:tcPr>
            <w:tcW w:w="7650" w:type="dxa"/>
            <w:hideMark/>
          </w:tcPr>
          <w:p w14:paraId="3423FEE1" w14:textId="77777777" w:rsidR="001758AE" w:rsidRPr="00ED355F" w:rsidRDefault="001758AE" w:rsidP="003C6625">
            <w:pPr>
              <w:pStyle w:val="AcronymDefinition"/>
            </w:pPr>
            <w:r w:rsidRPr="00ED355F">
              <w:t>Uniform Resource Identifier</w:t>
            </w:r>
          </w:p>
        </w:tc>
      </w:tr>
      <w:tr w:rsidR="001758AE" w:rsidRPr="00DE1358" w14:paraId="6DC7B1D2" w14:textId="77777777" w:rsidTr="003C6625">
        <w:tc>
          <w:tcPr>
            <w:tcW w:w="1620" w:type="dxa"/>
            <w:hideMark/>
          </w:tcPr>
          <w:p w14:paraId="65D5830B" w14:textId="77777777" w:rsidR="001758AE" w:rsidRPr="00ED355F" w:rsidRDefault="001758AE" w:rsidP="003C6625">
            <w:pPr>
              <w:pStyle w:val="AcronymTerm"/>
            </w:pPr>
            <w:r w:rsidRPr="00ED355F">
              <w:t>URL</w:t>
            </w:r>
          </w:p>
        </w:tc>
        <w:tc>
          <w:tcPr>
            <w:tcW w:w="7650" w:type="dxa"/>
            <w:hideMark/>
          </w:tcPr>
          <w:p w14:paraId="4B113269" w14:textId="77777777" w:rsidR="001758AE" w:rsidRPr="00ED355F" w:rsidRDefault="001758AE" w:rsidP="003C6625">
            <w:pPr>
              <w:pStyle w:val="AcronymDefinition"/>
            </w:pPr>
            <w:r w:rsidRPr="00ED355F">
              <w:t>Universal Resource Locator</w:t>
            </w:r>
          </w:p>
        </w:tc>
      </w:tr>
      <w:tr w:rsidR="001758AE" w:rsidRPr="00DE1358" w14:paraId="26708512" w14:textId="77777777" w:rsidTr="003C6625">
        <w:tc>
          <w:tcPr>
            <w:tcW w:w="1620" w:type="dxa"/>
          </w:tcPr>
          <w:p w14:paraId="20FDB0AA" w14:textId="77777777" w:rsidR="001758AE" w:rsidRPr="00ED355F" w:rsidRDefault="001758AE" w:rsidP="003C6625">
            <w:pPr>
              <w:pStyle w:val="AcronymTerm"/>
            </w:pPr>
            <w:r w:rsidRPr="00ED355F">
              <w:t>VATRP</w:t>
            </w:r>
          </w:p>
        </w:tc>
        <w:tc>
          <w:tcPr>
            <w:tcW w:w="7650" w:type="dxa"/>
          </w:tcPr>
          <w:p w14:paraId="3F6F2879" w14:textId="77777777" w:rsidR="001758AE" w:rsidRPr="00ED355F" w:rsidRDefault="001758AE" w:rsidP="003C6625">
            <w:pPr>
              <w:pStyle w:val="AcronymDefinition"/>
            </w:pPr>
            <w:r w:rsidRPr="00ED355F">
              <w:t>Video Access Technology Reference Platform</w:t>
            </w:r>
          </w:p>
        </w:tc>
      </w:tr>
      <w:tr w:rsidR="001758AE" w:rsidRPr="00DE1358" w14:paraId="668C8208" w14:textId="77777777" w:rsidTr="003C6625">
        <w:tc>
          <w:tcPr>
            <w:tcW w:w="1620" w:type="dxa"/>
            <w:hideMark/>
          </w:tcPr>
          <w:p w14:paraId="45ADD895" w14:textId="77777777" w:rsidR="001758AE" w:rsidRPr="00ED355F" w:rsidRDefault="001758AE" w:rsidP="003C6625">
            <w:pPr>
              <w:pStyle w:val="AcronymTerm"/>
            </w:pPr>
            <w:r w:rsidRPr="00ED355F">
              <w:t>VRS</w:t>
            </w:r>
          </w:p>
        </w:tc>
        <w:tc>
          <w:tcPr>
            <w:tcW w:w="7650" w:type="dxa"/>
            <w:hideMark/>
          </w:tcPr>
          <w:p w14:paraId="395AAC30" w14:textId="77777777" w:rsidR="001758AE" w:rsidRPr="00ED355F" w:rsidRDefault="001758AE" w:rsidP="003C6625">
            <w:pPr>
              <w:pStyle w:val="AcronymDefinition"/>
            </w:pPr>
            <w:r w:rsidRPr="00ED355F">
              <w:t>Video Relay Service</w:t>
            </w:r>
          </w:p>
        </w:tc>
      </w:tr>
      <w:tr w:rsidR="001758AE" w:rsidRPr="00DE1358" w14:paraId="0D4269CC" w14:textId="77777777" w:rsidTr="003C6625">
        <w:tc>
          <w:tcPr>
            <w:tcW w:w="1620" w:type="dxa"/>
          </w:tcPr>
          <w:p w14:paraId="37654985" w14:textId="77777777" w:rsidR="001758AE" w:rsidRPr="00ED355F" w:rsidRDefault="001758AE" w:rsidP="003C6625">
            <w:pPr>
              <w:pStyle w:val="AcronymTerm"/>
            </w:pPr>
            <w:r>
              <w:t>XML</w:t>
            </w:r>
          </w:p>
        </w:tc>
        <w:tc>
          <w:tcPr>
            <w:tcW w:w="7650" w:type="dxa"/>
          </w:tcPr>
          <w:p w14:paraId="43C23A46" w14:textId="77777777" w:rsidR="001758AE" w:rsidRPr="00ED355F" w:rsidRDefault="001758AE" w:rsidP="003C6625">
            <w:pPr>
              <w:pStyle w:val="AcronymDefinition"/>
            </w:pPr>
            <w:r>
              <w:t>Extensible Markup Language</w:t>
            </w:r>
          </w:p>
        </w:tc>
      </w:tr>
    </w:tbl>
    <w:p w14:paraId="47E16CD5" w14:textId="77777777" w:rsidR="001758AE" w:rsidRDefault="001758AE" w:rsidP="001758AE"/>
    <w:bookmarkEnd w:id="55"/>
    <w:p w14:paraId="2E190A49" w14:textId="77777777" w:rsidR="001758AE" w:rsidRDefault="001758AE" w:rsidP="001758AE">
      <w:pPr>
        <w:rPr>
          <w:color w:val="C00000"/>
        </w:rPr>
        <w:sectPr w:rsidR="001758AE">
          <w:headerReference w:type="even" r:id="rId43"/>
          <w:headerReference w:type="default" r:id="rId44"/>
          <w:footerReference w:type="default" r:id="rId45"/>
          <w:headerReference w:type="first" r:id="rId46"/>
          <w:footerReference w:type="first" r:id="rId47"/>
          <w:pgSz w:w="12240" w:h="15840" w:code="1"/>
          <w:pgMar w:top="1440" w:right="1440" w:bottom="1440" w:left="1440" w:header="504" w:footer="504" w:gutter="0"/>
          <w:cols w:space="720"/>
          <w:titlePg/>
          <w:docGrid w:linePitch="360"/>
        </w:sectPr>
      </w:pPr>
    </w:p>
    <w:p w14:paraId="11AC635F" w14:textId="77777777" w:rsidR="001758AE" w:rsidRPr="00C01998" w:rsidRDefault="001758AE" w:rsidP="001758AE">
      <w:pPr>
        <w:pStyle w:val="BackMatterHeading"/>
      </w:pPr>
      <w:bookmarkStart w:id="288" w:name="_Toc534204696"/>
      <w:bookmarkStart w:id="289" w:name="_Toc14265975"/>
      <w:r w:rsidRPr="00C01998">
        <w:lastRenderedPageBreak/>
        <w:t>N</w:t>
      </w:r>
      <w:r>
        <w:t>otice</w:t>
      </w:r>
      <w:bookmarkEnd w:id="288"/>
      <w:bookmarkEnd w:id="289"/>
    </w:p>
    <w:p w14:paraId="1D6CE69E" w14:textId="265A7B0C" w:rsidR="001758AE" w:rsidRDefault="001758AE" w:rsidP="00FA0173">
      <w:pPr>
        <w:spacing w:after="240"/>
      </w:pPr>
      <w:r>
        <w:t xml:space="preserve">This (software/technical data) was produced for the U. S. Government under Contract Number </w:t>
      </w:r>
      <w:r w:rsidR="00F75727">
        <w:t>75FMC18D0047</w:t>
      </w:r>
      <w:r>
        <w:t>, and is subject to Federal Acquisition Regulation Clause 52.227-14, Rights in Data-General.</w:t>
      </w:r>
    </w:p>
    <w:p w14:paraId="75D7EA3A" w14:textId="77777777" w:rsidR="001758AE" w:rsidRDefault="001758AE" w:rsidP="00FA0173">
      <w:pPr>
        <w:spacing w:after="240"/>
      </w:pPr>
      <w:r>
        <w:t>No other use other than that granted to the U. S. Government, or to those acting on behalf of the U. S. Government under that Clause is authorized without the express written permission of The MITRE Corporation.</w:t>
      </w:r>
    </w:p>
    <w:p w14:paraId="7741A110" w14:textId="77777777" w:rsidR="001758AE" w:rsidRDefault="001758AE" w:rsidP="00FA0173">
      <w:pPr>
        <w:spacing w:after="240"/>
      </w:pPr>
      <w:r>
        <w:t>For further information, please contact The MITRE Corporation, Contracts Management Office, 7515 Colshire Drive, McLean, VA 22102-7539, (703) 983-6000.</w:t>
      </w:r>
    </w:p>
    <w:p w14:paraId="2BCCD587" w14:textId="77777777" w:rsidR="00C6037E" w:rsidRDefault="001758AE" w:rsidP="00FA0173">
      <w:pPr>
        <w:spacing w:after="240"/>
      </w:pPr>
      <w:r>
        <w:t>© 2019 The MITRE Corporation. All rights reserved.</w:t>
      </w:r>
    </w:p>
    <w:sectPr w:rsidR="00C6037E" w:rsidSect="00122B4F">
      <w:headerReference w:type="even" r:id="rId48"/>
      <w:headerReference w:type="default" r:id="rId49"/>
      <w:footerReference w:type="default" r:id="rId50"/>
      <w:headerReference w:type="first" r:id="rId51"/>
      <w:footerReference w:type="first" r:id="rId52"/>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0C426" w14:textId="77777777" w:rsidR="008C3E38" w:rsidRDefault="008C3E38">
      <w:r>
        <w:separator/>
      </w:r>
    </w:p>
    <w:p w14:paraId="4B61CBA2" w14:textId="77777777" w:rsidR="008C3E38" w:rsidRDefault="008C3E38"/>
  </w:endnote>
  <w:endnote w:type="continuationSeparator" w:id="0">
    <w:p w14:paraId="512E04EE" w14:textId="77777777" w:rsidR="008C3E38" w:rsidRDefault="008C3E38">
      <w:r>
        <w:continuationSeparator/>
      </w:r>
    </w:p>
    <w:p w14:paraId="6D800244" w14:textId="77777777" w:rsidR="008C3E38" w:rsidRDefault="008C3E38"/>
  </w:endnote>
  <w:endnote w:type="continuationNotice" w:id="1">
    <w:p w14:paraId="5A19D63C" w14:textId="77777777" w:rsidR="008C3E38" w:rsidRDefault="008C3E3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90305" w14:textId="77777777" w:rsidR="00E12419" w:rsidRDefault="00E12419">
    <w:pPr>
      <w:pStyle w:val="Footer"/>
      <w:rPr>
        <w:rStyle w:val="PageNumber"/>
      </w:rPr>
    </w:pPr>
    <w:r>
      <w:rPr>
        <w:noProof/>
      </w:rPr>
      <w:fldChar w:fldCharType="begin"/>
    </w:r>
    <w:r>
      <w:rPr>
        <w:noProof/>
      </w:rPr>
      <w:instrText xml:space="preserve"> STYLEREF  "Doc Title"  \* MERGEFORMAT </w:instrText>
    </w:r>
    <w:r>
      <w:rPr>
        <w:noProof/>
      </w:rPr>
      <w:fldChar w:fldCharType="separate"/>
    </w:r>
    <w:r>
      <w:rPr>
        <w:noProof/>
      </w:rPr>
      <w:t>Document Title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0735B60E" w14:textId="77777777" w:rsidR="00E12419" w:rsidRDefault="00E12419">
    <w:pPr>
      <w:pStyle w:val="Footer"/>
      <w:rPr>
        <w:b/>
        <w:sz w:val="20"/>
      </w:rPr>
    </w:pPr>
    <w:r>
      <w:fldChar w:fldCharType="begin"/>
    </w:r>
    <w:r>
      <w:instrText xml:space="preserve"> STYLEREF  "Version Number"  \* MERGEFORMAT </w:instrText>
    </w:r>
    <w:r>
      <w:fldChar w:fldCharType="separate"/>
    </w:r>
    <w:r>
      <w:rPr>
        <w:b/>
        <w:bCs/>
        <w:noProof/>
      </w:rPr>
      <w:t>Error! Use the Home tab to apply Version Number to the text that you want to appear here.</w:t>
    </w:r>
    <w:r>
      <w:rPr>
        <w:rStyle w:val="PageNumber"/>
        <w:noProof/>
      </w:rPr>
      <w:fldChar w:fldCharType="end"/>
    </w:r>
    <w:r>
      <w:rPr>
        <w:rStyle w:val="PageNumber"/>
      </w:rPr>
      <w:tab/>
    </w:r>
    <w:r>
      <w:rPr>
        <w:rStyle w:val="PageNumber"/>
      </w:rPr>
      <w:tab/>
    </w:r>
    <w:r>
      <w:rPr>
        <w:rStyle w:val="PageNumber"/>
      </w:rPr>
      <w:fldChar w:fldCharType="begin"/>
    </w:r>
    <w:r>
      <w:rPr>
        <w:rStyle w:val="PageNumber"/>
        <w:noProof/>
      </w:rPr>
      <w:instrText xml:space="preserve"> STYLEREF  PubDate  \* MERGEFORMAT </w:instrText>
    </w:r>
    <w:r>
      <w:rPr>
        <w:rStyle w:val="PageNumber"/>
      </w:rPr>
      <w:fldChar w:fldCharType="separate"/>
    </w:r>
    <w:r w:rsidRPr="00C6037E">
      <w:rPr>
        <w:rStyle w:val="PageNumber"/>
        <w:noProof/>
      </w:rPr>
      <w:t xml:space="preserve">February #, </w:t>
    </w:r>
    <w:r>
      <w:rPr>
        <w:noProof/>
      </w:rPr>
      <w:t>2018</w:t>
    </w:r>
    <w:r>
      <w:rPr>
        <w:noProof/>
      </w:rPr>
      <w:fldChar w:fldCharType="end"/>
    </w:r>
    <w:r>
      <w:rPr>
        <w:rStyle w:val="PageNumber"/>
      </w:rPr>
      <w:t>&lt;Pub Date&gt;</w:t>
    </w:r>
    <w:r>
      <w:rPr>
        <w:noProof/>
      </w:rPr>
      <w:fldChar w:fldCharType="begin"/>
    </w:r>
    <w:r>
      <w:rPr>
        <w:noProof/>
      </w:rPr>
      <w:instrText xml:space="preserve"> STYLEREF PubDate \* MERGEFORMAT </w:instrText>
    </w:r>
    <w:r>
      <w:rPr>
        <w:noProof/>
      </w:rPr>
      <w:fldChar w:fldCharType="separate"/>
    </w:r>
    <w:r>
      <w:rPr>
        <w:noProof/>
      </w:rPr>
      <w:t>February #, 2018</w:t>
    </w:r>
    <w:r>
      <w:rPr>
        <w:noProof/>
      </w:rPr>
      <w:fldChar w:fldCharType="end"/>
    </w:r>
  </w:p>
  <w:p w14:paraId="3295E565" w14:textId="77777777" w:rsidR="00E12419" w:rsidRDefault="00E12419">
    <w:pPr>
      <w:pStyle w:val="Footer2"/>
    </w:pPr>
    <w:r>
      <w:rPr>
        <w:b w:val="0"/>
        <w:bCs/>
        <w:noProof/>
      </w:rPr>
      <w:fldChar w:fldCharType="begin"/>
    </w:r>
    <w:r>
      <w:rPr>
        <w:b w:val="0"/>
        <w:bCs/>
        <w:noProof/>
      </w:rPr>
      <w:instrText xml:space="preserve"> STYLEREF Classification \* MERGEFORMAT </w:instrText>
    </w:r>
    <w:r>
      <w:rPr>
        <w:b w:val="0"/>
        <w:bCs/>
        <w:noProof/>
      </w:rPr>
      <w:fldChar w:fldCharType="separate"/>
    </w:r>
    <w:r w:rsidRPr="00C6037E">
      <w:rPr>
        <w:b w:val="0"/>
        <w:bCs/>
        <w:noProof/>
      </w:rPr>
      <w:t>Classification [Placeholder for “Sensitive/Restricted,” etc.;</w:t>
    </w:r>
    <w:r>
      <w:rPr>
        <w:noProof/>
      </w:rPr>
      <w:t xml:space="preserve"> delete if not necessary.]</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87D30" w14:textId="3F68447D" w:rsidR="00E12419" w:rsidRDefault="00E12419" w:rsidP="003C6625">
    <w:pPr>
      <w:pStyle w:val="Footer"/>
      <w:tabs>
        <w:tab w:val="clear" w:pos="9360"/>
        <w:tab w:val="right" w:pos="12960"/>
      </w:tabs>
      <w:rPr>
        <w:rStyle w:val="PageNumber"/>
      </w:rPr>
    </w:pPr>
    <w:r>
      <w:rPr>
        <w:noProof/>
      </w:rPr>
      <w:fldChar w:fldCharType="begin"/>
    </w:r>
    <w:r>
      <w:rPr>
        <w:noProof/>
      </w:rPr>
      <w:instrText xml:space="preserve"> STYLEREF  "Doc Title"  \* MERGEFORMAT </w:instrText>
    </w:r>
    <w:r>
      <w:rPr>
        <w:noProof/>
      </w:rPr>
      <w:fldChar w:fldCharType="separate"/>
    </w:r>
    <w:r w:rsidR="00391467">
      <w:rPr>
        <w:noProof/>
      </w:rPr>
      <w:t>Video Access Technology Reference Platform (VATRP) Release Documentation</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7B077685" w14:textId="030A2DE4" w:rsidR="00E12419" w:rsidRDefault="00E12419" w:rsidP="00FA0173">
    <w:pPr>
      <w:pStyle w:val="VersionDateLineFooter"/>
      <w:tabs>
        <w:tab w:val="clear" w:pos="9360"/>
        <w:tab w:val="right" w:pos="12960"/>
      </w:tabs>
    </w:pPr>
    <w:r>
      <w:rPr>
        <w:bCs/>
        <w:noProof/>
      </w:rPr>
      <w:fldChar w:fldCharType="begin"/>
    </w:r>
    <w:r>
      <w:rPr>
        <w:bCs/>
        <w:noProof/>
      </w:rPr>
      <w:instrText xml:space="preserve"> STYLEREF  Version  \* MERGEFORMAT </w:instrText>
    </w:r>
    <w:r>
      <w:rPr>
        <w:bCs/>
        <w:noProof/>
      </w:rPr>
      <w:fldChar w:fldCharType="separate"/>
    </w:r>
    <w:r w:rsidR="00391467">
      <w:rPr>
        <w:bCs/>
        <w:noProof/>
      </w:rPr>
      <w:t>Version</w:t>
    </w:r>
    <w:r w:rsidR="00391467" w:rsidRPr="00391467">
      <w:rPr>
        <w:noProof/>
      </w:rPr>
      <w:t xml:space="preserve"> 1.1</w:t>
    </w:r>
    <w:r>
      <w:rPr>
        <w:noProof/>
      </w:rPr>
      <w:fldChar w:fldCharType="end"/>
    </w:r>
    <w:r>
      <w:rPr>
        <w:rStyle w:val="PageNumber"/>
      </w:rPr>
      <w:tab/>
    </w:r>
    <w:r w:rsidRPr="00F43944">
      <w:rPr>
        <w:rStyle w:val="PageNumber"/>
      </w:rPr>
      <w:t>Approved for Public Release; Distribution Unlimited. Public Release Case Number 19-2187</w:t>
    </w:r>
    <w:r>
      <w:rPr>
        <w:rStyle w:val="PageNumber"/>
      </w:rPr>
      <w:tab/>
    </w:r>
    <w:r>
      <w:rPr>
        <w:bCs/>
        <w:noProof/>
      </w:rPr>
      <w:fldChar w:fldCharType="begin"/>
    </w:r>
    <w:r>
      <w:rPr>
        <w:bCs/>
        <w:noProof/>
      </w:rPr>
      <w:instrText xml:space="preserve"> STYLEREF  PubDate  \* MERGEFORMAT </w:instrText>
    </w:r>
    <w:r>
      <w:rPr>
        <w:bCs/>
        <w:noProof/>
      </w:rPr>
      <w:fldChar w:fldCharType="separate"/>
    </w:r>
    <w:r w:rsidR="00391467">
      <w:rPr>
        <w:bCs/>
        <w:noProof/>
      </w:rPr>
      <w:t>July 31,</w:t>
    </w:r>
    <w:r w:rsidR="00391467" w:rsidRPr="00391467">
      <w:rPr>
        <w:noProof/>
      </w:rPr>
      <w:t xml:space="preserve"> 2019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D8455" w14:textId="10F67D98" w:rsidR="00E12419" w:rsidRDefault="00E12419">
    <w:pPr>
      <w:pStyle w:val="Footer"/>
      <w:rPr>
        <w:rStyle w:val="PageNumber"/>
      </w:rPr>
    </w:pPr>
    <w:r>
      <w:rPr>
        <w:noProof/>
      </w:rPr>
      <w:fldChar w:fldCharType="begin"/>
    </w:r>
    <w:r>
      <w:rPr>
        <w:noProof/>
      </w:rPr>
      <w:instrText xml:space="preserve"> STYLEREF  "Doc Title"  \* MERGEFORMAT </w:instrText>
    </w:r>
    <w:r>
      <w:rPr>
        <w:noProof/>
      </w:rPr>
      <w:fldChar w:fldCharType="separate"/>
    </w:r>
    <w:r w:rsidR="00391467">
      <w:rPr>
        <w:noProof/>
      </w:rPr>
      <w:t>Video Access Technology Reference Platform (VATRP) Release Documentation</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05AA69C1" w14:textId="60B7786F" w:rsidR="00E12419" w:rsidRDefault="00E12419">
    <w:pPr>
      <w:pStyle w:val="VersionDateLineFooter"/>
    </w:pPr>
    <w:r>
      <w:rPr>
        <w:bCs/>
        <w:noProof/>
      </w:rPr>
      <w:fldChar w:fldCharType="begin"/>
    </w:r>
    <w:r>
      <w:rPr>
        <w:bCs/>
        <w:noProof/>
      </w:rPr>
      <w:instrText xml:space="preserve"> STYLEREF  Version  \* MERGEFORMAT </w:instrText>
    </w:r>
    <w:r>
      <w:rPr>
        <w:bCs/>
        <w:noProof/>
      </w:rPr>
      <w:fldChar w:fldCharType="separate"/>
    </w:r>
    <w:r w:rsidR="00391467">
      <w:rPr>
        <w:bCs/>
        <w:noProof/>
      </w:rPr>
      <w:t>Version</w:t>
    </w:r>
    <w:r w:rsidR="00391467" w:rsidRPr="00391467">
      <w:rPr>
        <w:noProof/>
      </w:rPr>
      <w:t xml:space="preserve"> 1.1</w:t>
    </w:r>
    <w:r>
      <w:rPr>
        <w:noProof/>
      </w:rPr>
      <w:fldChar w:fldCharType="end"/>
    </w:r>
    <w:r>
      <w:rPr>
        <w:rStyle w:val="PageNumber"/>
      </w:rPr>
      <w:tab/>
    </w:r>
    <w:r w:rsidRPr="00F43944">
      <w:rPr>
        <w:rStyle w:val="PageNumber"/>
      </w:rPr>
      <w:t>Approved for Public Release; Distribution Unlimited. Public Release Case Number 19-2187</w:t>
    </w:r>
    <w:r>
      <w:rPr>
        <w:rStyle w:val="PageNumber"/>
      </w:rPr>
      <w:tab/>
    </w:r>
    <w:r>
      <w:rPr>
        <w:bCs/>
        <w:noProof/>
      </w:rPr>
      <w:fldChar w:fldCharType="begin"/>
    </w:r>
    <w:r>
      <w:rPr>
        <w:bCs/>
        <w:noProof/>
      </w:rPr>
      <w:instrText xml:space="preserve"> STYLEREF  PubDate  \* MERGEFORMAT </w:instrText>
    </w:r>
    <w:r>
      <w:rPr>
        <w:bCs/>
        <w:noProof/>
      </w:rPr>
      <w:fldChar w:fldCharType="separate"/>
    </w:r>
    <w:r w:rsidR="00391467">
      <w:rPr>
        <w:bCs/>
        <w:noProof/>
      </w:rPr>
      <w:t>July 31,</w:t>
    </w:r>
    <w:r w:rsidR="00391467" w:rsidRPr="00391467">
      <w:rPr>
        <w:noProof/>
      </w:rPr>
      <w:t xml:space="preserve"> 2019</w:t>
    </w:r>
    <w:r>
      <w:rPr>
        <w:noProo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04C6D" w14:textId="5585BA41" w:rsidR="00E12419" w:rsidRDefault="00E12419">
    <w:pPr>
      <w:pStyle w:val="Footer"/>
      <w:rPr>
        <w:rStyle w:val="PageNumber"/>
      </w:rPr>
    </w:pPr>
    <w:r>
      <w:rPr>
        <w:noProof/>
      </w:rPr>
      <w:fldChar w:fldCharType="begin"/>
    </w:r>
    <w:r>
      <w:rPr>
        <w:noProof/>
      </w:rPr>
      <w:instrText xml:space="preserve"> STYLEREF  "Doc Title"  \* MERGEFORMAT </w:instrText>
    </w:r>
    <w:r>
      <w:rPr>
        <w:noProof/>
      </w:rPr>
      <w:fldChar w:fldCharType="separate"/>
    </w:r>
    <w:r w:rsidR="00391467">
      <w:rPr>
        <w:noProof/>
      </w:rPr>
      <w:t>Video Access Technology Reference Platform (VATRP) Release Documentation</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p w14:paraId="59B0EC67" w14:textId="41B1BCBF" w:rsidR="00E12419" w:rsidRDefault="00E12419">
    <w:pPr>
      <w:pStyle w:val="VersionDateLineFooter"/>
    </w:pPr>
    <w:r>
      <w:rPr>
        <w:bCs/>
        <w:noProof/>
      </w:rPr>
      <w:fldChar w:fldCharType="begin"/>
    </w:r>
    <w:r>
      <w:rPr>
        <w:bCs/>
        <w:noProof/>
      </w:rPr>
      <w:instrText xml:space="preserve"> STYLEREF  Version  \* MERGEFORMAT </w:instrText>
    </w:r>
    <w:r>
      <w:rPr>
        <w:bCs/>
        <w:noProof/>
      </w:rPr>
      <w:fldChar w:fldCharType="separate"/>
    </w:r>
    <w:r w:rsidR="00391467">
      <w:rPr>
        <w:bCs/>
        <w:noProof/>
      </w:rPr>
      <w:t>Version</w:t>
    </w:r>
    <w:r w:rsidR="00391467" w:rsidRPr="00391467">
      <w:rPr>
        <w:noProof/>
      </w:rPr>
      <w:t xml:space="preserve"> 1.1</w:t>
    </w:r>
    <w:r>
      <w:rPr>
        <w:noProof/>
      </w:rPr>
      <w:fldChar w:fldCharType="end"/>
    </w:r>
    <w:r>
      <w:rPr>
        <w:rStyle w:val="PageNumber"/>
      </w:rPr>
      <w:tab/>
    </w:r>
    <w:r w:rsidRPr="00F43944">
      <w:rPr>
        <w:rStyle w:val="PageNumber"/>
      </w:rPr>
      <w:t>Approved for Public Release; Distribution Unlimited. Public Release Case Number 19-2187</w:t>
    </w:r>
    <w:r>
      <w:rPr>
        <w:rStyle w:val="PageNumber"/>
      </w:rPr>
      <w:tab/>
    </w:r>
    <w:r>
      <w:rPr>
        <w:bCs/>
        <w:noProof/>
      </w:rPr>
      <w:fldChar w:fldCharType="begin"/>
    </w:r>
    <w:r>
      <w:rPr>
        <w:bCs/>
        <w:noProof/>
      </w:rPr>
      <w:instrText xml:space="preserve"> STYLEREF  PubDate  \* MERGEFORMAT </w:instrText>
    </w:r>
    <w:r>
      <w:rPr>
        <w:bCs/>
        <w:noProof/>
      </w:rPr>
      <w:fldChar w:fldCharType="separate"/>
    </w:r>
    <w:r w:rsidR="00391467">
      <w:rPr>
        <w:bCs/>
        <w:noProof/>
      </w:rPr>
      <w:t>July 31,</w:t>
    </w:r>
    <w:r w:rsidR="00391467" w:rsidRPr="00391467">
      <w:rPr>
        <w:noProof/>
      </w:rPr>
      <w:t xml:space="preserve"> 2019</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85FA5" w14:textId="77777777" w:rsidR="00E12419" w:rsidRDefault="00E12419">
    <w:pPr>
      <w:pStyle w:val="Footer"/>
      <w:rPr>
        <w:rStyle w:val="PageNumber"/>
      </w:rPr>
    </w:pPr>
    <w:r>
      <w:rPr>
        <w:noProof/>
      </w:rPr>
      <w:fldChar w:fldCharType="begin"/>
    </w:r>
    <w:r>
      <w:rPr>
        <w:noProof/>
      </w:rPr>
      <w:instrText xml:space="preserve"> STYLEREF  "Doc Title"  \* MERGEFORMAT </w:instrText>
    </w:r>
    <w:r>
      <w:rPr>
        <w:noProof/>
      </w:rPr>
      <w:fldChar w:fldCharType="separate"/>
    </w:r>
    <w:r>
      <w:rPr>
        <w:noProof/>
      </w:rPr>
      <w:t>Document Title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645A01CC" w14:textId="77777777" w:rsidR="00E12419" w:rsidRDefault="00E12419">
    <w:pPr>
      <w:pStyle w:val="VersionDateLineFooter"/>
    </w:pPr>
    <w:r>
      <w:rPr>
        <w:bCs/>
        <w:noProof/>
      </w:rPr>
      <w:fldChar w:fldCharType="begin"/>
    </w:r>
    <w:r>
      <w:rPr>
        <w:bCs/>
        <w:noProof/>
      </w:rPr>
      <w:instrText xml:space="preserve"> STYLEREF  Version  \* MERGEFORMAT </w:instrText>
    </w:r>
    <w:r>
      <w:rPr>
        <w:bCs/>
        <w:noProof/>
      </w:rPr>
      <w:fldChar w:fldCharType="separate"/>
    </w:r>
    <w:r w:rsidRPr="00C6037E">
      <w:rPr>
        <w:bCs/>
        <w:noProof/>
      </w:rPr>
      <w:t>Version</w:t>
    </w:r>
    <w:r>
      <w:rPr>
        <w:noProof/>
      </w:rPr>
      <w:t xml:space="preserve"> 0.1</w:t>
    </w:r>
    <w:r>
      <w:rPr>
        <w:noProof/>
      </w:rPr>
      <w:fldChar w:fldCharType="end"/>
    </w:r>
    <w:r>
      <w:rPr>
        <w:rStyle w:val="PageNumber"/>
      </w:rPr>
      <w:tab/>
      <w:t>&lt;state if for Limited Distribution. Not for Public Release. Or if publicly released with PRS Case #&gt;</w:t>
    </w:r>
    <w:r>
      <w:rPr>
        <w:rStyle w:val="PageNumber"/>
      </w:rPr>
      <w:tab/>
    </w:r>
    <w:r>
      <w:rPr>
        <w:bCs/>
        <w:noProof/>
      </w:rPr>
      <w:fldChar w:fldCharType="begin"/>
    </w:r>
    <w:r>
      <w:rPr>
        <w:bCs/>
        <w:noProof/>
      </w:rPr>
      <w:instrText xml:space="preserve"> STYLEREF  PubDate  \* MERGEFORMAT </w:instrText>
    </w:r>
    <w:r>
      <w:rPr>
        <w:bCs/>
        <w:noProof/>
      </w:rPr>
      <w:fldChar w:fldCharType="separate"/>
    </w:r>
    <w:r w:rsidRPr="00C6037E">
      <w:rPr>
        <w:bCs/>
        <w:noProof/>
      </w:rPr>
      <w:t>January 2,</w:t>
    </w:r>
    <w:r>
      <w:rPr>
        <w:noProof/>
      </w:rPr>
      <w:t xml:space="preserve"> 2019</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2B09C" w14:textId="440430A8" w:rsidR="00E12419" w:rsidRDefault="00E12419" w:rsidP="001758AE">
    <w:pPr>
      <w:pStyle w:val="Footer"/>
      <w:rPr>
        <w:rStyle w:val="PageNumber"/>
      </w:rPr>
    </w:pPr>
    <w:r>
      <w:rPr>
        <w:noProof/>
      </w:rPr>
      <w:fldChar w:fldCharType="begin"/>
    </w:r>
    <w:r>
      <w:rPr>
        <w:noProof/>
      </w:rPr>
      <w:instrText xml:space="preserve"> STYLEREF  "Doc Title"  \* MERGEFORMAT </w:instrText>
    </w:r>
    <w:r>
      <w:rPr>
        <w:noProof/>
      </w:rPr>
      <w:fldChar w:fldCharType="separate"/>
    </w:r>
    <w:r w:rsidR="00391467">
      <w:rPr>
        <w:noProof/>
      </w:rPr>
      <w:t>Video Access Technology Reference Platform (VATRP) Release Documentation</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p w14:paraId="6FDE081E" w14:textId="650034D0" w:rsidR="00E12419" w:rsidRPr="001758AE" w:rsidRDefault="00E12419" w:rsidP="001758AE">
    <w:pPr>
      <w:pStyle w:val="VersionDateLineFooter"/>
    </w:pPr>
    <w:r>
      <w:rPr>
        <w:noProof/>
      </w:rPr>
      <w:fldChar w:fldCharType="begin"/>
    </w:r>
    <w:r>
      <w:rPr>
        <w:noProof/>
      </w:rPr>
      <w:instrText xml:space="preserve"> STYLEREF  Version  \* MERGEFORMAT </w:instrText>
    </w:r>
    <w:r>
      <w:rPr>
        <w:noProof/>
      </w:rPr>
      <w:fldChar w:fldCharType="separate"/>
    </w:r>
    <w:r w:rsidR="00391467">
      <w:rPr>
        <w:noProof/>
      </w:rPr>
      <w:t>Version 1.1</w:t>
    </w:r>
    <w:r>
      <w:rPr>
        <w:noProof/>
      </w:rPr>
      <w:fldChar w:fldCharType="end"/>
    </w:r>
    <w:r>
      <w:rPr>
        <w:rStyle w:val="PageNumber"/>
      </w:rPr>
      <w:tab/>
    </w:r>
    <w:r w:rsidRPr="00F43944">
      <w:rPr>
        <w:rFonts w:cstheme="minorHAnsi"/>
        <w:szCs w:val="22"/>
      </w:rPr>
      <w:t>Approved for Public Release; Distribution Unlimited. Public Release Case Number 19-2187</w:t>
    </w:r>
    <w:r>
      <w:rPr>
        <w:rStyle w:val="PageNumber"/>
      </w:rPr>
      <w:tab/>
    </w:r>
    <w:r>
      <w:rPr>
        <w:noProof/>
      </w:rPr>
      <w:fldChar w:fldCharType="begin"/>
    </w:r>
    <w:r>
      <w:rPr>
        <w:noProof/>
      </w:rPr>
      <w:instrText xml:space="preserve"> STYLEREF  PubDate  \* MERGEFORMAT </w:instrText>
    </w:r>
    <w:r>
      <w:rPr>
        <w:noProof/>
      </w:rPr>
      <w:fldChar w:fldCharType="separate"/>
    </w:r>
    <w:r w:rsidR="00391467">
      <w:rPr>
        <w:noProof/>
      </w:rPr>
      <w:t>July 31, 2019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2D8F0" w14:textId="1F728EFC" w:rsidR="00E12419" w:rsidRDefault="00E12419">
    <w:pPr>
      <w:pStyle w:val="Footer"/>
      <w:rPr>
        <w:rStyle w:val="PageNumber"/>
      </w:rPr>
    </w:pPr>
    <w:r>
      <w:rPr>
        <w:noProof/>
      </w:rPr>
      <w:fldChar w:fldCharType="begin"/>
    </w:r>
    <w:r>
      <w:rPr>
        <w:noProof/>
      </w:rPr>
      <w:instrText xml:space="preserve"> STYLEREF  "Doc Title"  \* MERGEFORMAT </w:instrText>
    </w:r>
    <w:r>
      <w:rPr>
        <w:noProof/>
      </w:rPr>
      <w:fldChar w:fldCharType="separate"/>
    </w:r>
    <w:r w:rsidR="00391467">
      <w:rPr>
        <w:noProof/>
      </w:rPr>
      <w:t>Video Access Technology Reference Platform (VATRP) Release Documentation</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14:paraId="4A89402F" w14:textId="32009C89" w:rsidR="00E12419" w:rsidRDefault="00E12419">
    <w:pPr>
      <w:pStyle w:val="VersionDateLineFooter"/>
    </w:pPr>
    <w:r>
      <w:rPr>
        <w:noProof/>
      </w:rPr>
      <w:fldChar w:fldCharType="begin"/>
    </w:r>
    <w:r>
      <w:rPr>
        <w:noProof/>
      </w:rPr>
      <w:instrText xml:space="preserve"> STYLEREF  Version  \* MERGEFORMAT </w:instrText>
    </w:r>
    <w:r>
      <w:rPr>
        <w:noProof/>
      </w:rPr>
      <w:fldChar w:fldCharType="separate"/>
    </w:r>
    <w:r w:rsidR="00391467">
      <w:rPr>
        <w:noProof/>
      </w:rPr>
      <w:t>Version 1.1</w:t>
    </w:r>
    <w:r>
      <w:rPr>
        <w:noProof/>
      </w:rPr>
      <w:fldChar w:fldCharType="end"/>
    </w:r>
    <w:r>
      <w:rPr>
        <w:rStyle w:val="PageNumber"/>
      </w:rPr>
      <w:tab/>
    </w:r>
    <w:r w:rsidRPr="00F43944">
      <w:rPr>
        <w:rStyle w:val="PageNumber"/>
      </w:rPr>
      <w:t>Approved for Public Release; Distribution Unlimited. Public Release Case Number 19-2187</w:t>
    </w:r>
    <w:r>
      <w:rPr>
        <w:rStyle w:val="PageNumber"/>
      </w:rPr>
      <w:tab/>
    </w:r>
    <w:r>
      <w:rPr>
        <w:noProof/>
      </w:rPr>
      <w:fldChar w:fldCharType="begin"/>
    </w:r>
    <w:r>
      <w:rPr>
        <w:noProof/>
      </w:rPr>
      <w:instrText xml:space="preserve"> STYLEREF  PubDate  \* MERGEFORMAT </w:instrText>
    </w:r>
    <w:r>
      <w:rPr>
        <w:noProof/>
      </w:rPr>
      <w:fldChar w:fldCharType="separate"/>
    </w:r>
    <w:r w:rsidR="00391467">
      <w:rPr>
        <w:noProof/>
      </w:rPr>
      <w:t>July 31, 2019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778DF" w14:textId="79E4A435" w:rsidR="00E12419" w:rsidRDefault="00E12419">
    <w:pPr>
      <w:pStyle w:val="Footer"/>
      <w:rPr>
        <w:rStyle w:val="PageNumber"/>
      </w:rPr>
    </w:pPr>
    <w:r>
      <w:rPr>
        <w:noProof/>
      </w:rPr>
      <w:fldChar w:fldCharType="begin"/>
    </w:r>
    <w:r>
      <w:rPr>
        <w:noProof/>
      </w:rPr>
      <w:instrText xml:space="preserve"> STYLEREF  "Doc Title"  \* MERGEFORMAT </w:instrText>
    </w:r>
    <w:r>
      <w:rPr>
        <w:noProof/>
      </w:rPr>
      <w:fldChar w:fldCharType="separate"/>
    </w:r>
    <w:r w:rsidR="00391467">
      <w:rPr>
        <w:noProof/>
      </w:rPr>
      <w:t>Video Access Technology Reference Platform (VATRP) Release Documentation</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3AB4E907" w14:textId="2322D651" w:rsidR="00E12419" w:rsidRDefault="00E12419">
    <w:pPr>
      <w:pStyle w:val="VersionDateLineFooter"/>
    </w:pPr>
    <w:r>
      <w:rPr>
        <w:rStyle w:val="PageNumber"/>
      </w:rPr>
      <w:fldChar w:fldCharType="begin"/>
    </w:r>
    <w:r>
      <w:rPr>
        <w:rStyle w:val="PageNumber"/>
        <w:noProof/>
      </w:rPr>
      <w:instrText xml:space="preserve"> STYLEREF  Version  \* MERGEFORMAT </w:instrText>
    </w:r>
    <w:r>
      <w:rPr>
        <w:rStyle w:val="PageNumber"/>
      </w:rPr>
      <w:fldChar w:fldCharType="separate"/>
    </w:r>
    <w:r w:rsidR="00391467">
      <w:rPr>
        <w:rStyle w:val="PageNumber"/>
        <w:noProof/>
      </w:rPr>
      <w:t>Version</w:t>
    </w:r>
    <w:r w:rsidR="00391467" w:rsidRPr="00391467">
      <w:rPr>
        <w:noProof/>
      </w:rPr>
      <w:t xml:space="preserve"> 1.1</w:t>
    </w:r>
    <w:r>
      <w:rPr>
        <w:noProof/>
      </w:rPr>
      <w:fldChar w:fldCharType="end"/>
    </w:r>
    <w:r>
      <w:rPr>
        <w:rStyle w:val="PageNumber"/>
      </w:rPr>
      <w:tab/>
    </w:r>
    <w:r w:rsidRPr="00F43944">
      <w:rPr>
        <w:rStyle w:val="PageNumber"/>
      </w:rPr>
      <w:t>Approved for Public Release; Distribution Unlimited. Public Release Case Number 19-2187</w:t>
    </w:r>
    <w:r>
      <w:rPr>
        <w:rStyle w:val="PageNumber"/>
      </w:rPr>
      <w:tab/>
    </w:r>
    <w:r>
      <w:rPr>
        <w:rStyle w:val="PageNumber"/>
      </w:rPr>
      <w:fldChar w:fldCharType="begin"/>
    </w:r>
    <w:r>
      <w:rPr>
        <w:rStyle w:val="PageNumber"/>
        <w:noProof/>
      </w:rPr>
      <w:instrText xml:space="preserve"> STYLEREF  PubDate  \* MERGEFORMAT </w:instrText>
    </w:r>
    <w:r>
      <w:rPr>
        <w:rStyle w:val="PageNumber"/>
      </w:rPr>
      <w:fldChar w:fldCharType="separate"/>
    </w:r>
    <w:r w:rsidR="00391467">
      <w:rPr>
        <w:rStyle w:val="PageNumber"/>
        <w:noProof/>
      </w:rPr>
      <w:t>July 31,</w:t>
    </w:r>
    <w:r w:rsidR="00391467" w:rsidRPr="00391467">
      <w:rPr>
        <w:noProof/>
      </w:rPr>
      <w:t xml:space="preserve"> </w:t>
    </w:r>
    <w:r w:rsidR="00391467">
      <w:rPr>
        <w:rStyle w:val="PageNumber"/>
        <w:noProof/>
      </w:rPr>
      <w:t>2019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73050" w14:textId="0148CE44" w:rsidR="00E12419" w:rsidRDefault="00E12419" w:rsidP="001758AE">
    <w:pPr>
      <w:pStyle w:val="Footer"/>
      <w:rPr>
        <w:rStyle w:val="PageNumber"/>
      </w:rPr>
    </w:pPr>
    <w:r>
      <w:rPr>
        <w:noProof/>
      </w:rPr>
      <w:fldChar w:fldCharType="begin"/>
    </w:r>
    <w:r>
      <w:rPr>
        <w:noProof/>
      </w:rPr>
      <w:instrText xml:space="preserve"> STYLEREF  "Doc Title"  \* MERGEFORMAT </w:instrText>
    </w:r>
    <w:r>
      <w:rPr>
        <w:noProof/>
      </w:rPr>
      <w:fldChar w:fldCharType="separate"/>
    </w:r>
    <w:r w:rsidR="00391467">
      <w:rPr>
        <w:noProof/>
      </w:rPr>
      <w:t>Video Access Technology Reference Platform (VATRP) Release Documentation</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p w14:paraId="776546AC" w14:textId="05A659E8" w:rsidR="00E12419" w:rsidRPr="001758AE" w:rsidRDefault="00E12419" w:rsidP="001758AE">
    <w:pPr>
      <w:pStyle w:val="VersionDateLineFooter"/>
    </w:pPr>
    <w:r>
      <w:rPr>
        <w:noProof/>
      </w:rPr>
      <w:fldChar w:fldCharType="begin"/>
    </w:r>
    <w:r>
      <w:rPr>
        <w:noProof/>
      </w:rPr>
      <w:instrText xml:space="preserve"> STYLEREF  Version  \* MERGEFORMAT </w:instrText>
    </w:r>
    <w:r>
      <w:rPr>
        <w:noProof/>
      </w:rPr>
      <w:fldChar w:fldCharType="separate"/>
    </w:r>
    <w:r w:rsidR="00391467">
      <w:rPr>
        <w:noProof/>
      </w:rPr>
      <w:t>Version 1.1</w:t>
    </w:r>
    <w:r>
      <w:rPr>
        <w:noProof/>
      </w:rPr>
      <w:fldChar w:fldCharType="end"/>
    </w:r>
    <w:r>
      <w:rPr>
        <w:rStyle w:val="PageNumber"/>
      </w:rPr>
      <w:tab/>
    </w:r>
    <w:r w:rsidRPr="00F43944">
      <w:rPr>
        <w:rStyle w:val="PageNumber"/>
      </w:rPr>
      <w:t>Approved for Public Release; Distribution Unlimited. Public Release Case Number 19-2187</w:t>
    </w:r>
    <w:r>
      <w:rPr>
        <w:rStyle w:val="PageNumber"/>
      </w:rPr>
      <w:tab/>
    </w:r>
    <w:r>
      <w:rPr>
        <w:noProof/>
      </w:rPr>
      <w:fldChar w:fldCharType="begin"/>
    </w:r>
    <w:r>
      <w:rPr>
        <w:noProof/>
      </w:rPr>
      <w:instrText xml:space="preserve"> STYLEREF  PubDate  \* MERGEFORMAT </w:instrText>
    </w:r>
    <w:r>
      <w:rPr>
        <w:noProof/>
      </w:rPr>
      <w:fldChar w:fldCharType="separate"/>
    </w:r>
    <w:r w:rsidR="00391467">
      <w:rPr>
        <w:noProof/>
      </w:rPr>
      <w:t>July 31, 2019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E1D27" w14:textId="2AE1FCFD" w:rsidR="00E12419" w:rsidRDefault="00E12419" w:rsidP="001758AE">
    <w:pPr>
      <w:pStyle w:val="Footer"/>
      <w:rPr>
        <w:rStyle w:val="PageNumber"/>
      </w:rPr>
    </w:pPr>
    <w:r>
      <w:rPr>
        <w:noProof/>
      </w:rPr>
      <w:fldChar w:fldCharType="begin"/>
    </w:r>
    <w:r>
      <w:rPr>
        <w:noProof/>
      </w:rPr>
      <w:instrText xml:space="preserve"> STYLEREF  "Doc Title"  \* MERGEFORMAT </w:instrText>
    </w:r>
    <w:r>
      <w:rPr>
        <w:noProof/>
      </w:rPr>
      <w:fldChar w:fldCharType="separate"/>
    </w:r>
    <w:r w:rsidR="00391467">
      <w:rPr>
        <w:noProof/>
      </w:rPr>
      <w:t>Video Access Technology Reference Platform (VATRP) Release Documentation</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p w14:paraId="4BC11C83" w14:textId="6D96B478" w:rsidR="00E12419" w:rsidRPr="001758AE" w:rsidRDefault="00E12419" w:rsidP="001758AE">
    <w:pPr>
      <w:pStyle w:val="VersionDateLineFooter"/>
    </w:pPr>
    <w:r>
      <w:rPr>
        <w:noProof/>
      </w:rPr>
      <w:fldChar w:fldCharType="begin"/>
    </w:r>
    <w:r>
      <w:rPr>
        <w:noProof/>
      </w:rPr>
      <w:instrText xml:space="preserve"> STYLEREF  Version  \* MERGEFORMAT </w:instrText>
    </w:r>
    <w:r>
      <w:rPr>
        <w:noProof/>
      </w:rPr>
      <w:fldChar w:fldCharType="separate"/>
    </w:r>
    <w:r w:rsidR="00391467">
      <w:rPr>
        <w:noProof/>
      </w:rPr>
      <w:t>Version 1.1</w:t>
    </w:r>
    <w:r>
      <w:rPr>
        <w:noProof/>
      </w:rPr>
      <w:fldChar w:fldCharType="end"/>
    </w:r>
    <w:r>
      <w:rPr>
        <w:rStyle w:val="PageNumber"/>
      </w:rPr>
      <w:tab/>
    </w:r>
    <w:r w:rsidRPr="00F43944">
      <w:rPr>
        <w:rStyle w:val="PageNumber"/>
      </w:rPr>
      <w:t>Approved for Public Release; Distribution Unlimited. Public Release Case Number 19-2187</w:t>
    </w:r>
    <w:r>
      <w:rPr>
        <w:rStyle w:val="PageNumber"/>
      </w:rPr>
      <w:tab/>
    </w:r>
    <w:r>
      <w:rPr>
        <w:noProof/>
      </w:rPr>
      <w:fldChar w:fldCharType="begin"/>
    </w:r>
    <w:r>
      <w:rPr>
        <w:noProof/>
      </w:rPr>
      <w:instrText xml:space="preserve"> STYLEREF  PubDate  \* MERGEFORMAT </w:instrText>
    </w:r>
    <w:r>
      <w:rPr>
        <w:noProof/>
      </w:rPr>
      <w:fldChar w:fldCharType="separate"/>
    </w:r>
    <w:r w:rsidR="00391467">
      <w:rPr>
        <w:noProof/>
      </w:rPr>
      <w:t>July 31, 2019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CE226" w14:textId="2C93FC18" w:rsidR="00E12419" w:rsidRDefault="00E12419" w:rsidP="003C6625">
    <w:pPr>
      <w:pStyle w:val="Footer"/>
      <w:tabs>
        <w:tab w:val="clear" w:pos="4680"/>
        <w:tab w:val="clear" w:pos="9360"/>
        <w:tab w:val="center" w:pos="6480"/>
        <w:tab w:val="right" w:pos="12960"/>
      </w:tabs>
      <w:rPr>
        <w:rStyle w:val="PageNumber"/>
      </w:rPr>
    </w:pPr>
    <w:r>
      <w:rPr>
        <w:noProof/>
      </w:rPr>
      <w:fldChar w:fldCharType="begin"/>
    </w:r>
    <w:r>
      <w:rPr>
        <w:noProof/>
      </w:rPr>
      <w:instrText xml:space="preserve"> STYLEREF  "Doc Title"  \* MERGEFORMAT </w:instrText>
    </w:r>
    <w:r>
      <w:rPr>
        <w:noProof/>
      </w:rPr>
      <w:fldChar w:fldCharType="separate"/>
    </w:r>
    <w:r w:rsidR="00F53666">
      <w:rPr>
        <w:noProof/>
      </w:rPr>
      <w:t>Video Access Technology Reference Platform (VATRP) Release Documentation</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695CAEEF" w14:textId="593A95B3" w:rsidR="00E12419" w:rsidRDefault="00E12419" w:rsidP="00FA0173">
    <w:pPr>
      <w:pStyle w:val="VersionDateLineFooter"/>
      <w:tabs>
        <w:tab w:val="clear" w:pos="9360"/>
        <w:tab w:val="right" w:pos="12960"/>
      </w:tabs>
      <w:jc w:val="center"/>
    </w:pPr>
    <w:r>
      <w:rPr>
        <w:bCs/>
        <w:noProof/>
      </w:rPr>
      <w:fldChar w:fldCharType="begin"/>
    </w:r>
    <w:r>
      <w:rPr>
        <w:bCs/>
        <w:noProof/>
      </w:rPr>
      <w:instrText xml:space="preserve"> STYLEREF  Version  \* MERGEFORMAT </w:instrText>
    </w:r>
    <w:r>
      <w:rPr>
        <w:bCs/>
        <w:noProof/>
      </w:rPr>
      <w:fldChar w:fldCharType="separate"/>
    </w:r>
    <w:r w:rsidR="00F53666">
      <w:rPr>
        <w:bCs/>
        <w:noProof/>
      </w:rPr>
      <w:t>Version</w:t>
    </w:r>
    <w:r w:rsidR="00F53666" w:rsidRPr="00F53666">
      <w:rPr>
        <w:noProof/>
      </w:rPr>
      <w:t xml:space="preserve"> 1.1</w:t>
    </w:r>
    <w:r>
      <w:rPr>
        <w:noProof/>
      </w:rPr>
      <w:fldChar w:fldCharType="end"/>
    </w:r>
    <w:r>
      <w:rPr>
        <w:rStyle w:val="PageNumber"/>
      </w:rPr>
      <w:tab/>
    </w:r>
    <w:r w:rsidRPr="00F43944">
      <w:rPr>
        <w:rStyle w:val="PageNumber"/>
      </w:rPr>
      <w:t>Approved for Public Release; Distribution Unlimited. Public Release Case Number 19-2187</w:t>
    </w:r>
    <w:r>
      <w:rPr>
        <w:rStyle w:val="PageNumber"/>
      </w:rPr>
      <w:tab/>
    </w:r>
    <w:r>
      <w:rPr>
        <w:bCs/>
        <w:noProof/>
      </w:rPr>
      <w:fldChar w:fldCharType="begin"/>
    </w:r>
    <w:r>
      <w:rPr>
        <w:bCs/>
        <w:noProof/>
      </w:rPr>
      <w:instrText xml:space="preserve"> STYLEREF  PubDate  \* MERGEFORMAT </w:instrText>
    </w:r>
    <w:r>
      <w:rPr>
        <w:bCs/>
        <w:noProof/>
      </w:rPr>
      <w:fldChar w:fldCharType="separate"/>
    </w:r>
    <w:r w:rsidR="00F53666">
      <w:rPr>
        <w:bCs/>
        <w:noProof/>
      </w:rPr>
      <w:t>July</w:t>
    </w:r>
    <w:r w:rsidR="00F53666" w:rsidRPr="00F53666">
      <w:rPr>
        <w:noProof/>
      </w:rPr>
      <w:t xml:space="preserve"> 31, </w:t>
    </w:r>
    <w:r w:rsidR="00F53666">
      <w:rPr>
        <w:bCs/>
        <w:noProof/>
      </w:rPr>
      <w:t>2019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53F2A" w14:textId="138D8961" w:rsidR="00E12419" w:rsidRDefault="00E12419">
    <w:pPr>
      <w:pStyle w:val="Footer"/>
      <w:rPr>
        <w:rStyle w:val="PageNumber"/>
      </w:rPr>
    </w:pPr>
    <w:r>
      <w:rPr>
        <w:noProof/>
      </w:rPr>
      <w:fldChar w:fldCharType="begin"/>
    </w:r>
    <w:r>
      <w:rPr>
        <w:noProof/>
      </w:rPr>
      <w:instrText xml:space="preserve"> STYLEREF  "Doc Title"  \* MERGEFORMAT </w:instrText>
    </w:r>
    <w:r>
      <w:rPr>
        <w:noProof/>
      </w:rPr>
      <w:fldChar w:fldCharType="separate"/>
    </w:r>
    <w:r w:rsidR="00391467">
      <w:rPr>
        <w:noProof/>
      </w:rPr>
      <w:t>Video Access Technology Reference Platform (VATRP) Release Documentation</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7E74E327" w14:textId="6C34B5B8" w:rsidR="00E12419" w:rsidRDefault="00E12419">
    <w:pPr>
      <w:pStyle w:val="VersionDateLineFooter"/>
    </w:pPr>
    <w:r>
      <w:rPr>
        <w:bCs/>
        <w:noProof/>
      </w:rPr>
      <w:fldChar w:fldCharType="begin"/>
    </w:r>
    <w:r>
      <w:rPr>
        <w:bCs/>
        <w:noProof/>
      </w:rPr>
      <w:instrText xml:space="preserve"> STYLEREF  Version  \* MERGEFORMAT </w:instrText>
    </w:r>
    <w:r>
      <w:rPr>
        <w:bCs/>
        <w:noProof/>
      </w:rPr>
      <w:fldChar w:fldCharType="separate"/>
    </w:r>
    <w:r w:rsidR="00391467">
      <w:rPr>
        <w:bCs/>
        <w:noProof/>
      </w:rPr>
      <w:t>Version</w:t>
    </w:r>
    <w:r w:rsidR="00391467" w:rsidRPr="00391467">
      <w:rPr>
        <w:noProof/>
      </w:rPr>
      <w:t xml:space="preserve"> 1.1</w:t>
    </w:r>
    <w:r>
      <w:rPr>
        <w:noProof/>
      </w:rPr>
      <w:fldChar w:fldCharType="end"/>
    </w:r>
    <w:r>
      <w:rPr>
        <w:rStyle w:val="PageNumber"/>
      </w:rPr>
      <w:tab/>
    </w:r>
    <w:r w:rsidRPr="00F43944">
      <w:rPr>
        <w:rStyle w:val="PageNumber"/>
      </w:rPr>
      <w:t>Approved for Public Release; Distribution Unlimited. Public Release Case Number 19-2187</w:t>
    </w:r>
    <w:r>
      <w:rPr>
        <w:rStyle w:val="PageNumber"/>
      </w:rPr>
      <w:tab/>
    </w:r>
    <w:r>
      <w:rPr>
        <w:bCs/>
        <w:noProof/>
      </w:rPr>
      <w:fldChar w:fldCharType="begin"/>
    </w:r>
    <w:r>
      <w:rPr>
        <w:bCs/>
        <w:noProof/>
      </w:rPr>
      <w:instrText xml:space="preserve"> STYLEREF  PubDate  \* MERGEFORMAT </w:instrText>
    </w:r>
    <w:r>
      <w:rPr>
        <w:bCs/>
        <w:noProof/>
      </w:rPr>
      <w:fldChar w:fldCharType="separate"/>
    </w:r>
    <w:r w:rsidR="00391467">
      <w:rPr>
        <w:bCs/>
        <w:noProof/>
      </w:rPr>
      <w:t>July</w:t>
    </w:r>
    <w:r w:rsidR="00391467" w:rsidRPr="00391467">
      <w:rPr>
        <w:noProof/>
      </w:rPr>
      <w:t xml:space="preserve"> 31, </w:t>
    </w:r>
    <w:r w:rsidR="00391467">
      <w:rPr>
        <w:bCs/>
        <w:noProof/>
      </w:rPr>
      <w:t>2019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9A316" w14:textId="4619DAE0" w:rsidR="00E12419" w:rsidRDefault="00E12419" w:rsidP="003C6625">
    <w:pPr>
      <w:pStyle w:val="Footer"/>
      <w:tabs>
        <w:tab w:val="clear" w:pos="9360"/>
        <w:tab w:val="right" w:pos="12960"/>
      </w:tabs>
      <w:rPr>
        <w:rStyle w:val="PageNumber"/>
      </w:rPr>
    </w:pPr>
    <w:r>
      <w:rPr>
        <w:noProof/>
      </w:rPr>
      <w:fldChar w:fldCharType="begin"/>
    </w:r>
    <w:r>
      <w:rPr>
        <w:noProof/>
      </w:rPr>
      <w:instrText xml:space="preserve"> STYLEREF  "Doc Title"  \* MERGEFORMAT </w:instrText>
    </w:r>
    <w:r>
      <w:rPr>
        <w:noProof/>
      </w:rPr>
      <w:fldChar w:fldCharType="separate"/>
    </w:r>
    <w:r w:rsidR="00391467">
      <w:rPr>
        <w:noProof/>
      </w:rPr>
      <w:t>Video Access Technology Reference Platform (VATRP) Release Documentation</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5202477A" w14:textId="5F5D137F" w:rsidR="00E12419" w:rsidRDefault="00E12419" w:rsidP="00FA0173">
    <w:pPr>
      <w:pStyle w:val="VersionDateLineFooter"/>
      <w:tabs>
        <w:tab w:val="clear" w:pos="9360"/>
        <w:tab w:val="right" w:pos="12960"/>
      </w:tabs>
    </w:pPr>
    <w:r>
      <w:rPr>
        <w:bCs/>
        <w:noProof/>
      </w:rPr>
      <w:fldChar w:fldCharType="begin"/>
    </w:r>
    <w:r>
      <w:rPr>
        <w:bCs/>
        <w:noProof/>
      </w:rPr>
      <w:instrText xml:space="preserve"> STYLEREF  Version  \* MERGEFORMAT </w:instrText>
    </w:r>
    <w:r>
      <w:rPr>
        <w:bCs/>
        <w:noProof/>
      </w:rPr>
      <w:fldChar w:fldCharType="separate"/>
    </w:r>
    <w:r w:rsidR="00391467">
      <w:rPr>
        <w:bCs/>
        <w:noProof/>
      </w:rPr>
      <w:t>Version</w:t>
    </w:r>
    <w:r w:rsidR="00391467" w:rsidRPr="00391467">
      <w:rPr>
        <w:noProof/>
      </w:rPr>
      <w:t xml:space="preserve"> 1.1</w:t>
    </w:r>
    <w:r>
      <w:rPr>
        <w:noProof/>
      </w:rPr>
      <w:fldChar w:fldCharType="end"/>
    </w:r>
    <w:r>
      <w:rPr>
        <w:rStyle w:val="PageNumber"/>
      </w:rPr>
      <w:tab/>
    </w:r>
    <w:r w:rsidRPr="00F43944">
      <w:rPr>
        <w:rStyle w:val="PageNumber"/>
      </w:rPr>
      <w:t>Approved for Public Release; Distribution Unlimited. Public Release Case Number 19-2187</w:t>
    </w:r>
    <w:r>
      <w:rPr>
        <w:rStyle w:val="PageNumber"/>
      </w:rPr>
      <w:tab/>
    </w:r>
    <w:r>
      <w:rPr>
        <w:bCs/>
        <w:noProof/>
      </w:rPr>
      <w:fldChar w:fldCharType="begin"/>
    </w:r>
    <w:r>
      <w:rPr>
        <w:bCs/>
        <w:noProof/>
      </w:rPr>
      <w:instrText xml:space="preserve"> STYLEREF  PubDate  \* MERGEFORMAT </w:instrText>
    </w:r>
    <w:r>
      <w:rPr>
        <w:bCs/>
        <w:noProof/>
      </w:rPr>
      <w:fldChar w:fldCharType="separate"/>
    </w:r>
    <w:r w:rsidR="00391467">
      <w:rPr>
        <w:bCs/>
        <w:noProof/>
      </w:rPr>
      <w:t>July 31,</w:t>
    </w:r>
    <w:r w:rsidR="00391467" w:rsidRPr="00391467">
      <w:rPr>
        <w:noProof/>
      </w:rPr>
      <w:t xml:space="preserve"> 2019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C076E" w14:textId="465DB49D" w:rsidR="00E12419" w:rsidRDefault="00E12419" w:rsidP="00FA0173">
    <w:pPr>
      <w:pStyle w:val="Footer"/>
      <w:tabs>
        <w:tab w:val="clear" w:pos="4680"/>
        <w:tab w:val="clear" w:pos="9360"/>
        <w:tab w:val="center" w:pos="6480"/>
        <w:tab w:val="right" w:pos="12960"/>
      </w:tabs>
      <w:rPr>
        <w:rStyle w:val="PageNumber"/>
      </w:rPr>
    </w:pPr>
    <w:r>
      <w:rPr>
        <w:noProof/>
      </w:rPr>
      <w:fldChar w:fldCharType="begin"/>
    </w:r>
    <w:r>
      <w:rPr>
        <w:noProof/>
      </w:rPr>
      <w:instrText xml:space="preserve"> STYLEREF  "Doc Title"  \* MERGEFORMAT </w:instrText>
    </w:r>
    <w:r>
      <w:rPr>
        <w:noProof/>
      </w:rPr>
      <w:fldChar w:fldCharType="separate"/>
    </w:r>
    <w:r w:rsidR="00391467">
      <w:rPr>
        <w:noProof/>
      </w:rPr>
      <w:t>Video Access Technology Reference Platform (VATRP) Release Documentation</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19A5D5DD" w14:textId="3594A293" w:rsidR="00E12419" w:rsidRDefault="00E12419" w:rsidP="00FA0173">
    <w:pPr>
      <w:pStyle w:val="VersionDateLineFooter"/>
      <w:tabs>
        <w:tab w:val="clear" w:pos="4680"/>
        <w:tab w:val="clear" w:pos="9360"/>
        <w:tab w:val="center" w:pos="6480"/>
        <w:tab w:val="right" w:pos="12960"/>
      </w:tabs>
    </w:pPr>
    <w:r>
      <w:rPr>
        <w:bCs/>
        <w:noProof/>
      </w:rPr>
      <w:fldChar w:fldCharType="begin"/>
    </w:r>
    <w:r>
      <w:rPr>
        <w:bCs/>
        <w:noProof/>
      </w:rPr>
      <w:instrText xml:space="preserve"> STYLEREF  Version  \* MERGEFORMAT </w:instrText>
    </w:r>
    <w:r>
      <w:rPr>
        <w:bCs/>
        <w:noProof/>
      </w:rPr>
      <w:fldChar w:fldCharType="separate"/>
    </w:r>
    <w:r w:rsidR="00391467">
      <w:rPr>
        <w:bCs/>
        <w:noProof/>
      </w:rPr>
      <w:t>Version</w:t>
    </w:r>
    <w:r w:rsidR="00391467" w:rsidRPr="00391467">
      <w:rPr>
        <w:noProof/>
      </w:rPr>
      <w:t xml:space="preserve"> 1.1</w:t>
    </w:r>
    <w:r>
      <w:rPr>
        <w:noProof/>
      </w:rPr>
      <w:fldChar w:fldCharType="end"/>
    </w:r>
    <w:r>
      <w:rPr>
        <w:rStyle w:val="PageNumber"/>
      </w:rPr>
      <w:tab/>
    </w:r>
    <w:r w:rsidRPr="00F43944">
      <w:rPr>
        <w:rStyle w:val="PageNumber"/>
      </w:rPr>
      <w:t>Approved for Public Release; Distribution Unlimited. Public Release Case Number 19-2187</w:t>
    </w:r>
    <w:r>
      <w:rPr>
        <w:rStyle w:val="PageNumber"/>
      </w:rPr>
      <w:tab/>
    </w:r>
    <w:r>
      <w:rPr>
        <w:bCs/>
        <w:noProof/>
      </w:rPr>
      <w:fldChar w:fldCharType="begin"/>
    </w:r>
    <w:r>
      <w:rPr>
        <w:bCs/>
        <w:noProof/>
      </w:rPr>
      <w:instrText xml:space="preserve"> STYLEREF  PubDate  \* MERGEFORMAT </w:instrText>
    </w:r>
    <w:r>
      <w:rPr>
        <w:bCs/>
        <w:noProof/>
      </w:rPr>
      <w:fldChar w:fldCharType="separate"/>
    </w:r>
    <w:r w:rsidR="00391467">
      <w:rPr>
        <w:bCs/>
        <w:noProof/>
      </w:rPr>
      <w:t>July 31,</w:t>
    </w:r>
    <w:r w:rsidR="00391467" w:rsidRPr="00391467">
      <w:rPr>
        <w:noProof/>
      </w:rPr>
      <w:t xml:space="preserve"> 2019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042E4F" w14:textId="77777777" w:rsidR="008C3E38" w:rsidRDefault="008C3E38">
      <w:pPr>
        <w:spacing w:before="0" w:after="0"/>
      </w:pPr>
      <w:r>
        <w:separator/>
      </w:r>
    </w:p>
  </w:footnote>
  <w:footnote w:type="continuationSeparator" w:id="0">
    <w:p w14:paraId="5E639A38" w14:textId="77777777" w:rsidR="008C3E38" w:rsidRDefault="008C3E38">
      <w:pPr>
        <w:spacing w:before="0" w:after="0"/>
      </w:pPr>
      <w:r>
        <w:continuationSeparator/>
      </w:r>
    </w:p>
  </w:footnote>
  <w:footnote w:type="continuationNotice" w:id="1">
    <w:p w14:paraId="25A5B893" w14:textId="77777777" w:rsidR="008C3E38" w:rsidRDefault="008C3E38">
      <w:pPr>
        <w:spacing w:before="0" w:after="0"/>
      </w:pPr>
    </w:p>
  </w:footnote>
  <w:footnote w:id="2">
    <w:p w14:paraId="5CE83763" w14:textId="2556E78A" w:rsidR="00E12419" w:rsidRDefault="00E12419">
      <w:pPr>
        <w:pStyle w:val="FootnoteText"/>
      </w:pPr>
      <w:r>
        <w:rPr>
          <w:rStyle w:val="FootnoteReference"/>
        </w:rPr>
        <w:footnoteRef/>
      </w:r>
      <w:r>
        <w:tab/>
      </w:r>
      <w:hyperlink r:id="rId1" w:history="1">
        <w:r w:rsidRPr="00BE36B4">
          <w:rPr>
            <w:rStyle w:val="Hyperlink"/>
          </w:rPr>
          <w:t>https://www.wireshark.org/faq.html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B9AEA" w14:textId="0837B399" w:rsidR="00E12419" w:rsidRDefault="00E12419">
    <w:pPr>
      <w:pStyle w:val="Header"/>
    </w:pPr>
    <w:r>
      <w:rPr>
        <w:b w:val="0"/>
        <w:bCs/>
        <w:noProof/>
      </w:rPr>
      <w:fldChar w:fldCharType="begin"/>
    </w:r>
    <w:r>
      <w:rPr>
        <w:b w:val="0"/>
        <w:bCs/>
        <w:noProof/>
      </w:rPr>
      <w:instrText xml:space="preserve"> STYLEREF Classification \* MERGEFORMAT </w:instrText>
    </w:r>
    <w:r>
      <w:rPr>
        <w:b w:val="0"/>
        <w:bCs/>
        <w:noProof/>
      </w:rPr>
      <w:fldChar w:fldCharType="separate"/>
    </w:r>
    <w:r>
      <w:rPr>
        <w:noProof/>
      </w:rPr>
      <w:t>Error! No text of specified style in document.</w:t>
    </w:r>
    <w:r>
      <w:rPr>
        <w:noProof/>
      </w:rPr>
      <w:fldChar w:fldCharType="end"/>
    </w:r>
  </w:p>
  <w:p w14:paraId="1232CF96" w14:textId="62589398" w:rsidR="00E12419" w:rsidRDefault="00E12419">
    <w:pPr>
      <w:pStyle w:val="Header"/>
    </w:pPr>
    <w:r>
      <w:fldChar w:fldCharType="begin"/>
    </w:r>
    <w:r>
      <w:instrText xml:space="preserve"> STYLEREF  Draft  \* MERGEFORMAT </w:instrText>
    </w:r>
    <w:r>
      <w:fldChar w:fldCharType="separate"/>
    </w:r>
    <w:r>
      <w:rPr>
        <w:b w:val="0"/>
        <w:bCs/>
        <w:noProof/>
      </w:rPr>
      <w:t>Error! Use the Home tab to apply Draft to the text that you want to appear here.</w:t>
    </w:r>
    <w:r>
      <w:fldChar w:fldCharType="end"/>
    </w:r>
  </w:p>
  <w:p w14:paraId="42527965" w14:textId="0ED5A120" w:rsidR="00E12419" w:rsidRDefault="00E12419">
    <w:pPr>
      <w:pStyle w:val="Header2"/>
    </w:pPr>
    <w:r>
      <w:t>Centers for Medicare &amp; Medicaid Services</w:t>
    </w:r>
    <w:r>
      <w:tab/>
    </w:r>
    <w:r>
      <w:rPr>
        <w:noProof/>
      </w:rPr>
      <w:fldChar w:fldCharType="begin"/>
    </w:r>
    <w:r>
      <w:rPr>
        <w:noProof/>
      </w:rPr>
      <w:instrText xml:space="preserve"> STYLEREF  "ESHeading 1"  \* MERGEFORMAT </w:instrText>
    </w:r>
    <w:r>
      <w:rPr>
        <w:noProof/>
      </w:rPr>
      <w:fldChar w:fldCharType="separate"/>
    </w:r>
    <w:r>
      <w:rPr>
        <w:noProof/>
      </w:rPr>
      <w:t>Executive Summary</w:t>
    </w:r>
    <w:r>
      <w:rPr>
        <w:noProof/>
      </w:rPr>
      <w:fldChar w:fldCharType="end"/>
    </w:r>
  </w:p>
  <w:p w14:paraId="7107F19A" w14:textId="77777777" w:rsidR="00E12419" w:rsidRDefault="00E12419">
    <w:pPr>
      <w:pStyle w:val="Header"/>
      <w:jc w:val="left"/>
    </w:pPr>
  </w:p>
  <w:p w14:paraId="58CC9FF3" w14:textId="77777777" w:rsidR="00E12419" w:rsidRDefault="00E12419">
    <w:pPr>
      <w:pStyle w:val="Header"/>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FCE47" w14:textId="7A60F5C6" w:rsidR="00E12419" w:rsidRDefault="00E12419" w:rsidP="003C6625">
    <w:pPr>
      <w:pStyle w:val="Header2"/>
      <w:tabs>
        <w:tab w:val="clear" w:pos="9360"/>
        <w:tab w:val="right" w:pos="12960"/>
      </w:tabs>
    </w:pPr>
    <w:r>
      <w:t>Federal Communications Commission</w:t>
    </w:r>
    <w:r>
      <w:tab/>
    </w:r>
    <w:r>
      <w:rPr>
        <w:noProof/>
      </w:rPr>
      <w:fldChar w:fldCharType="begin"/>
    </w:r>
    <w:r>
      <w:rPr>
        <w:noProof/>
      </w:rPr>
      <w:instrText xml:space="preserve"> STYLEREF  "Heading 1"  \* MERGEFORMAT </w:instrText>
    </w:r>
    <w:r>
      <w:rPr>
        <w:noProof/>
      </w:rPr>
      <w:fldChar w:fldCharType="separate"/>
    </w:r>
    <w:r w:rsidR="00391467">
      <w:rPr>
        <w:noProof/>
      </w:rPr>
      <w:t>VATRP Test Plan</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402CB" w14:textId="6A5D918B" w:rsidR="00E12419" w:rsidRPr="0054303F" w:rsidRDefault="00E12419" w:rsidP="003C6625">
    <w:pPr>
      <w:pStyle w:val="Header2"/>
    </w:pPr>
    <w:r w:rsidRPr="0054303F">
      <w:t>Federal Communications Commission</w:t>
    </w:r>
    <w:r w:rsidRPr="0054303F">
      <w:tab/>
    </w:r>
    <w:r>
      <w:rPr>
        <w:noProof/>
      </w:rPr>
      <w:fldChar w:fldCharType="begin"/>
    </w:r>
    <w:r>
      <w:rPr>
        <w:noProof/>
      </w:rPr>
      <w:instrText xml:space="preserve"> STYLEREF  "Heading 1"  \* MERGEFORMAT </w:instrText>
    </w:r>
    <w:r>
      <w:rPr>
        <w:noProof/>
      </w:rPr>
      <w:fldChar w:fldCharType="separate"/>
    </w:r>
    <w:r w:rsidR="00391467">
      <w:rPr>
        <w:noProof/>
      </w:rPr>
      <w:t>VATRP Test Plan</w:t>
    </w:r>
    <w:r>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0AC56" w14:textId="77777777" w:rsidR="00E12419" w:rsidRDefault="00E12419"/>
  <w:p w14:paraId="1DA05F13" w14:textId="77777777" w:rsidR="00E12419" w:rsidRDefault="00E1241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A55AB" w14:textId="175DF721" w:rsidR="00E12419" w:rsidRDefault="00E12419">
    <w:pPr>
      <w:pStyle w:val="Header2"/>
    </w:pPr>
    <w:r>
      <w:t>Federal Communications Commission</w:t>
    </w:r>
    <w:r>
      <w:tab/>
    </w:r>
    <w:r>
      <w:rPr>
        <w:noProof/>
      </w:rPr>
      <w:fldChar w:fldCharType="begin"/>
    </w:r>
    <w:r>
      <w:rPr>
        <w:noProof/>
      </w:rPr>
      <w:instrText xml:space="preserve"> STYLEREF  "Back Matter Heading"  \* MERGEFORMAT </w:instrText>
    </w:r>
    <w:r>
      <w:rPr>
        <w:noProof/>
      </w:rPr>
      <w:fldChar w:fldCharType="separate"/>
    </w:r>
    <w:r w:rsidR="00391467">
      <w:rPr>
        <w:noProof/>
      </w:rPr>
      <w:t>Acronyms</w:t>
    </w:r>
    <w:r>
      <w:rPr>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74F73" w14:textId="77777777" w:rsidR="00E12419" w:rsidRDefault="00E12419">
    <w:pPr>
      <w:pStyle w:val="Header2"/>
    </w:pPr>
    <w:r>
      <w:t>Federal Communications Commission</w:t>
    </w: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ED793" w14:textId="77777777" w:rsidR="00E12419" w:rsidRDefault="00E12419"/>
  <w:p w14:paraId="3C50F80C" w14:textId="77777777" w:rsidR="00E12419" w:rsidRDefault="00E12419"/>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F35AD" w14:textId="77777777" w:rsidR="00E12419" w:rsidRDefault="00E12419">
    <w:pPr>
      <w:pStyle w:val="Header"/>
      <w:tabs>
        <w:tab w:val="clear" w:pos="4320"/>
        <w:tab w:val="center" w:pos="4680"/>
      </w:tabs>
    </w:pPr>
    <w:r>
      <w:fldChar w:fldCharType="begin"/>
    </w:r>
    <w:r>
      <w:instrText xml:space="preserve"> STYLEREF  Draft1  \* MERGEFORMAT </w:instrText>
    </w:r>
    <w:r>
      <w:fldChar w:fldCharType="separate"/>
    </w:r>
    <w:r>
      <w:rPr>
        <w:b w:val="0"/>
        <w:bCs/>
        <w:noProof/>
      </w:rPr>
      <w:t>Error! No text of specified style in document.</w:t>
    </w:r>
    <w:r>
      <w:rPr>
        <w:noProof/>
      </w:rPr>
      <w:fldChar w:fldCharType="end"/>
    </w:r>
  </w:p>
  <w:p w14:paraId="5F3B0D74" w14:textId="77777777" w:rsidR="00E12419" w:rsidRDefault="00E12419">
    <w:pPr>
      <w:pStyle w:val="Header2"/>
    </w:pPr>
    <w:r>
      <w:t>Centers for Medicare &amp; Medicaid Services / FDA / HHS / ONC</w:t>
    </w:r>
    <w: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64684" w14:textId="77777777" w:rsidR="00E12419" w:rsidRDefault="00E12419">
    <w:pPr>
      <w:pStyle w:val="Header2"/>
    </w:pPr>
    <w:r>
      <w:t>Federal Communications Commission</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B7D7B" w14:textId="77777777" w:rsidR="00E12419" w:rsidRDefault="00E12419">
    <w:pPr>
      <w:pStyle w:val="Header"/>
      <w:tabs>
        <w:tab w:val="clear" w:pos="4320"/>
        <w:tab w:val="center" w:pos="468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425A6" w14:textId="77777777" w:rsidR="00E12419" w:rsidRDefault="00E12419">
    <w:pPr>
      <w:pStyle w:val="Header2"/>
    </w:pPr>
    <w:r>
      <w:t>Federal Communications Commission</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D3F47" w14:textId="77777777" w:rsidR="00E12419" w:rsidRDefault="00E12419" w:rsidP="009669AE">
    <w:pPr>
      <w:pStyle w:val="Header2"/>
      <w:pBdr>
        <w:bottom w:val="single" w:sz="4" w:space="0" w:color="auto"/>
      </w:pBdr>
    </w:pPr>
    <w:r>
      <w:t>Federal Communications Commission</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C8D34" w14:textId="77777777" w:rsidR="00E12419" w:rsidRDefault="00E12419">
    <w:pPr>
      <w:pStyle w:val="Header2"/>
    </w:pPr>
    <w:r>
      <w:t>Federal Communications Commission</w:t>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785A5" w14:textId="77777777" w:rsidR="00E12419" w:rsidRDefault="00E12419">
    <w:pPr>
      <w:pStyle w:val="Header2"/>
    </w:pPr>
    <w:r>
      <w:t>Federal Communications Commission</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801F2" w14:textId="6E249BD0" w:rsidR="00E12419" w:rsidRDefault="00E12419" w:rsidP="003C6625">
    <w:pPr>
      <w:pStyle w:val="Header2"/>
      <w:tabs>
        <w:tab w:val="clear" w:pos="9360"/>
        <w:tab w:val="right" w:pos="12960"/>
      </w:tabs>
    </w:pPr>
    <w:r>
      <w:t>Federal Communications Commission</w:t>
    </w:r>
    <w:r>
      <w:tab/>
    </w:r>
    <w:r>
      <w:rPr>
        <w:noProof/>
      </w:rPr>
      <w:fldChar w:fldCharType="begin"/>
    </w:r>
    <w:r>
      <w:rPr>
        <w:noProof/>
      </w:rPr>
      <w:instrText xml:space="preserve"> STYLEREF  "Heading 1"  \* MERGEFORMAT </w:instrText>
    </w:r>
    <w:r>
      <w:rPr>
        <w:noProof/>
      </w:rPr>
      <w:fldChar w:fldCharType="separate"/>
    </w:r>
    <w:r w:rsidR="00F53666">
      <w:rPr>
        <w:noProof/>
      </w:rPr>
      <w:t>VATRP Test Plan</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3B6DE" w14:textId="77777777" w:rsidR="00E12419" w:rsidRDefault="00E12419" w:rsidP="003C6625">
    <w:pPr>
      <w:pStyle w:val="Header2"/>
      <w:tabs>
        <w:tab w:val="right" w:pos="12960"/>
      </w:tabs>
    </w:pPr>
    <w:r>
      <w:t>Federal Communications Commission</w:t>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F717B" w14:textId="3F43C12E" w:rsidR="00E12419" w:rsidRDefault="00E12419" w:rsidP="003C6625">
    <w:pPr>
      <w:pStyle w:val="Header2"/>
      <w:tabs>
        <w:tab w:val="clear" w:pos="9360"/>
        <w:tab w:val="right" w:pos="12960"/>
      </w:tabs>
    </w:pPr>
    <w:r>
      <w:t>Federal Communications Commission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78AE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3412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BBE47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AD82C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623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3" w15:restartNumberingAfterBreak="0">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B114B7E"/>
    <w:multiLevelType w:val="hybridMultilevel"/>
    <w:tmpl w:val="CDC0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D232915"/>
    <w:multiLevelType w:val="hybridMultilevel"/>
    <w:tmpl w:val="67AA8390"/>
    <w:lvl w:ilvl="0" w:tplc="552AA9A8">
      <w:start w:val="1"/>
      <w:numFmt w:val="bullet"/>
      <w:pStyle w:val="NumberedList2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15:restartNumberingAfterBreak="0">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2376C63"/>
    <w:multiLevelType w:val="hybridMultilevel"/>
    <w:tmpl w:val="BD1E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1"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2" w15:restartNumberingAfterBreak="0">
    <w:nsid w:val="43171245"/>
    <w:multiLevelType w:val="hybridMultilevel"/>
    <w:tmpl w:val="4C48F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08339A"/>
    <w:multiLevelType w:val="multilevel"/>
    <w:tmpl w:val="4B46236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44F3619B"/>
    <w:multiLevelType w:val="hybridMultilevel"/>
    <w:tmpl w:val="0F686E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110A6"/>
    <w:multiLevelType w:val="singleLevel"/>
    <w:tmpl w:val="6A8A9556"/>
    <w:lvl w:ilvl="0">
      <w:start w:val="1"/>
      <w:numFmt w:val="decimal"/>
      <w:pStyle w:val="Reference"/>
      <w:lvlText w:val="%1."/>
      <w:lvlJc w:val="left"/>
      <w:pPr>
        <w:tabs>
          <w:tab w:val="num" w:pos="504"/>
        </w:tabs>
        <w:ind w:left="504" w:hanging="504"/>
      </w:pPr>
    </w:lvl>
  </w:abstractNum>
  <w:abstractNum w:abstractNumId="27"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8" w15:restartNumberingAfterBreak="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0" w15:restartNumberingAfterBreak="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1" w15:restartNumberingAfterBreak="0">
    <w:nsid w:val="67FC0CF8"/>
    <w:multiLevelType w:val="hybridMultilevel"/>
    <w:tmpl w:val="E1D2FB7A"/>
    <w:lvl w:ilvl="0" w:tplc="1BCE083C">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3"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34" w15:restartNumberingAfterBreak="0">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29"/>
  </w:num>
  <w:num w:numId="3">
    <w:abstractNumId w:val="32"/>
  </w:num>
  <w:num w:numId="4">
    <w:abstractNumId w:val="20"/>
  </w:num>
  <w:num w:numId="5">
    <w:abstractNumId w:val="12"/>
  </w:num>
  <w:num w:numId="6">
    <w:abstractNumId w:val="17"/>
  </w:num>
  <w:num w:numId="7">
    <w:abstractNumId w:val="30"/>
  </w:num>
  <w:num w:numId="8">
    <w:abstractNumId w:val="23"/>
  </w:num>
  <w:num w:numId="9">
    <w:abstractNumId w:val="26"/>
  </w:num>
  <w:num w:numId="10">
    <w:abstractNumId w:val="33"/>
  </w:num>
  <w:num w:numId="11">
    <w:abstractNumId w:val="21"/>
  </w:num>
  <w:num w:numId="12">
    <w:abstractNumId w:val="27"/>
  </w:num>
  <w:num w:numId="13">
    <w:abstractNumId w:val="11"/>
  </w:num>
  <w:num w:numId="14">
    <w:abstractNumId w:val="28"/>
  </w:num>
  <w:num w:numId="15">
    <w:abstractNumId w:val="10"/>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1"/>
  </w:num>
  <w:num w:numId="27">
    <w:abstractNumId w:val="18"/>
  </w:num>
  <w:num w:numId="28">
    <w:abstractNumId w:val="25"/>
  </w:num>
  <w:num w:numId="29">
    <w:abstractNumId w:val="13"/>
  </w:num>
  <w:num w:numId="30">
    <w:abstractNumId w:val="15"/>
  </w:num>
  <w:num w:numId="31">
    <w:abstractNumId w:val="34"/>
  </w:num>
  <w:num w:numId="32">
    <w:abstractNumId w:val="31"/>
    <w:lvlOverride w:ilvl="0">
      <w:startOverride w:val="1"/>
    </w:lvlOverride>
  </w:num>
  <w:num w:numId="33">
    <w:abstractNumId w:val="26"/>
  </w:num>
  <w:num w:numId="34">
    <w:abstractNumId w:val="31"/>
    <w:lvlOverride w:ilvl="0">
      <w:startOverride w:val="1"/>
    </w:lvlOverride>
  </w:num>
  <w:num w:numId="35">
    <w:abstractNumId w:val="35"/>
  </w:num>
  <w:num w:numId="36">
    <w:abstractNumId w:val="16"/>
  </w:num>
  <w:num w:numId="37">
    <w:abstractNumId w:val="16"/>
  </w:num>
  <w:num w:numId="38">
    <w:abstractNumId w:val="31"/>
    <w:lvlOverride w:ilvl="0">
      <w:startOverride w:val="1"/>
    </w:lvlOverride>
  </w:num>
  <w:num w:numId="39">
    <w:abstractNumId w:val="31"/>
    <w:lvlOverride w:ilvl="0">
      <w:startOverride w:val="1"/>
    </w:lvlOverride>
  </w:num>
  <w:num w:numId="40">
    <w:abstractNumId w:val="31"/>
    <w:lvlOverride w:ilvl="0">
      <w:startOverride w:val="1"/>
    </w:lvlOverride>
  </w:num>
  <w:num w:numId="41">
    <w:abstractNumId w:val="31"/>
    <w:lvlOverride w:ilvl="0">
      <w:startOverride w:val="1"/>
    </w:lvlOverride>
  </w:num>
  <w:num w:numId="42">
    <w:abstractNumId w:val="31"/>
    <w:lvlOverride w:ilvl="0">
      <w:startOverride w:val="1"/>
    </w:lvlOverride>
  </w:num>
  <w:num w:numId="43">
    <w:abstractNumId w:val="19"/>
  </w:num>
  <w:num w:numId="44">
    <w:abstractNumId w:val="12"/>
  </w:num>
  <w:num w:numId="45">
    <w:abstractNumId w:val="14"/>
  </w:num>
  <w:num w:numId="46">
    <w:abstractNumId w:val="22"/>
  </w:num>
  <w:num w:numId="47">
    <w:abstractNumId w:val="24"/>
  </w:num>
  <w:num w:numId="48">
    <w:abstractNumId w:val="3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37E"/>
    <w:rsid w:val="000034FA"/>
    <w:rsid w:val="0001245F"/>
    <w:rsid w:val="00034A05"/>
    <w:rsid w:val="000516EC"/>
    <w:rsid w:val="000519D4"/>
    <w:rsid w:val="00063D63"/>
    <w:rsid w:val="00075596"/>
    <w:rsid w:val="000804EC"/>
    <w:rsid w:val="0008795B"/>
    <w:rsid w:val="000A2BF5"/>
    <w:rsid w:val="000A4423"/>
    <w:rsid w:val="000C2AFC"/>
    <w:rsid w:val="000D1630"/>
    <w:rsid w:val="000D7BC0"/>
    <w:rsid w:val="000E6708"/>
    <w:rsid w:val="000F38BC"/>
    <w:rsid w:val="000F5E49"/>
    <w:rsid w:val="00103DAC"/>
    <w:rsid w:val="00121AC7"/>
    <w:rsid w:val="001229A4"/>
    <w:rsid w:val="00122B4F"/>
    <w:rsid w:val="00135C1D"/>
    <w:rsid w:val="001621B4"/>
    <w:rsid w:val="001758AE"/>
    <w:rsid w:val="00184053"/>
    <w:rsid w:val="00194C04"/>
    <w:rsid w:val="001A4F59"/>
    <w:rsid w:val="001B62BC"/>
    <w:rsid w:val="001B6D25"/>
    <w:rsid w:val="001F084F"/>
    <w:rsid w:val="001F3993"/>
    <w:rsid w:val="001F4F4A"/>
    <w:rsid w:val="00215E2A"/>
    <w:rsid w:val="002179BC"/>
    <w:rsid w:val="002217C2"/>
    <w:rsid w:val="00231761"/>
    <w:rsid w:val="00234A0B"/>
    <w:rsid w:val="00234B43"/>
    <w:rsid w:val="002410D9"/>
    <w:rsid w:val="00241F28"/>
    <w:rsid w:val="0024669F"/>
    <w:rsid w:val="00253E66"/>
    <w:rsid w:val="00265C63"/>
    <w:rsid w:val="00266B02"/>
    <w:rsid w:val="002B597D"/>
    <w:rsid w:val="002C7183"/>
    <w:rsid w:val="002E4192"/>
    <w:rsid w:val="002F3566"/>
    <w:rsid w:val="00302C96"/>
    <w:rsid w:val="00311915"/>
    <w:rsid w:val="00313477"/>
    <w:rsid w:val="0032658F"/>
    <w:rsid w:val="00327716"/>
    <w:rsid w:val="003601A9"/>
    <w:rsid w:val="00366459"/>
    <w:rsid w:val="00382B4D"/>
    <w:rsid w:val="0038618C"/>
    <w:rsid w:val="00386A28"/>
    <w:rsid w:val="00391467"/>
    <w:rsid w:val="003A20D8"/>
    <w:rsid w:val="003B4F68"/>
    <w:rsid w:val="003C6625"/>
    <w:rsid w:val="003D7789"/>
    <w:rsid w:val="003D7CEB"/>
    <w:rsid w:val="003E2DE7"/>
    <w:rsid w:val="00404444"/>
    <w:rsid w:val="00411B3C"/>
    <w:rsid w:val="00420029"/>
    <w:rsid w:val="00432D3B"/>
    <w:rsid w:val="00434E59"/>
    <w:rsid w:val="00437A2C"/>
    <w:rsid w:val="004748F9"/>
    <w:rsid w:val="00480EC4"/>
    <w:rsid w:val="004A5717"/>
    <w:rsid w:val="004C3C2F"/>
    <w:rsid w:val="004D671C"/>
    <w:rsid w:val="004E5823"/>
    <w:rsid w:val="004F1F7A"/>
    <w:rsid w:val="005007E9"/>
    <w:rsid w:val="0050283E"/>
    <w:rsid w:val="005271D3"/>
    <w:rsid w:val="005450D3"/>
    <w:rsid w:val="005474CC"/>
    <w:rsid w:val="005519E0"/>
    <w:rsid w:val="00563754"/>
    <w:rsid w:val="00582472"/>
    <w:rsid w:val="0058349B"/>
    <w:rsid w:val="00591EE5"/>
    <w:rsid w:val="00595E4E"/>
    <w:rsid w:val="00596C6C"/>
    <w:rsid w:val="005A7D5B"/>
    <w:rsid w:val="005C4CDA"/>
    <w:rsid w:val="005D10C6"/>
    <w:rsid w:val="005D7E13"/>
    <w:rsid w:val="005E0A19"/>
    <w:rsid w:val="005E5253"/>
    <w:rsid w:val="00612634"/>
    <w:rsid w:val="00612C2C"/>
    <w:rsid w:val="00615ED8"/>
    <w:rsid w:val="00626168"/>
    <w:rsid w:val="00626186"/>
    <w:rsid w:val="006263ED"/>
    <w:rsid w:val="00633AF3"/>
    <w:rsid w:val="00650D9A"/>
    <w:rsid w:val="00651697"/>
    <w:rsid w:val="00652375"/>
    <w:rsid w:val="006565FE"/>
    <w:rsid w:val="006566C4"/>
    <w:rsid w:val="00664B83"/>
    <w:rsid w:val="006764F6"/>
    <w:rsid w:val="00684D65"/>
    <w:rsid w:val="006A156C"/>
    <w:rsid w:val="006A46D1"/>
    <w:rsid w:val="006A49BE"/>
    <w:rsid w:val="006B5EF9"/>
    <w:rsid w:val="006B6FE7"/>
    <w:rsid w:val="006B74B7"/>
    <w:rsid w:val="006C0CF4"/>
    <w:rsid w:val="006C6272"/>
    <w:rsid w:val="006E3099"/>
    <w:rsid w:val="007124E0"/>
    <w:rsid w:val="00717607"/>
    <w:rsid w:val="007236B7"/>
    <w:rsid w:val="00737AF5"/>
    <w:rsid w:val="00742E61"/>
    <w:rsid w:val="00745F4B"/>
    <w:rsid w:val="007538BB"/>
    <w:rsid w:val="00782B98"/>
    <w:rsid w:val="007B29EA"/>
    <w:rsid w:val="007B713C"/>
    <w:rsid w:val="007D1EA8"/>
    <w:rsid w:val="007F1D95"/>
    <w:rsid w:val="007F560B"/>
    <w:rsid w:val="008076AA"/>
    <w:rsid w:val="00817D81"/>
    <w:rsid w:val="0085083F"/>
    <w:rsid w:val="0085397B"/>
    <w:rsid w:val="00860C38"/>
    <w:rsid w:val="00870A2B"/>
    <w:rsid w:val="008B3FC6"/>
    <w:rsid w:val="008C3E38"/>
    <w:rsid w:val="008C76E3"/>
    <w:rsid w:val="008D2A82"/>
    <w:rsid w:val="008D42FF"/>
    <w:rsid w:val="008D5DA9"/>
    <w:rsid w:val="008F698B"/>
    <w:rsid w:val="00912FFE"/>
    <w:rsid w:val="00917344"/>
    <w:rsid w:val="00937FF9"/>
    <w:rsid w:val="009479CE"/>
    <w:rsid w:val="00950771"/>
    <w:rsid w:val="00965F03"/>
    <w:rsid w:val="009669AE"/>
    <w:rsid w:val="0097062A"/>
    <w:rsid w:val="00986FAF"/>
    <w:rsid w:val="0099430D"/>
    <w:rsid w:val="009A7847"/>
    <w:rsid w:val="009B1AF2"/>
    <w:rsid w:val="009E34F9"/>
    <w:rsid w:val="009F6F94"/>
    <w:rsid w:val="00A1269E"/>
    <w:rsid w:val="00A2385A"/>
    <w:rsid w:val="00A334B4"/>
    <w:rsid w:val="00A36F59"/>
    <w:rsid w:val="00A57203"/>
    <w:rsid w:val="00A6101C"/>
    <w:rsid w:val="00A77BF5"/>
    <w:rsid w:val="00A81B30"/>
    <w:rsid w:val="00A90EB4"/>
    <w:rsid w:val="00AC7957"/>
    <w:rsid w:val="00AD2A87"/>
    <w:rsid w:val="00AD6F0F"/>
    <w:rsid w:val="00AD7262"/>
    <w:rsid w:val="00AE0412"/>
    <w:rsid w:val="00AF2B6B"/>
    <w:rsid w:val="00B04713"/>
    <w:rsid w:val="00B054C4"/>
    <w:rsid w:val="00B15BB9"/>
    <w:rsid w:val="00B24BC6"/>
    <w:rsid w:val="00B253BC"/>
    <w:rsid w:val="00B26491"/>
    <w:rsid w:val="00B42FA7"/>
    <w:rsid w:val="00B45DE4"/>
    <w:rsid w:val="00B530FA"/>
    <w:rsid w:val="00B53BCA"/>
    <w:rsid w:val="00B64381"/>
    <w:rsid w:val="00B70FB7"/>
    <w:rsid w:val="00B72406"/>
    <w:rsid w:val="00B73744"/>
    <w:rsid w:val="00B8554D"/>
    <w:rsid w:val="00B9625E"/>
    <w:rsid w:val="00BC37E9"/>
    <w:rsid w:val="00BE36B4"/>
    <w:rsid w:val="00BE6A95"/>
    <w:rsid w:val="00C128DB"/>
    <w:rsid w:val="00C20AF7"/>
    <w:rsid w:val="00C25BB6"/>
    <w:rsid w:val="00C26F15"/>
    <w:rsid w:val="00C6037E"/>
    <w:rsid w:val="00C60710"/>
    <w:rsid w:val="00C7275D"/>
    <w:rsid w:val="00C819C5"/>
    <w:rsid w:val="00C90773"/>
    <w:rsid w:val="00CA52B2"/>
    <w:rsid w:val="00CA5C39"/>
    <w:rsid w:val="00CA6488"/>
    <w:rsid w:val="00CC144A"/>
    <w:rsid w:val="00CC2CBE"/>
    <w:rsid w:val="00CC78DF"/>
    <w:rsid w:val="00CE2646"/>
    <w:rsid w:val="00CE779E"/>
    <w:rsid w:val="00D03672"/>
    <w:rsid w:val="00D04C88"/>
    <w:rsid w:val="00D1137E"/>
    <w:rsid w:val="00D26D3E"/>
    <w:rsid w:val="00D33D24"/>
    <w:rsid w:val="00D471B6"/>
    <w:rsid w:val="00D47598"/>
    <w:rsid w:val="00D62A97"/>
    <w:rsid w:val="00D74C9C"/>
    <w:rsid w:val="00D83A91"/>
    <w:rsid w:val="00D92364"/>
    <w:rsid w:val="00D951C2"/>
    <w:rsid w:val="00DA465E"/>
    <w:rsid w:val="00DB5401"/>
    <w:rsid w:val="00DB7B81"/>
    <w:rsid w:val="00DD6FFE"/>
    <w:rsid w:val="00DE08A4"/>
    <w:rsid w:val="00DF4B69"/>
    <w:rsid w:val="00E02F25"/>
    <w:rsid w:val="00E07092"/>
    <w:rsid w:val="00E12419"/>
    <w:rsid w:val="00E1288B"/>
    <w:rsid w:val="00E13037"/>
    <w:rsid w:val="00E16E3F"/>
    <w:rsid w:val="00E24B48"/>
    <w:rsid w:val="00E665E8"/>
    <w:rsid w:val="00E6731F"/>
    <w:rsid w:val="00E77E23"/>
    <w:rsid w:val="00E8736F"/>
    <w:rsid w:val="00E96974"/>
    <w:rsid w:val="00EB5D05"/>
    <w:rsid w:val="00EB6838"/>
    <w:rsid w:val="00EC727E"/>
    <w:rsid w:val="00EC7437"/>
    <w:rsid w:val="00ED24C6"/>
    <w:rsid w:val="00ED5848"/>
    <w:rsid w:val="00ED7DC2"/>
    <w:rsid w:val="00EF04BD"/>
    <w:rsid w:val="00EF743D"/>
    <w:rsid w:val="00F015C8"/>
    <w:rsid w:val="00F03051"/>
    <w:rsid w:val="00F1233B"/>
    <w:rsid w:val="00F15CB4"/>
    <w:rsid w:val="00F20E8E"/>
    <w:rsid w:val="00F43944"/>
    <w:rsid w:val="00F53666"/>
    <w:rsid w:val="00F549BC"/>
    <w:rsid w:val="00F55F53"/>
    <w:rsid w:val="00F60232"/>
    <w:rsid w:val="00F75727"/>
    <w:rsid w:val="00F80EE6"/>
    <w:rsid w:val="00F954BB"/>
    <w:rsid w:val="00F97AA7"/>
    <w:rsid w:val="00FA0173"/>
    <w:rsid w:val="00FB28A4"/>
    <w:rsid w:val="00FC3D72"/>
    <w:rsid w:val="00FC54FA"/>
    <w:rsid w:val="00FD014F"/>
    <w:rsid w:val="00FD3216"/>
    <w:rsid w:val="00FD5DB0"/>
    <w:rsid w:val="00FD6E09"/>
    <w:rsid w:val="00FF6EAF"/>
    <w:rsid w:val="06ABB1E3"/>
    <w:rsid w:val="11C4AEF9"/>
    <w:rsid w:val="12231CC1"/>
    <w:rsid w:val="16365438"/>
    <w:rsid w:val="183BA61A"/>
    <w:rsid w:val="1B8CC2CD"/>
    <w:rsid w:val="2D582DD1"/>
    <w:rsid w:val="2DE927C6"/>
    <w:rsid w:val="2F716ABD"/>
    <w:rsid w:val="2FB3F2FF"/>
    <w:rsid w:val="34376A8D"/>
    <w:rsid w:val="3C42E631"/>
    <w:rsid w:val="42C5BB0E"/>
    <w:rsid w:val="45527D6C"/>
    <w:rsid w:val="5A330C0E"/>
    <w:rsid w:val="618A85D1"/>
    <w:rsid w:val="638CD148"/>
    <w:rsid w:val="7694D7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93F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120"/>
    </w:pPr>
    <w:rPr>
      <w:sz w:val="24"/>
    </w:rPr>
  </w:style>
  <w:style w:type="paragraph" w:styleId="Heading1">
    <w:name w:val="heading 1"/>
    <w:next w:val="Normal"/>
    <w:qFormat/>
    <w:pPr>
      <w:keepNext/>
      <w:numPr>
        <w:numId w:val="8"/>
      </w:numPr>
      <w:tabs>
        <w:tab w:val="clear" w:pos="720"/>
        <w:tab w:val="left" w:pos="540"/>
      </w:tabs>
      <w:spacing w:before="600" w:after="280"/>
      <w:ind w:left="0" w:firstLine="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pPr>
      <w:keepNext/>
      <w:numPr>
        <w:ilvl w:val="3"/>
        <w:numId w:val="8"/>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pPr>
      <w:keepNext/>
      <w:numPr>
        <w:ilvl w:val="4"/>
        <w:numId w:val="8"/>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pPr>
      <w:keepNext/>
      <w:numPr>
        <w:ilvl w:val="5"/>
        <w:numId w:val="8"/>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pPr>
      <w:numPr>
        <w:ilvl w:val="6"/>
        <w:numId w:val="8"/>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uiPriority w:val="99"/>
    <w:qFormat/>
    <w:pPr>
      <w:spacing w:before="60" w:after="60"/>
    </w:pPr>
    <w:rPr>
      <w:sz w:val="24"/>
    </w:rPr>
  </w:style>
  <w:style w:type="paragraph" w:customStyle="1" w:styleId="AcronymTerm">
    <w:name w:val="Acronym Term"/>
    <w:uiPriority w:val="99"/>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uiPriority w:val="99"/>
    <w:qFormat/>
    <w:pPr>
      <w:numPr>
        <w:numId w:val="5"/>
      </w:numPr>
      <w:spacing w:before="60"/>
    </w:pPr>
    <w:rPr>
      <w:sz w:val="24"/>
    </w:rPr>
  </w:style>
  <w:style w:type="paragraph" w:customStyle="1" w:styleId="BulletListSingleLast">
    <w:name w:val="Bullet List Single Last"/>
    <w:next w:val="Normal"/>
    <w:uiPriority w:val="99"/>
    <w:qFormat/>
    <w:pPr>
      <w:numPr>
        <w:numId w:val="6"/>
      </w:numPr>
      <w:tabs>
        <w:tab w:val="clear" w:pos="720"/>
      </w:tabs>
      <w:spacing w:before="60" w:after="280"/>
    </w:pPr>
    <w:rPr>
      <w:sz w:val="24"/>
    </w:rPr>
  </w:style>
  <w:style w:type="paragraph" w:customStyle="1" w:styleId="Classification">
    <w:name w:val="Classification"/>
    <w:rPr>
      <w:rFonts w:ascii="Arial Narrow" w:hAnsi="Arial Narrow"/>
      <w:b/>
      <w:color w:val="C00000"/>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uiPriority w:val="99"/>
    <w:qFormat/>
    <w:pPr>
      <w:keepNext/>
      <w:spacing w:before="240" w:after="120"/>
      <w:jc w:val="center"/>
    </w:pPr>
    <w:rPr>
      <w:rFonts w:ascii="Arial Narrow" w:hAnsi="Arial Narrow"/>
      <w:b/>
      <w:sz w:val="24"/>
    </w:rPr>
  </w:style>
  <w:style w:type="paragraph" w:customStyle="1" w:styleId="ESHeading1">
    <w:name w:val="ESHeading 1"/>
    <w:uiPriority w:val="99"/>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uiPriority w:val="99"/>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uiPriority w:val="99"/>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uiPriority w:val="99"/>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uiPriority w:val="99"/>
    <w:pPr>
      <w:numPr>
        <w:ilvl w:val="4"/>
        <w:numId w:val="7"/>
      </w:numPr>
      <w:tabs>
        <w:tab w:val="num" w:pos="360"/>
      </w:tabs>
      <w:spacing w:before="120"/>
    </w:pPr>
    <w:rPr>
      <w:rFonts w:ascii="Arial Narrow" w:hAnsi="Arial Narrow"/>
      <w:i/>
      <w:sz w:val="26"/>
    </w:rPr>
  </w:style>
  <w:style w:type="paragraph" w:customStyle="1" w:styleId="ESHeading6">
    <w:name w:val="ESHeading 6"/>
    <w:uiPriority w:val="99"/>
    <w:pPr>
      <w:keepNext/>
      <w:numPr>
        <w:ilvl w:val="5"/>
        <w:numId w:val="7"/>
      </w:numPr>
      <w:tabs>
        <w:tab w:val="num" w:pos="360"/>
      </w:tabs>
      <w:spacing w:before="120"/>
    </w:pPr>
    <w:rPr>
      <w:rFonts w:ascii="Arial Narrow" w:hAnsi="Arial Narrow"/>
      <w:sz w:val="24"/>
    </w:rPr>
  </w:style>
  <w:style w:type="paragraph" w:customStyle="1" w:styleId="ESHeading7">
    <w:name w:val="ESHeading 7"/>
    <w:uiPriority w:val="99"/>
    <w:pPr>
      <w:numPr>
        <w:ilvl w:val="6"/>
        <w:numId w:val="7"/>
      </w:numPr>
      <w:tabs>
        <w:tab w:val="num" w:pos="360"/>
      </w:tabs>
    </w:pPr>
    <w:rPr>
      <w:rFonts w:ascii="Arial Narrow" w:hAnsi="Arial Narrow"/>
      <w:sz w:val="24"/>
    </w:rPr>
  </w:style>
  <w:style w:type="paragraph" w:customStyle="1" w:styleId="Figure">
    <w:name w:val="Figure"/>
    <w:next w:val="FigureCaption"/>
    <w:link w:val="FigureChar"/>
    <w:qFormat/>
    <w:pPr>
      <w:keepNext/>
      <w:keepLines/>
      <w:spacing w:before="120"/>
      <w:jc w:val="center"/>
    </w:pPr>
    <w:rPr>
      <w:sz w:val="24"/>
    </w:rPr>
  </w:style>
  <w:style w:type="paragraph" w:customStyle="1" w:styleId="FigureCaption">
    <w:name w:val="FigureCaption"/>
    <w:aliases w:val="fc"/>
    <w:next w:val="Normal"/>
    <w:uiPriority w:val="99"/>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uiPriority w:val="99"/>
    <w:rPr>
      <w:vertAlign w:val="superscript"/>
    </w:rPr>
  </w:style>
  <w:style w:type="paragraph" w:styleId="FootnoteText">
    <w:name w:val="footnote text"/>
    <w:link w:val="FootnoteTextChar"/>
    <w:uiPriority w:val="99"/>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uiPriority w:val="99"/>
    <w:qFormat/>
    <w:pPr>
      <w:numPr>
        <w:numId w:val="10"/>
      </w:numPr>
      <w:spacing w:before="0" w:after="0"/>
    </w:pPr>
  </w:style>
  <w:style w:type="paragraph" w:customStyle="1" w:styleId="TableBullet">
    <w:name w:val="TableBullet"/>
    <w:uiPriority w:val="99"/>
    <w:qFormat/>
    <w:pPr>
      <w:numPr>
        <w:numId w:val="11"/>
      </w:numPr>
      <w:spacing w:before="20" w:after="20"/>
    </w:pPr>
    <w:rPr>
      <w:rFonts w:ascii="Arial" w:hAnsi="Arial"/>
    </w:rPr>
  </w:style>
  <w:style w:type="paragraph" w:customStyle="1" w:styleId="TableTextSmaller">
    <w:name w:val="Table Text Smaller"/>
    <w:uiPriority w:val="99"/>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pPr>
      <w:numPr>
        <w:numId w:val="9"/>
      </w:numPr>
    </w:pPr>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szCs w:val="24"/>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26"/>
      </w:numPr>
    </w:p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ind w:left="1080"/>
    </w:pPr>
    <w:rPr>
      <w:rFonts w:eastAsiaTheme="majorEastAsia" w:cs="Arial"/>
      <w:bCs/>
      <w:kern w:val="32"/>
      <w:sz w:val="24"/>
      <w:szCs w:val="22"/>
    </w:rPr>
  </w:style>
  <w:style w:type="paragraph" w:customStyle="1" w:styleId="TableVerticalHeading0">
    <w:name w:val="TableVerticalHeading0"/>
    <w:aliases w:val="tvh"/>
    <w:next w:val="TableVerticalHeading"/>
    <w:pPr>
      <w:widowControl w:val="0"/>
      <w:jc w:val="center"/>
    </w:pPr>
    <w:rPr>
      <w:rFonts w:ascii="Arial" w:hAnsi="Arial"/>
      <w:b/>
    </w:rPr>
  </w:style>
  <w:style w:type="paragraph" w:customStyle="1" w:styleId="CoverFooter">
    <w:name w:val="CoverFooter"/>
    <w:basedOn w:val="Normal"/>
    <w:qFormat/>
  </w:style>
  <w:style w:type="paragraph" w:customStyle="1" w:styleId="NormalInstructions">
    <w:name w:val="Normal Instructions"/>
    <w:basedOn w:val="Normal"/>
    <w:link w:val="NormalInstructionsChar"/>
    <w:qFormat/>
    <w:rPr>
      <w:color w:val="0070C0"/>
    </w:rPr>
  </w:style>
  <w:style w:type="character" w:customStyle="1" w:styleId="NormalInstructionsChar">
    <w:name w:val="Normal Instructions Char"/>
    <w:basedOn w:val="DefaultParagraphFont"/>
    <w:link w:val="NormalInstructions"/>
    <w:rPr>
      <w:color w:val="0070C0"/>
      <w:sz w:val="24"/>
    </w:rPr>
  </w:style>
  <w:style w:type="character" w:customStyle="1" w:styleId="FigureChar">
    <w:name w:val="Figure Char"/>
    <w:basedOn w:val="DefaultParagraphFont"/>
    <w:link w:val="Figure"/>
    <w:rsid w:val="001758AE"/>
    <w:rPr>
      <w:sz w:val="24"/>
    </w:rPr>
  </w:style>
  <w:style w:type="character" w:customStyle="1" w:styleId="lrzxr">
    <w:name w:val="lrzxr"/>
    <w:basedOn w:val="DefaultParagraphFont"/>
    <w:rsid w:val="005A7D5B"/>
  </w:style>
  <w:style w:type="character" w:customStyle="1" w:styleId="FootnoteTextChar">
    <w:name w:val="Footnote Text Char"/>
    <w:basedOn w:val="DefaultParagraphFont"/>
    <w:link w:val="FootnoteText"/>
    <w:uiPriority w:val="99"/>
    <w:rsid w:val="00EB6838"/>
    <w:rPr>
      <w:rFonts w:ascii="Arial" w:hAnsi="Arial"/>
      <w:sz w:val="18"/>
    </w:rPr>
  </w:style>
  <w:style w:type="character" w:styleId="UnresolvedMention">
    <w:name w:val="Unresolved Mention"/>
    <w:basedOn w:val="DefaultParagraphFont"/>
    <w:uiPriority w:val="99"/>
    <w:semiHidden/>
    <w:unhideWhenUsed/>
    <w:rsid w:val="004D671C"/>
    <w:rPr>
      <w:color w:val="605E5C"/>
      <w:shd w:val="clear" w:color="auto" w:fill="E1DFDD"/>
    </w:rPr>
  </w:style>
  <w:style w:type="paragraph" w:styleId="ListParagraph">
    <w:name w:val="List Paragraph"/>
    <w:basedOn w:val="Normal"/>
    <w:uiPriority w:val="34"/>
    <w:rsid w:val="007176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30781">
      <w:bodyDiv w:val="1"/>
      <w:marLeft w:val="0"/>
      <w:marRight w:val="0"/>
      <w:marTop w:val="0"/>
      <w:marBottom w:val="0"/>
      <w:divBdr>
        <w:top w:val="none" w:sz="0" w:space="0" w:color="auto"/>
        <w:left w:val="none" w:sz="0" w:space="0" w:color="auto"/>
        <w:bottom w:val="none" w:sz="0" w:space="0" w:color="auto"/>
        <w:right w:val="none" w:sz="0" w:space="0" w:color="auto"/>
      </w:divBdr>
    </w:div>
    <w:div w:id="309480266">
      <w:bodyDiv w:val="1"/>
      <w:marLeft w:val="0"/>
      <w:marRight w:val="0"/>
      <w:marTop w:val="0"/>
      <w:marBottom w:val="0"/>
      <w:divBdr>
        <w:top w:val="none" w:sz="0" w:space="0" w:color="auto"/>
        <w:left w:val="none" w:sz="0" w:space="0" w:color="auto"/>
        <w:bottom w:val="none" w:sz="0" w:space="0" w:color="auto"/>
        <w:right w:val="none" w:sz="0" w:space="0" w:color="auto"/>
      </w:divBdr>
    </w:div>
    <w:div w:id="1050151454">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9743891">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1865822782">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277839240">
          <w:marLeft w:val="720"/>
          <w:marRight w:val="0"/>
          <w:marTop w:val="0"/>
          <w:marBottom w:val="160"/>
          <w:divBdr>
            <w:top w:val="none" w:sz="0" w:space="0" w:color="auto"/>
            <w:left w:val="none" w:sz="0" w:space="0" w:color="auto"/>
            <w:bottom w:val="none" w:sz="0" w:space="0" w:color="auto"/>
            <w:right w:val="none" w:sz="0" w:space="0" w:color="auto"/>
          </w:divBdr>
        </w:div>
      </w:divsChild>
    </w:div>
    <w:div w:id="202192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1.png"/><Relationship Id="rId39" Type="http://schemas.openxmlformats.org/officeDocument/2006/relationships/footer" Target="footer9.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header" Target="header9.xml"/><Relationship Id="rId42" Type="http://schemas.openxmlformats.org/officeDocument/2006/relationships/footer" Target="footer10.xml"/><Relationship Id="rId47" Type="http://schemas.openxmlformats.org/officeDocument/2006/relationships/footer" Target="footer12.xml"/><Relationship Id="rId50" Type="http://schemas.openxmlformats.org/officeDocument/2006/relationships/footer" Target="footer1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header" Target="header10.xml"/><Relationship Id="rId46" Type="http://schemas.openxmlformats.org/officeDocument/2006/relationships/header" Target="header1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header" Target="header1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hyperlink" Target="sip:anonymous@anonymous.invalid" TargetMode="External"/><Relationship Id="rId45" Type="http://schemas.openxmlformats.org/officeDocument/2006/relationships/footer" Target="footer11.xm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3.png"/><Relationship Id="rId36" Type="http://schemas.openxmlformats.org/officeDocument/2006/relationships/image" Target="media/image8.png"/><Relationship Id="rId49" Type="http://schemas.openxmlformats.org/officeDocument/2006/relationships/header" Target="header16.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hyperlink" Target="https://www.ssh.com/ssh/putty/windows/puttygen" TargetMode="External"/><Relationship Id="rId44" Type="http://schemas.openxmlformats.org/officeDocument/2006/relationships/header" Target="header13.xml"/><Relationship Id="rId52" Type="http://schemas.openxmlformats.org/officeDocument/2006/relationships/footer" Target="footer1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oter" Target="footer8.xml"/><Relationship Id="rId43" Type="http://schemas.openxmlformats.org/officeDocument/2006/relationships/header" Target="header12.xml"/><Relationship Id="rId48" Type="http://schemas.openxmlformats.org/officeDocument/2006/relationships/header" Target="header15.xml"/><Relationship Id="rId8" Type="http://schemas.openxmlformats.org/officeDocument/2006/relationships/webSettings" Target="webSettings.xml"/><Relationship Id="rId51" Type="http://schemas.openxmlformats.org/officeDocument/2006/relationships/header" Target="header17.xml"/></Relationships>
</file>

<file path=word/_rels/footnotes.xml.rels><?xml version="1.0" encoding="UTF-8" standalone="yes"?>
<Relationships xmlns="http://schemas.openxmlformats.org/package/2006/relationships"><Relationship Id="rId1" Type="http://schemas.openxmlformats.org/officeDocument/2006/relationships/hyperlink" Target="https://www.wireshark.org/faq.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hoff\Desktop\CAMH_Template_Short_Instructio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048467C7B919F4BAE087449B171B23B" ma:contentTypeVersion="4" ma:contentTypeDescription="Create a new document." ma:contentTypeScope="" ma:versionID="63170d7278ff43af19f762b0440f46bc">
  <xsd:schema xmlns:xsd="http://www.w3.org/2001/XMLSchema" xmlns:xs="http://www.w3.org/2001/XMLSchema" xmlns:p="http://schemas.microsoft.com/office/2006/metadata/properties" xmlns:ns2="1f86d198-77d6-4345-8dfb-6d1c0eca1ce6" xmlns:ns3="ed9f98cf-ce21-4fa0-99aa-b93e91e247c9" targetNamespace="http://schemas.microsoft.com/office/2006/metadata/properties" ma:root="true" ma:fieldsID="8922b67db2f940df1e363d4f9b06be6e" ns2:_="" ns3:_="">
    <xsd:import namespace="1f86d198-77d6-4345-8dfb-6d1c0eca1ce6"/>
    <xsd:import namespace="ed9f98cf-ce21-4fa0-99aa-b93e91e247c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86d198-77d6-4345-8dfb-6d1c0eca1c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9f98cf-ce21-4fa0-99aa-b93e91e247c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692269-B751-488C-AF4A-67FB15835A3C}">
  <ds:schemaRefs>
    <ds:schemaRef ds:uri="http://schemas.microsoft.com/sharepoint/v3/contenttype/forms"/>
  </ds:schemaRefs>
</ds:datastoreItem>
</file>

<file path=customXml/itemProps2.xml><?xml version="1.0" encoding="utf-8"?>
<ds:datastoreItem xmlns:ds="http://schemas.openxmlformats.org/officeDocument/2006/customXml" ds:itemID="{C9439641-847E-47C2-99A8-7E33DA42D9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86d198-77d6-4345-8dfb-6d1c0eca1ce6"/>
    <ds:schemaRef ds:uri="ed9f98cf-ce21-4fa0-99aa-b93e91e24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1F2255-79ED-43F4-9955-10C704CDEC9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46D775-D719-4F37-9242-1E7A8C6D9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CAMH_Template_Short_Instructions.dotx</Template>
  <TotalTime>0</TotalTime>
  <Pages>36</Pages>
  <Words>7794</Words>
  <Characters>44427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VATRP Release Documentation, Version 1.0</vt:lpstr>
    </vt:vector>
  </TitlesOfParts>
  <Manager/>
  <Company/>
  <LinksUpToDate>false</LinksUpToDate>
  <CharactersWithSpaces>52117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VATRP Release Documentation, Version 1.1</dc:title>
  <dc:subject>VATRP Release Documentation</dc:subject>
  <dc:creator/>
  <cp:keywords/>
  <dc:description/>
  <cp:lastModifiedBy/>
  <cp:revision>1</cp:revision>
  <cp:lastPrinted>2002-11-19T18:54:00Z</cp:lastPrinted>
  <dcterms:created xsi:type="dcterms:W3CDTF">2019-07-30T23:02:00Z</dcterms:created>
  <dcterms:modified xsi:type="dcterms:W3CDTF">2019-07-31T03:36:00Z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0x0101003048467C7B919F4BAE087449B171B23B</vt:lpwstr>
  </property>
  <property fmtid="{D5CDD505-2E9C-101B-9397-08002B2CF9AE}" pid="3" name="_dlc_DocIdItemGuid">
    <vt:lpwstr>3fb1bf4f-8360-436e-a88d-3939dc4f7e4c</vt:lpwstr>
  </property>
  <property fmtid="{D5CDD505-2E9C-101B-9397-08002B2CF9AE}" pid="4" name="Document Category">
    <vt:lpwstr>1</vt:lpwstr>
  </property>
</Properties>
</file>